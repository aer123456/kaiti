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comments.xml" ContentType="application/vnd.openxmlformats-officedocument.wordprocessingml.comments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2.xml" ContentType="application/vnd.openxmlformats-officedocument.wordprocessingml.foot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23E5618" w14:textId="66FDDCA1" w:rsidR="00523AD1" w:rsidRDefault="00523AD1" w:rsidP="00523AD1">
      <w:pPr>
        <w:spacing w:line="360" w:lineRule="auto"/>
        <w:ind w:firstLineChars="200" w:firstLine="480"/>
        <w:jc w:val="left"/>
      </w:pPr>
      <w:r w:rsidRPr="0043023E">
        <w:rPr>
          <w:rFonts w:hint="eastAsia"/>
        </w:rPr>
        <w:t>本</w:t>
      </w:r>
      <w:r>
        <w:rPr>
          <w:rFonts w:hint="eastAsia"/>
        </w:rPr>
        <w:t>文件</w:t>
      </w:r>
      <w:r w:rsidRPr="0043023E">
        <w:rPr>
          <w:rFonts w:hint="eastAsia"/>
        </w:rPr>
        <w:t>适用于</w:t>
      </w:r>
      <w:r>
        <w:rPr>
          <w:rFonts w:hint="eastAsia"/>
        </w:rPr>
        <w:t>上海欣方智能系统有限公司</w:t>
      </w:r>
      <w:r w:rsidRPr="0043023E">
        <w:rPr>
          <w:rFonts w:hint="eastAsia"/>
          <w:i/>
          <w:color w:val="FF0000"/>
          <w:u w:val="single"/>
        </w:rPr>
        <w:t>在</w:t>
      </w:r>
      <w:r>
        <w:rPr>
          <w:rFonts w:hint="eastAsia"/>
          <w:i/>
          <w:color w:val="FF0000"/>
          <w:u w:val="single"/>
        </w:rPr>
        <w:t>公司内部</w:t>
      </w:r>
      <w:r>
        <w:rPr>
          <w:i/>
          <w:color w:val="FF0000"/>
          <w:u w:val="single"/>
        </w:rPr>
        <w:t>使用</w:t>
      </w:r>
      <w:r w:rsidRPr="0043023E">
        <w:rPr>
          <w:rFonts w:hint="eastAsia"/>
        </w:rPr>
        <w:t>，</w:t>
      </w:r>
    </w:p>
    <w:p w14:paraId="2C799489" w14:textId="77777777" w:rsidR="00523AD1" w:rsidRPr="0043023E" w:rsidRDefault="00523AD1" w:rsidP="00523AD1">
      <w:pPr>
        <w:spacing w:line="360" w:lineRule="auto"/>
        <w:ind w:firstLineChars="200" w:firstLine="480"/>
        <w:jc w:val="left"/>
      </w:pPr>
      <w:r>
        <w:rPr>
          <w:rFonts w:hint="eastAsia"/>
        </w:rPr>
        <w:t>上海欣方智能系统有限公司</w:t>
      </w:r>
      <w:r w:rsidRPr="0043023E">
        <w:rPr>
          <w:rFonts w:hint="eastAsia"/>
        </w:rPr>
        <w:t>保留对此</w:t>
      </w:r>
      <w:r>
        <w:rPr>
          <w:rFonts w:hint="eastAsia"/>
        </w:rPr>
        <w:t>文件</w:t>
      </w:r>
      <w:r w:rsidRPr="0043023E">
        <w:rPr>
          <w:rFonts w:hint="eastAsia"/>
        </w:rPr>
        <w:t>的解释权和修改权。</w:t>
      </w:r>
    </w:p>
    <w:p w14:paraId="4F441FFE" w14:textId="77777777" w:rsidR="00523AD1" w:rsidRDefault="00523AD1" w:rsidP="00523AD1">
      <w:pPr>
        <w:spacing w:line="360" w:lineRule="auto"/>
        <w:ind w:firstLineChars="200" w:firstLine="480"/>
        <w:jc w:val="left"/>
        <w:rPr>
          <w:rFonts w:ascii="宋体" w:hAnsi="宋体"/>
        </w:rPr>
      </w:pPr>
      <w:r w:rsidRPr="0043023E">
        <w:rPr>
          <w:rFonts w:ascii="宋体" w:hAnsi="宋体" w:hint="eastAsia"/>
        </w:rPr>
        <w:t>非经许可，不可转发及翻印</w:t>
      </w:r>
    </w:p>
    <w:p w14:paraId="07657577" w14:textId="1E05B753" w:rsidR="00523AD1" w:rsidRPr="00523AD1" w:rsidRDefault="00523AD1">
      <w:pPr>
        <w:rPr>
          <w:rFonts w:ascii="Arial" w:hAnsi="Arial" w:cs="Arial"/>
        </w:rPr>
      </w:pPr>
    </w:p>
    <w:p w14:paraId="5C569FD3" w14:textId="77777777" w:rsidR="00523AD1" w:rsidRDefault="00523AD1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4F4CA67" w14:textId="77777777" w:rsidR="00924209" w:rsidRDefault="00924209">
      <w:pPr>
        <w:rPr>
          <w:rFonts w:ascii="Arial" w:hAnsi="Arial" w:cs="Arial"/>
        </w:rPr>
      </w:pPr>
    </w:p>
    <w:p w14:paraId="5A5807E8" w14:textId="77777777" w:rsidR="00924209" w:rsidRDefault="00924209">
      <w:pPr>
        <w:rPr>
          <w:rFonts w:ascii="Arial" w:hAnsi="Arial" w:cs="Arial"/>
        </w:rPr>
      </w:pPr>
    </w:p>
    <w:p w14:paraId="7E343987" w14:textId="77777777" w:rsidR="00924209" w:rsidRDefault="00924209">
      <w:pPr>
        <w:rPr>
          <w:rFonts w:ascii="Arial" w:hAnsi="Arial" w:cs="Arial"/>
        </w:rPr>
      </w:pPr>
    </w:p>
    <w:p w14:paraId="348FDF9D" w14:textId="77777777" w:rsidR="00924209" w:rsidRDefault="00924209">
      <w:pPr>
        <w:rPr>
          <w:rFonts w:ascii="Arial" w:hAnsi="Arial" w:cs="Arial"/>
        </w:rPr>
      </w:pPr>
    </w:p>
    <w:p w14:paraId="0E824F59" w14:textId="77777777" w:rsidR="00924209" w:rsidRDefault="00924209">
      <w:pPr>
        <w:rPr>
          <w:rFonts w:ascii="Arial" w:hAnsi="Arial" w:cs="Arial"/>
        </w:rPr>
      </w:pPr>
    </w:p>
    <w:p w14:paraId="382ABD7C" w14:textId="77777777" w:rsidR="00924209" w:rsidRDefault="00924209">
      <w:pPr>
        <w:rPr>
          <w:rFonts w:ascii="Arial" w:hAnsi="Arial" w:cs="Arial"/>
        </w:rPr>
      </w:pPr>
    </w:p>
    <w:p w14:paraId="5AB401B5" w14:textId="77777777" w:rsidR="00924209" w:rsidRDefault="00924209">
      <w:pPr>
        <w:rPr>
          <w:rFonts w:ascii="Arial" w:hAnsi="Arial" w:cs="Arial"/>
        </w:rPr>
      </w:pPr>
    </w:p>
    <w:p w14:paraId="46B2576B" w14:textId="77777777" w:rsidR="00924209" w:rsidRDefault="00924209">
      <w:pPr>
        <w:rPr>
          <w:rFonts w:ascii="Arial" w:hAnsi="Arial" w:cs="Arial"/>
        </w:rPr>
      </w:pPr>
    </w:p>
    <w:p w14:paraId="42D07578" w14:textId="77777777" w:rsidR="00924209" w:rsidRDefault="00924209">
      <w:pPr>
        <w:rPr>
          <w:rFonts w:ascii="Arial" w:hAnsi="Arial" w:cs="Arial"/>
        </w:rPr>
      </w:pPr>
    </w:p>
    <w:p w14:paraId="52374F04" w14:textId="77777777" w:rsidR="00924209" w:rsidRDefault="00924209">
      <w:pPr>
        <w:rPr>
          <w:rFonts w:ascii="Arial" w:hAnsi="Arial" w:cs="Arial"/>
        </w:rPr>
      </w:pPr>
    </w:p>
    <w:p w14:paraId="2EDF1ECD" w14:textId="77777777" w:rsidR="00924209" w:rsidRDefault="00924209">
      <w:pPr>
        <w:rPr>
          <w:rFonts w:ascii="Arial" w:hAnsi="Arial" w:cs="Arial"/>
        </w:rPr>
      </w:pPr>
    </w:p>
    <w:p w14:paraId="40AD69DA" w14:textId="77777777" w:rsidR="00924209" w:rsidRDefault="00F46D65">
      <w:pPr>
        <w:jc w:val="center"/>
        <w:rPr>
          <w:rFonts w:ascii="Arial" w:eastAsia="黑体" w:hAnsi="Arial" w:cs="Arial"/>
          <w:sz w:val="72"/>
          <w:szCs w:val="72"/>
        </w:rPr>
      </w:pPr>
      <w:r>
        <w:rPr>
          <w:rFonts w:ascii="Arial" w:eastAsia="黑体" w:hAnsi="Arial" w:cs="Arial"/>
          <w:sz w:val="72"/>
          <w:szCs w:val="72"/>
        </w:rPr>
        <w:t>CIN-CDM</w:t>
      </w:r>
      <w:r w:rsidR="008F0CCD">
        <w:rPr>
          <w:rFonts w:ascii="Arial" w:eastAsia="黑体" w:hAnsi="Arial" w:cs="Arial" w:hint="eastAsia"/>
          <w:sz w:val="72"/>
          <w:szCs w:val="72"/>
        </w:rPr>
        <w:t>概要设计</w:t>
      </w:r>
    </w:p>
    <w:p w14:paraId="57C29FB1" w14:textId="77777777" w:rsidR="00924209" w:rsidRDefault="00924209" w:rsidP="00DD3871">
      <w:pPr>
        <w:rPr>
          <w:rFonts w:ascii="Arial" w:eastAsia="黑体" w:hAnsi="Arial" w:cs="Arial"/>
          <w:sz w:val="48"/>
          <w:szCs w:val="48"/>
        </w:rPr>
      </w:pPr>
    </w:p>
    <w:p w14:paraId="60753EC9" w14:textId="77777777" w:rsidR="00924209" w:rsidRPr="003777EB" w:rsidRDefault="00924209">
      <w:pPr>
        <w:rPr>
          <w:rFonts w:ascii="Arial" w:hAnsi="Arial" w:cs="Arial"/>
        </w:rPr>
      </w:pPr>
    </w:p>
    <w:p w14:paraId="0CF69E08" w14:textId="77777777" w:rsidR="00924209" w:rsidRDefault="00924209">
      <w:pPr>
        <w:rPr>
          <w:rFonts w:ascii="Arial" w:hAnsi="Arial" w:cs="Arial"/>
        </w:rPr>
      </w:pPr>
    </w:p>
    <w:p w14:paraId="6C1959CB" w14:textId="77777777" w:rsidR="00924209" w:rsidRDefault="00924209">
      <w:pPr>
        <w:rPr>
          <w:rFonts w:ascii="Arial" w:hAnsi="Arial" w:cs="Arial"/>
        </w:rPr>
      </w:pPr>
    </w:p>
    <w:p w14:paraId="2396A620" w14:textId="77777777" w:rsidR="00924209" w:rsidRDefault="00924209">
      <w:pPr>
        <w:rPr>
          <w:rFonts w:ascii="Arial" w:hAnsi="Arial" w:cs="Arial"/>
        </w:rPr>
      </w:pPr>
    </w:p>
    <w:p w14:paraId="656FEA52" w14:textId="77777777" w:rsidR="00924209" w:rsidRDefault="00924209">
      <w:pPr>
        <w:rPr>
          <w:rFonts w:ascii="Arial" w:hAnsi="Arial" w:cs="Arial"/>
        </w:rPr>
      </w:pPr>
    </w:p>
    <w:p w14:paraId="117D3DAF" w14:textId="77777777" w:rsidR="00924209" w:rsidRDefault="00924209">
      <w:pPr>
        <w:rPr>
          <w:rFonts w:ascii="Arial" w:hAnsi="Arial" w:cs="Arial"/>
        </w:rPr>
      </w:pPr>
    </w:p>
    <w:p w14:paraId="0CB419A6" w14:textId="77777777" w:rsidR="00924209" w:rsidRDefault="00924209">
      <w:pPr>
        <w:rPr>
          <w:rFonts w:ascii="Arial" w:hAnsi="Arial" w:cs="Arial"/>
        </w:rPr>
      </w:pPr>
    </w:p>
    <w:p w14:paraId="7448BC2F" w14:textId="77777777" w:rsidR="00924209" w:rsidRDefault="00924209">
      <w:pPr>
        <w:rPr>
          <w:rFonts w:ascii="Arial" w:hAnsi="Arial" w:cs="Arial"/>
        </w:rPr>
      </w:pPr>
    </w:p>
    <w:p w14:paraId="256850D6" w14:textId="77777777" w:rsidR="00924209" w:rsidRDefault="00924209">
      <w:pPr>
        <w:rPr>
          <w:rFonts w:ascii="Arial" w:hAnsi="Arial" w:cs="Arial"/>
        </w:rPr>
      </w:pPr>
    </w:p>
    <w:p w14:paraId="2DF1DBAA" w14:textId="77777777" w:rsidR="00924209" w:rsidRDefault="00924209">
      <w:pPr>
        <w:rPr>
          <w:rFonts w:ascii="Arial" w:hAnsi="Arial" w:cs="Arial"/>
        </w:rPr>
      </w:pPr>
    </w:p>
    <w:p w14:paraId="3284CBE5" w14:textId="77777777" w:rsidR="00924209" w:rsidRDefault="00924209">
      <w:pPr>
        <w:rPr>
          <w:rFonts w:ascii="Arial" w:hAnsi="Arial" w:cs="Arial"/>
        </w:rPr>
      </w:pPr>
    </w:p>
    <w:p w14:paraId="2B8EE071" w14:textId="77777777" w:rsidR="00924209" w:rsidRDefault="00924209">
      <w:pPr>
        <w:rPr>
          <w:rFonts w:ascii="Arial" w:hAnsi="Arial" w:cs="Arial"/>
        </w:rPr>
      </w:pPr>
    </w:p>
    <w:p w14:paraId="23451722" w14:textId="77777777" w:rsidR="00924209" w:rsidRDefault="00924209">
      <w:pPr>
        <w:rPr>
          <w:rFonts w:ascii="Arial" w:hAnsi="Arial" w:cs="Arial"/>
        </w:rPr>
      </w:pPr>
    </w:p>
    <w:p w14:paraId="2C954327" w14:textId="77777777" w:rsidR="009420DD" w:rsidRDefault="00F90B5C" w:rsidP="009420DD">
      <w:pPr>
        <w:rPr>
          <w:rFonts w:ascii="Arial" w:eastAsia="黑体" w:hAnsi="Arial" w:cs="Arial"/>
          <w:sz w:val="28"/>
          <w:szCs w:val="28"/>
        </w:rPr>
      </w:pPr>
      <w:r w:rsidRPr="00B7486D">
        <w:rPr>
          <w:rFonts w:ascii="Arial" w:hAnsi="Arial" w:cs="Arial"/>
          <w:noProof/>
        </w:rPr>
        <w:drawing>
          <wp:inline distT="0" distB="0" distL="0" distR="0" wp14:anchorId="180A2154" wp14:editId="57AD4EA2">
            <wp:extent cx="1121410" cy="636270"/>
            <wp:effectExtent l="0" t="0" r="2540" b="0"/>
            <wp:docPr id="1" name="图片 1" descr="C:\Users\zxj\Desktop\VI\上海欣方VI\最终方案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:\Users\zxj\Desktop\VI\上海欣方VI\最终方案\log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06" t="32823" r="24725" b="31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41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20DD">
        <w:rPr>
          <w:rFonts w:ascii="Arial" w:eastAsia="黑体" w:hAnsi="Arial" w:cs="Arial"/>
          <w:position w:val="4"/>
          <w:sz w:val="30"/>
          <w:szCs w:val="30"/>
        </w:rPr>
        <w:t>上海欣方智能系统有限公司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4678"/>
        <w:gridCol w:w="3850"/>
      </w:tblGrid>
      <w:tr w:rsidR="009420DD" w14:paraId="3951CBCC" w14:textId="77777777" w:rsidTr="002F604E">
        <w:trPr>
          <w:jc w:val="center"/>
        </w:trPr>
        <w:tc>
          <w:tcPr>
            <w:tcW w:w="2743" w:type="pct"/>
          </w:tcPr>
          <w:p w14:paraId="753DF3CD" w14:textId="77777777" w:rsidR="009420DD" w:rsidRDefault="009420DD" w:rsidP="002F604E">
            <w:pPr>
              <w:rPr>
                <w:rFonts w:ascii="Arial" w:eastAsia="黑体" w:hAnsi="Arial" w:cs="Arial"/>
                <w:sz w:val="21"/>
                <w:szCs w:val="21"/>
              </w:rPr>
            </w:pPr>
            <w:r>
              <w:rPr>
                <w:rFonts w:ascii="Arial" w:eastAsia="黑体" w:hAnsi="Arial" w:cs="Arial"/>
                <w:sz w:val="21"/>
                <w:szCs w:val="21"/>
              </w:rPr>
              <w:t>地址：</w:t>
            </w:r>
            <w:r w:rsidR="00F90B5C" w:rsidRPr="00F90B5C">
              <w:rPr>
                <w:rFonts w:ascii="Arial" w:eastAsia="黑体" w:hAnsi="Arial" w:cs="Arial" w:hint="eastAsia"/>
                <w:sz w:val="21"/>
                <w:szCs w:val="21"/>
              </w:rPr>
              <w:t>上海市浦东新区碧波路</w:t>
            </w:r>
            <w:r w:rsidR="00F90B5C" w:rsidRPr="00F90B5C">
              <w:rPr>
                <w:rFonts w:ascii="Arial" w:eastAsia="黑体" w:hAnsi="Arial" w:cs="Arial" w:hint="eastAsia"/>
                <w:sz w:val="21"/>
                <w:szCs w:val="21"/>
              </w:rPr>
              <w:t>690</w:t>
            </w:r>
            <w:r w:rsidR="00F90B5C" w:rsidRPr="00F90B5C">
              <w:rPr>
                <w:rFonts w:ascii="Arial" w:eastAsia="黑体" w:hAnsi="Arial" w:cs="Arial" w:hint="eastAsia"/>
                <w:sz w:val="21"/>
                <w:szCs w:val="21"/>
              </w:rPr>
              <w:t>号张江微电子港</w:t>
            </w:r>
            <w:r w:rsidR="00F90B5C" w:rsidRPr="00F90B5C">
              <w:rPr>
                <w:rFonts w:ascii="Arial" w:eastAsia="黑体" w:hAnsi="Arial" w:cs="Arial" w:hint="eastAsia"/>
                <w:sz w:val="21"/>
                <w:szCs w:val="21"/>
              </w:rPr>
              <w:t>8</w:t>
            </w:r>
            <w:r w:rsidR="00F90B5C" w:rsidRPr="00F90B5C">
              <w:rPr>
                <w:rFonts w:ascii="Arial" w:eastAsia="黑体" w:hAnsi="Arial" w:cs="Arial" w:hint="eastAsia"/>
                <w:sz w:val="21"/>
                <w:szCs w:val="21"/>
              </w:rPr>
              <w:t>号</w:t>
            </w:r>
            <w:r w:rsidR="00F90B5C" w:rsidRPr="00F90B5C">
              <w:rPr>
                <w:rFonts w:ascii="Arial" w:eastAsia="黑体" w:hAnsi="Arial" w:cs="Arial" w:hint="eastAsia"/>
                <w:sz w:val="21"/>
                <w:szCs w:val="21"/>
              </w:rPr>
              <w:t>4</w:t>
            </w:r>
            <w:r w:rsidR="00F90B5C" w:rsidRPr="00F90B5C">
              <w:rPr>
                <w:rFonts w:ascii="Arial" w:eastAsia="黑体" w:hAnsi="Arial" w:cs="Arial" w:hint="eastAsia"/>
                <w:sz w:val="21"/>
                <w:szCs w:val="21"/>
              </w:rPr>
              <w:t>楼</w:t>
            </w:r>
          </w:p>
          <w:p w14:paraId="64BEE7FF" w14:textId="77777777" w:rsidR="009420DD" w:rsidRDefault="009420DD" w:rsidP="002F604E">
            <w:pPr>
              <w:rPr>
                <w:rFonts w:ascii="Arial" w:eastAsia="黑体" w:hAnsi="Arial" w:cs="Arial"/>
                <w:sz w:val="21"/>
                <w:szCs w:val="21"/>
              </w:rPr>
            </w:pPr>
            <w:r>
              <w:rPr>
                <w:rFonts w:ascii="Arial" w:eastAsia="黑体" w:hAnsi="Arial" w:cs="Arial"/>
                <w:sz w:val="21"/>
                <w:szCs w:val="21"/>
              </w:rPr>
              <w:t>邮政编码：</w:t>
            </w:r>
            <w:r w:rsidR="00F90B5C" w:rsidRPr="00F90B5C">
              <w:rPr>
                <w:rFonts w:ascii="Arial" w:eastAsia="黑体" w:hAnsi="Arial" w:cs="Arial" w:hint="eastAsia"/>
                <w:sz w:val="21"/>
                <w:szCs w:val="21"/>
              </w:rPr>
              <w:t>201203</w:t>
            </w:r>
          </w:p>
        </w:tc>
        <w:tc>
          <w:tcPr>
            <w:tcW w:w="2257" w:type="pct"/>
          </w:tcPr>
          <w:p w14:paraId="0AD70A77" w14:textId="77777777" w:rsidR="009420DD" w:rsidRDefault="009420DD" w:rsidP="002F604E">
            <w:pPr>
              <w:rPr>
                <w:rFonts w:ascii="Arial" w:eastAsia="黑体" w:hAnsi="Arial" w:cs="Arial"/>
                <w:sz w:val="21"/>
                <w:szCs w:val="21"/>
              </w:rPr>
            </w:pPr>
            <w:r>
              <w:rPr>
                <w:rFonts w:ascii="Arial" w:eastAsia="黑体" w:hAnsi="Arial" w:cs="Arial"/>
                <w:sz w:val="21"/>
                <w:szCs w:val="21"/>
              </w:rPr>
              <w:t>电话</w:t>
            </w:r>
            <w:r>
              <w:rPr>
                <w:rFonts w:ascii="Arial" w:eastAsia="黑体" w:hAnsi="Arial" w:cs="Arial"/>
                <w:sz w:val="21"/>
                <w:szCs w:val="21"/>
              </w:rPr>
              <w:t>(Tel)</w:t>
            </w:r>
            <w:r>
              <w:rPr>
                <w:rFonts w:ascii="Arial" w:eastAsia="黑体" w:hAnsi="Arial" w:cs="Arial"/>
                <w:sz w:val="21"/>
                <w:szCs w:val="21"/>
              </w:rPr>
              <w:t>：</w:t>
            </w:r>
            <w:r>
              <w:rPr>
                <w:rFonts w:ascii="Arial" w:eastAsia="黑体" w:hAnsi="Arial" w:cs="Arial"/>
                <w:sz w:val="21"/>
                <w:szCs w:val="21"/>
              </w:rPr>
              <w:t>86-21-</w:t>
            </w:r>
            <w:r w:rsidR="00F90B5C" w:rsidRPr="00F90B5C">
              <w:rPr>
                <w:rFonts w:ascii="Arial" w:eastAsia="黑体" w:hAnsi="Arial" w:cs="Arial" w:hint="eastAsia"/>
                <w:sz w:val="21"/>
                <w:szCs w:val="21"/>
              </w:rPr>
              <w:t>50495688</w:t>
            </w:r>
          </w:p>
          <w:p w14:paraId="76B92F20" w14:textId="77777777" w:rsidR="009420DD" w:rsidRDefault="009420DD" w:rsidP="002F604E">
            <w:pPr>
              <w:rPr>
                <w:rFonts w:ascii="Arial" w:eastAsia="黑体" w:hAnsi="Arial" w:cs="Arial"/>
                <w:sz w:val="21"/>
                <w:szCs w:val="21"/>
              </w:rPr>
            </w:pPr>
            <w:r>
              <w:rPr>
                <w:rFonts w:ascii="Arial" w:eastAsia="黑体" w:hAnsi="Arial" w:cs="Arial"/>
                <w:sz w:val="21"/>
                <w:szCs w:val="21"/>
              </w:rPr>
              <w:t>传真</w:t>
            </w:r>
            <w:r>
              <w:rPr>
                <w:rFonts w:ascii="Arial" w:eastAsia="黑体" w:hAnsi="Arial" w:cs="Arial"/>
                <w:sz w:val="21"/>
                <w:szCs w:val="21"/>
              </w:rPr>
              <w:t>(Fax)</w:t>
            </w:r>
            <w:r>
              <w:rPr>
                <w:rFonts w:ascii="Arial" w:eastAsia="黑体" w:hAnsi="Arial" w:cs="Arial"/>
                <w:sz w:val="21"/>
                <w:szCs w:val="21"/>
              </w:rPr>
              <w:t>：</w:t>
            </w:r>
            <w:r>
              <w:rPr>
                <w:rFonts w:ascii="Arial" w:eastAsia="黑体" w:hAnsi="Arial" w:cs="Arial"/>
                <w:sz w:val="21"/>
                <w:szCs w:val="21"/>
              </w:rPr>
              <w:t>86-21-</w:t>
            </w:r>
            <w:r w:rsidR="00F90B5C" w:rsidRPr="00F90B5C">
              <w:rPr>
                <w:rFonts w:ascii="Arial" w:eastAsia="黑体" w:hAnsi="Arial" w:cs="Arial" w:hint="eastAsia"/>
                <w:sz w:val="21"/>
                <w:szCs w:val="21"/>
              </w:rPr>
              <w:t>50495586</w:t>
            </w:r>
          </w:p>
        </w:tc>
      </w:tr>
      <w:tr w:rsidR="009420DD" w14:paraId="070D6468" w14:textId="77777777" w:rsidTr="002F604E">
        <w:trPr>
          <w:jc w:val="center"/>
        </w:trPr>
        <w:tc>
          <w:tcPr>
            <w:tcW w:w="2743" w:type="pct"/>
          </w:tcPr>
          <w:p w14:paraId="12041D9D" w14:textId="77777777" w:rsidR="009420DD" w:rsidRDefault="009420DD" w:rsidP="002F604E">
            <w:pPr>
              <w:ind w:left="1"/>
              <w:rPr>
                <w:rFonts w:ascii="Arial" w:eastAsia="黑体" w:hAnsi="Arial" w:cs="Arial"/>
                <w:sz w:val="21"/>
                <w:szCs w:val="21"/>
              </w:rPr>
            </w:pPr>
            <w:r>
              <w:rPr>
                <w:rFonts w:ascii="Arial" w:eastAsia="黑体" w:hAnsi="Arial" w:cs="Arial"/>
                <w:sz w:val="21"/>
                <w:szCs w:val="21"/>
              </w:rPr>
              <w:t>地址：</w:t>
            </w:r>
            <w:r w:rsidR="00F90B5C" w:rsidRPr="00F90B5C">
              <w:rPr>
                <w:rFonts w:ascii="Arial" w:eastAsia="黑体" w:hAnsi="Arial" w:cs="Arial" w:hint="eastAsia"/>
                <w:sz w:val="21"/>
                <w:szCs w:val="21"/>
              </w:rPr>
              <w:t>北京市海淀区上地三街</w:t>
            </w:r>
            <w:r w:rsidR="00F90B5C" w:rsidRPr="00F90B5C">
              <w:rPr>
                <w:rFonts w:ascii="Arial" w:eastAsia="黑体" w:hAnsi="Arial" w:cs="Arial" w:hint="eastAsia"/>
                <w:sz w:val="21"/>
                <w:szCs w:val="21"/>
              </w:rPr>
              <w:t>1</w:t>
            </w:r>
            <w:r w:rsidR="00F90B5C" w:rsidRPr="00F90B5C">
              <w:rPr>
                <w:rFonts w:ascii="Arial" w:eastAsia="黑体" w:hAnsi="Arial" w:cs="Arial" w:hint="eastAsia"/>
                <w:sz w:val="21"/>
                <w:szCs w:val="21"/>
              </w:rPr>
              <w:t>号中</w:t>
            </w:r>
            <w:proofErr w:type="gramStart"/>
            <w:r w:rsidR="00F90B5C" w:rsidRPr="00F90B5C">
              <w:rPr>
                <w:rFonts w:ascii="Arial" w:eastAsia="黑体" w:hAnsi="Arial" w:cs="Arial" w:hint="eastAsia"/>
                <w:sz w:val="21"/>
                <w:szCs w:val="21"/>
              </w:rPr>
              <w:t>黎科技</w:t>
            </w:r>
            <w:proofErr w:type="gramEnd"/>
            <w:r w:rsidR="00F90B5C" w:rsidRPr="00F90B5C">
              <w:rPr>
                <w:rFonts w:ascii="Arial" w:eastAsia="黑体" w:hAnsi="Arial" w:cs="Arial" w:hint="eastAsia"/>
                <w:sz w:val="21"/>
                <w:szCs w:val="21"/>
              </w:rPr>
              <w:t>园一号楼</w:t>
            </w:r>
            <w:r w:rsidR="00F90B5C" w:rsidRPr="00F90B5C">
              <w:rPr>
                <w:rFonts w:ascii="Arial" w:eastAsia="黑体" w:hAnsi="Arial" w:cs="Arial" w:hint="eastAsia"/>
                <w:sz w:val="21"/>
                <w:szCs w:val="21"/>
              </w:rPr>
              <w:t>5</w:t>
            </w:r>
            <w:r w:rsidR="00F90B5C" w:rsidRPr="00F90B5C">
              <w:rPr>
                <w:rFonts w:ascii="Arial" w:eastAsia="黑体" w:hAnsi="Arial" w:cs="Arial" w:hint="eastAsia"/>
                <w:sz w:val="21"/>
                <w:szCs w:val="21"/>
              </w:rPr>
              <w:t>层</w:t>
            </w:r>
            <w:r w:rsidR="00F90B5C" w:rsidRPr="00F90B5C">
              <w:rPr>
                <w:rFonts w:ascii="Arial" w:eastAsia="黑体" w:hAnsi="Arial" w:cs="Arial" w:hint="eastAsia"/>
                <w:sz w:val="21"/>
                <w:szCs w:val="21"/>
              </w:rPr>
              <w:t>C</w:t>
            </w:r>
            <w:r w:rsidR="00F90B5C" w:rsidRPr="00F90B5C">
              <w:rPr>
                <w:rFonts w:ascii="Arial" w:eastAsia="黑体" w:hAnsi="Arial" w:cs="Arial" w:hint="eastAsia"/>
                <w:sz w:val="21"/>
                <w:szCs w:val="21"/>
              </w:rPr>
              <w:t>段</w:t>
            </w:r>
          </w:p>
          <w:p w14:paraId="42F0D4F8" w14:textId="77777777" w:rsidR="009420DD" w:rsidRDefault="009420DD" w:rsidP="002F604E">
            <w:pPr>
              <w:rPr>
                <w:rFonts w:ascii="Arial" w:eastAsia="黑体" w:hAnsi="Arial" w:cs="Arial"/>
                <w:sz w:val="21"/>
                <w:szCs w:val="21"/>
              </w:rPr>
            </w:pPr>
            <w:r>
              <w:rPr>
                <w:rFonts w:ascii="Arial" w:eastAsia="黑体" w:hAnsi="Arial" w:cs="Arial"/>
                <w:sz w:val="21"/>
                <w:szCs w:val="21"/>
              </w:rPr>
              <w:t>邮政编码：</w:t>
            </w:r>
            <w:r>
              <w:rPr>
                <w:rFonts w:ascii="Arial" w:eastAsia="黑体" w:hAnsi="Arial" w:cs="Arial"/>
                <w:sz w:val="21"/>
                <w:szCs w:val="21"/>
              </w:rPr>
              <w:t>1000</w:t>
            </w:r>
            <w:r>
              <w:rPr>
                <w:rFonts w:ascii="Arial" w:eastAsia="黑体" w:hAnsi="Arial" w:cs="Arial" w:hint="eastAsia"/>
                <w:sz w:val="21"/>
                <w:szCs w:val="21"/>
              </w:rPr>
              <w:t>85</w:t>
            </w:r>
          </w:p>
        </w:tc>
        <w:tc>
          <w:tcPr>
            <w:tcW w:w="2257" w:type="pct"/>
          </w:tcPr>
          <w:p w14:paraId="2C270C21" w14:textId="77777777" w:rsidR="009420DD" w:rsidRDefault="009420DD" w:rsidP="002F604E">
            <w:pPr>
              <w:rPr>
                <w:rFonts w:ascii="Arial" w:eastAsia="黑体" w:hAnsi="Arial" w:cs="Arial"/>
                <w:sz w:val="21"/>
                <w:szCs w:val="21"/>
              </w:rPr>
            </w:pPr>
            <w:r>
              <w:rPr>
                <w:rFonts w:ascii="Arial" w:eastAsia="黑体" w:hAnsi="Arial" w:cs="Arial"/>
                <w:sz w:val="21"/>
                <w:szCs w:val="21"/>
              </w:rPr>
              <w:t>电话：</w:t>
            </w:r>
            <w:r>
              <w:rPr>
                <w:rFonts w:ascii="Arial" w:eastAsia="黑体" w:hAnsi="Arial" w:cs="Arial"/>
                <w:sz w:val="21"/>
                <w:szCs w:val="21"/>
              </w:rPr>
              <w:t>010-</w:t>
            </w:r>
            <w:r w:rsidR="00F90B5C" w:rsidRPr="00F90B5C">
              <w:rPr>
                <w:rFonts w:ascii="Arial" w:eastAsia="黑体" w:hAnsi="Arial" w:cs="Arial" w:hint="eastAsia"/>
                <w:sz w:val="21"/>
                <w:szCs w:val="21"/>
              </w:rPr>
              <w:t>62723600</w:t>
            </w:r>
          </w:p>
          <w:p w14:paraId="71092640" w14:textId="77777777" w:rsidR="009420DD" w:rsidRDefault="009420DD" w:rsidP="002F604E">
            <w:pPr>
              <w:rPr>
                <w:rFonts w:ascii="Arial" w:eastAsia="黑体" w:hAnsi="Arial" w:cs="Arial"/>
                <w:sz w:val="21"/>
                <w:szCs w:val="21"/>
              </w:rPr>
            </w:pPr>
            <w:r>
              <w:rPr>
                <w:rFonts w:ascii="Arial" w:eastAsia="黑体" w:hAnsi="Arial" w:cs="Arial"/>
                <w:sz w:val="21"/>
                <w:szCs w:val="21"/>
              </w:rPr>
              <w:t>传真：</w:t>
            </w:r>
            <w:r>
              <w:rPr>
                <w:rFonts w:ascii="Arial" w:eastAsia="黑体" w:hAnsi="Arial" w:cs="Arial"/>
                <w:sz w:val="21"/>
                <w:szCs w:val="21"/>
              </w:rPr>
              <w:t>010-</w:t>
            </w:r>
            <w:r w:rsidR="00F90B5C" w:rsidRPr="00F90B5C">
              <w:rPr>
                <w:rFonts w:ascii="Arial" w:eastAsia="黑体" w:hAnsi="Arial" w:cs="Arial" w:hint="eastAsia"/>
                <w:sz w:val="21"/>
                <w:szCs w:val="21"/>
              </w:rPr>
              <w:t>62723611</w:t>
            </w:r>
          </w:p>
        </w:tc>
      </w:tr>
    </w:tbl>
    <w:p w14:paraId="27D1A6B3" w14:textId="77777777" w:rsidR="00924209" w:rsidRDefault="00924209">
      <w:pPr>
        <w:rPr>
          <w:rFonts w:ascii="Arial" w:hAnsi="Arial" w:cs="Arial"/>
          <w:szCs w:val="21"/>
        </w:rPr>
        <w:sectPr w:rsidR="00924209">
          <w:headerReference w:type="even" r:id="rId10"/>
          <w:headerReference w:type="default" r:id="rId11"/>
          <w:headerReference w:type="first" r:id="rId12"/>
          <w:pgSz w:w="11906" w:h="16838" w:code="9"/>
          <w:pgMar w:top="1440" w:right="1797" w:bottom="1440" w:left="1797" w:header="851" w:footer="992" w:gutter="0"/>
          <w:pgNumType w:fmt="upperRoman" w:start="1"/>
          <w:cols w:space="425"/>
          <w:docGrid w:type="lines" w:linePitch="326"/>
        </w:sectPr>
      </w:pPr>
    </w:p>
    <w:p w14:paraId="30F4EE5B" w14:textId="77777777" w:rsidR="00924209" w:rsidRDefault="00924209">
      <w:pPr>
        <w:jc w:val="center"/>
        <w:rPr>
          <w:rFonts w:ascii="Arial" w:hAnsi="Arial" w:cs="Arial"/>
          <w:szCs w:val="21"/>
        </w:rPr>
      </w:pPr>
    </w:p>
    <w:p w14:paraId="3F68DDEB" w14:textId="77777777" w:rsidR="00924209" w:rsidRDefault="00924209">
      <w:pPr>
        <w:jc w:val="center"/>
        <w:rPr>
          <w:rFonts w:ascii="Arial" w:eastAsia="黑体" w:hAnsi="Arial" w:cs="Arial"/>
          <w:sz w:val="44"/>
          <w:szCs w:val="44"/>
        </w:rPr>
      </w:pPr>
      <w:r>
        <w:rPr>
          <w:rFonts w:ascii="Arial" w:eastAsia="黑体" w:hAnsi="Arial" w:cs="Arial"/>
          <w:sz w:val="44"/>
          <w:szCs w:val="44"/>
        </w:rPr>
        <w:t>目</w:t>
      </w:r>
      <w:r>
        <w:rPr>
          <w:rFonts w:ascii="Arial" w:eastAsia="黑体" w:hAnsi="Arial" w:cs="Arial"/>
          <w:sz w:val="44"/>
          <w:szCs w:val="44"/>
        </w:rPr>
        <w:tab/>
      </w:r>
      <w:r>
        <w:rPr>
          <w:rFonts w:ascii="Arial" w:eastAsia="黑体" w:hAnsi="Arial" w:cs="Arial"/>
          <w:sz w:val="44"/>
          <w:szCs w:val="44"/>
        </w:rPr>
        <w:t>录</w:t>
      </w:r>
    </w:p>
    <w:p w14:paraId="35165770" w14:textId="77777777" w:rsidR="00924209" w:rsidRDefault="00924209">
      <w:pPr>
        <w:jc w:val="center"/>
        <w:rPr>
          <w:rFonts w:ascii="Arial" w:eastAsia="黑体" w:hAnsi="Arial" w:cs="Arial"/>
          <w:sz w:val="44"/>
          <w:szCs w:val="44"/>
        </w:rPr>
      </w:pPr>
    </w:p>
    <w:p w14:paraId="3988ACBB" w14:textId="77777777" w:rsidR="00372C25" w:rsidRDefault="00924209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TOC \o "1-3" \h \z </w:instrText>
      </w:r>
      <w:r>
        <w:rPr>
          <w:rFonts w:ascii="Arial" w:hAnsi="Arial" w:cs="Arial"/>
        </w:rPr>
        <w:fldChar w:fldCharType="separate"/>
      </w:r>
      <w:hyperlink w:anchor="_Toc427744446" w:history="1">
        <w:r w:rsidR="00372C25" w:rsidRPr="00617089">
          <w:rPr>
            <w:rStyle w:val="a5"/>
            <w:rFonts w:ascii="黑体" w:eastAsia="黑体" w:hint="eastAsia"/>
            <w:noProof/>
          </w:rPr>
          <w:t>第1章</w:t>
        </w:r>
        <w:r w:rsidR="00372C2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概述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_Toc427744446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4</w:t>
        </w:r>
        <w:r w:rsidR="00372C25">
          <w:rPr>
            <w:noProof/>
            <w:webHidden/>
          </w:rPr>
          <w:fldChar w:fldCharType="end"/>
        </w:r>
      </w:hyperlink>
    </w:p>
    <w:p w14:paraId="4B5759AD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447" w:history="1">
        <w:r w:rsidR="00372C25" w:rsidRPr="00617089">
          <w:rPr>
            <w:rStyle w:val="a5"/>
            <w:noProof/>
          </w:rPr>
          <w:t>1.1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目的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_Toc427744447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4</w:t>
        </w:r>
        <w:r w:rsidR="00372C25">
          <w:rPr>
            <w:noProof/>
            <w:webHidden/>
          </w:rPr>
          <w:fldChar w:fldCharType="end"/>
        </w:r>
      </w:hyperlink>
    </w:p>
    <w:p w14:paraId="71181038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448" w:history="1">
        <w:r w:rsidR="00372C25" w:rsidRPr="00617089">
          <w:rPr>
            <w:rStyle w:val="a5"/>
            <w:noProof/>
          </w:rPr>
          <w:t>1.2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文档历史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_Toc427744448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4</w:t>
        </w:r>
        <w:r w:rsidR="00372C25">
          <w:rPr>
            <w:noProof/>
            <w:webHidden/>
          </w:rPr>
          <w:fldChar w:fldCharType="end"/>
        </w:r>
      </w:hyperlink>
    </w:p>
    <w:p w14:paraId="43333465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449" w:history="1">
        <w:r w:rsidR="00372C25" w:rsidRPr="00617089">
          <w:rPr>
            <w:rStyle w:val="a5"/>
            <w:noProof/>
          </w:rPr>
          <w:t>1.3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术语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_Toc427744449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4</w:t>
        </w:r>
        <w:r w:rsidR="00372C25">
          <w:rPr>
            <w:noProof/>
            <w:webHidden/>
          </w:rPr>
          <w:fldChar w:fldCharType="end"/>
        </w:r>
      </w:hyperlink>
    </w:p>
    <w:p w14:paraId="1E6DF0DE" w14:textId="77777777" w:rsidR="00372C25" w:rsidRDefault="00C1525D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27744450" w:history="1">
        <w:r w:rsidR="00372C25" w:rsidRPr="00617089">
          <w:rPr>
            <w:rStyle w:val="a5"/>
            <w:rFonts w:ascii="黑体" w:eastAsia="黑体" w:hint="eastAsia"/>
            <w:noProof/>
          </w:rPr>
          <w:t>第2章</w:t>
        </w:r>
        <w:r w:rsidR="00372C2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系统简介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_Toc427744450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5</w:t>
        </w:r>
        <w:r w:rsidR="00372C25">
          <w:rPr>
            <w:noProof/>
            <w:webHidden/>
          </w:rPr>
          <w:fldChar w:fldCharType="end"/>
        </w:r>
      </w:hyperlink>
    </w:p>
    <w:p w14:paraId="7ABE36E2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451" w:history="1">
        <w:r w:rsidR="00372C25" w:rsidRPr="00617089">
          <w:rPr>
            <w:rStyle w:val="a5"/>
            <w:noProof/>
          </w:rPr>
          <w:t>2.1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系统功能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_Toc427744451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5</w:t>
        </w:r>
        <w:r w:rsidR="00372C25">
          <w:rPr>
            <w:noProof/>
            <w:webHidden/>
          </w:rPr>
          <w:fldChar w:fldCharType="end"/>
        </w:r>
      </w:hyperlink>
    </w:p>
    <w:p w14:paraId="6E4C6BD1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452" w:history="1">
        <w:r w:rsidR="00372C25" w:rsidRPr="00617089">
          <w:rPr>
            <w:rStyle w:val="a5"/>
            <w:noProof/>
          </w:rPr>
          <w:t>2.1.1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同构</w:t>
        </w:r>
        <w:r w:rsidR="00372C25" w:rsidRPr="00617089">
          <w:rPr>
            <w:rStyle w:val="a5"/>
            <w:noProof/>
          </w:rPr>
          <w:t>/</w:t>
        </w:r>
        <w:r w:rsidR="00372C25" w:rsidRPr="00617089">
          <w:rPr>
            <w:rStyle w:val="a5"/>
            <w:rFonts w:hint="eastAsia"/>
            <w:noProof/>
          </w:rPr>
          <w:t>异构关系型数据库集群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_Toc427744452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5</w:t>
        </w:r>
        <w:r w:rsidR="00372C25">
          <w:rPr>
            <w:noProof/>
            <w:webHidden/>
          </w:rPr>
          <w:fldChar w:fldCharType="end"/>
        </w:r>
      </w:hyperlink>
    </w:p>
    <w:p w14:paraId="04D12A8A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453" w:history="1">
        <w:r w:rsidR="00372C25" w:rsidRPr="00617089">
          <w:rPr>
            <w:rStyle w:val="a5"/>
            <w:noProof/>
          </w:rPr>
          <w:t>2.1.2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多种数据访问接口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_Toc427744453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5</w:t>
        </w:r>
        <w:r w:rsidR="00372C25">
          <w:rPr>
            <w:noProof/>
            <w:webHidden/>
          </w:rPr>
          <w:fldChar w:fldCharType="end"/>
        </w:r>
      </w:hyperlink>
    </w:p>
    <w:p w14:paraId="67599C1D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454" w:history="1">
        <w:r w:rsidR="00372C25" w:rsidRPr="00617089">
          <w:rPr>
            <w:rStyle w:val="a5"/>
            <w:noProof/>
          </w:rPr>
          <w:t>2.1.3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动态增删数据库节点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_Toc427744454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5</w:t>
        </w:r>
        <w:r w:rsidR="00372C25">
          <w:rPr>
            <w:noProof/>
            <w:webHidden/>
          </w:rPr>
          <w:fldChar w:fldCharType="end"/>
        </w:r>
      </w:hyperlink>
    </w:p>
    <w:p w14:paraId="73C6F646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455" w:history="1">
        <w:r w:rsidR="00372C25" w:rsidRPr="00617089">
          <w:rPr>
            <w:rStyle w:val="a5"/>
            <w:noProof/>
          </w:rPr>
          <w:t>2.1.4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事务二段提交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_Toc427744455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5</w:t>
        </w:r>
        <w:r w:rsidR="00372C25">
          <w:rPr>
            <w:noProof/>
            <w:webHidden/>
          </w:rPr>
          <w:fldChar w:fldCharType="end"/>
        </w:r>
      </w:hyperlink>
    </w:p>
    <w:p w14:paraId="32E2D14B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456" w:history="1">
        <w:r w:rsidR="00372C25" w:rsidRPr="00617089">
          <w:rPr>
            <w:rStyle w:val="a5"/>
            <w:noProof/>
          </w:rPr>
          <w:t>2.1.5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数据库连接池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_Toc427744456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5</w:t>
        </w:r>
        <w:r w:rsidR="00372C25">
          <w:rPr>
            <w:noProof/>
            <w:webHidden/>
          </w:rPr>
          <w:fldChar w:fldCharType="end"/>
        </w:r>
      </w:hyperlink>
    </w:p>
    <w:p w14:paraId="4283F972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457" w:history="1">
        <w:r w:rsidR="00372C25" w:rsidRPr="00617089">
          <w:rPr>
            <w:rStyle w:val="a5"/>
            <w:noProof/>
          </w:rPr>
          <w:t>2.1.6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连接数限制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_Toc427744457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5</w:t>
        </w:r>
        <w:r w:rsidR="00372C25">
          <w:rPr>
            <w:noProof/>
            <w:webHidden/>
          </w:rPr>
          <w:fldChar w:fldCharType="end"/>
        </w:r>
      </w:hyperlink>
    </w:p>
    <w:p w14:paraId="5C056407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458" w:history="1">
        <w:r w:rsidR="00372C25" w:rsidRPr="00617089">
          <w:rPr>
            <w:rStyle w:val="a5"/>
            <w:noProof/>
          </w:rPr>
          <w:t>2.1.7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基于</w:t>
        </w:r>
        <w:r w:rsidR="00372C25" w:rsidRPr="00617089">
          <w:rPr>
            <w:rStyle w:val="a5"/>
            <w:noProof/>
          </w:rPr>
          <w:t>SQL</w:t>
        </w:r>
        <w:r w:rsidR="00372C25" w:rsidRPr="00617089">
          <w:rPr>
            <w:rStyle w:val="a5"/>
            <w:rFonts w:hint="eastAsia"/>
            <w:noProof/>
          </w:rPr>
          <w:t>的数据全量同步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_Toc427744458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5</w:t>
        </w:r>
        <w:r w:rsidR="00372C25">
          <w:rPr>
            <w:noProof/>
            <w:webHidden/>
          </w:rPr>
          <w:fldChar w:fldCharType="end"/>
        </w:r>
      </w:hyperlink>
    </w:p>
    <w:p w14:paraId="55DB43AC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459" w:history="1">
        <w:r w:rsidR="00372C25" w:rsidRPr="00617089">
          <w:rPr>
            <w:rStyle w:val="a5"/>
            <w:noProof/>
          </w:rPr>
          <w:t>2.1.8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数据库集群节点的故障处理和恢复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_Toc427744459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6</w:t>
        </w:r>
        <w:r w:rsidR="00372C25">
          <w:rPr>
            <w:noProof/>
            <w:webHidden/>
          </w:rPr>
          <w:fldChar w:fldCharType="end"/>
        </w:r>
      </w:hyperlink>
    </w:p>
    <w:p w14:paraId="57C0033C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460" w:history="1">
        <w:r w:rsidR="00372C25" w:rsidRPr="00617089">
          <w:rPr>
            <w:rStyle w:val="a5"/>
            <w:noProof/>
          </w:rPr>
          <w:t>2.1.9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负载均衡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_Toc427744460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6</w:t>
        </w:r>
        <w:r w:rsidR="00372C25">
          <w:rPr>
            <w:noProof/>
            <w:webHidden/>
          </w:rPr>
          <w:fldChar w:fldCharType="end"/>
        </w:r>
      </w:hyperlink>
    </w:p>
    <w:p w14:paraId="7C490842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461" w:history="1">
        <w:r w:rsidR="00372C25" w:rsidRPr="00617089">
          <w:rPr>
            <w:rStyle w:val="a5"/>
            <w:noProof/>
          </w:rPr>
          <w:t>2.1.10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安全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_Toc427744461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6</w:t>
        </w:r>
        <w:r w:rsidR="00372C25">
          <w:rPr>
            <w:noProof/>
            <w:webHidden/>
          </w:rPr>
          <w:fldChar w:fldCharType="end"/>
        </w:r>
      </w:hyperlink>
    </w:p>
    <w:p w14:paraId="18CEC8A9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462" w:history="1">
        <w:r w:rsidR="00372C25" w:rsidRPr="00617089">
          <w:rPr>
            <w:rStyle w:val="a5"/>
            <w:noProof/>
          </w:rPr>
          <w:t>2.1.11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维护命令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_Toc427744462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6</w:t>
        </w:r>
        <w:r w:rsidR="00372C25">
          <w:rPr>
            <w:noProof/>
            <w:webHidden/>
          </w:rPr>
          <w:fldChar w:fldCharType="end"/>
        </w:r>
      </w:hyperlink>
    </w:p>
    <w:p w14:paraId="4FF4B876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463" w:history="1">
        <w:r w:rsidR="00372C25" w:rsidRPr="00617089">
          <w:rPr>
            <w:rStyle w:val="a5"/>
            <w:noProof/>
          </w:rPr>
          <w:t>2.1.12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管理接入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_Toc427744463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6</w:t>
        </w:r>
        <w:r w:rsidR="00372C25">
          <w:rPr>
            <w:noProof/>
            <w:webHidden/>
          </w:rPr>
          <w:fldChar w:fldCharType="end"/>
        </w:r>
      </w:hyperlink>
    </w:p>
    <w:p w14:paraId="7A556220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464" w:history="1">
        <w:r w:rsidR="00372C25" w:rsidRPr="00617089">
          <w:rPr>
            <w:rStyle w:val="a5"/>
            <w:noProof/>
          </w:rPr>
          <w:t>2.2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系统环境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_Toc427744464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6</w:t>
        </w:r>
        <w:r w:rsidR="00372C25">
          <w:rPr>
            <w:noProof/>
            <w:webHidden/>
          </w:rPr>
          <w:fldChar w:fldCharType="end"/>
        </w:r>
      </w:hyperlink>
    </w:p>
    <w:p w14:paraId="38A26EF8" w14:textId="77777777" w:rsidR="00372C25" w:rsidRDefault="00C1525D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27744465" w:history="1">
        <w:r w:rsidR="00372C25" w:rsidRPr="00617089">
          <w:rPr>
            <w:rStyle w:val="a5"/>
            <w:rFonts w:ascii="黑体" w:eastAsia="黑体" w:hint="eastAsia"/>
            <w:noProof/>
          </w:rPr>
          <w:t>第3章</w:t>
        </w:r>
        <w:r w:rsidR="00372C2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系统用例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_Toc427744465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7</w:t>
        </w:r>
        <w:r w:rsidR="00372C25">
          <w:rPr>
            <w:noProof/>
            <w:webHidden/>
          </w:rPr>
          <w:fldChar w:fldCharType="end"/>
        </w:r>
      </w:hyperlink>
    </w:p>
    <w:p w14:paraId="4A87F7FC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466" w:history="1">
        <w:r w:rsidR="00372C25" w:rsidRPr="00617089">
          <w:rPr>
            <w:rStyle w:val="a5"/>
            <w:noProof/>
          </w:rPr>
          <w:t>3.1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用例参与者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_Toc427744466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7</w:t>
        </w:r>
        <w:r w:rsidR="00372C25">
          <w:rPr>
            <w:noProof/>
            <w:webHidden/>
          </w:rPr>
          <w:fldChar w:fldCharType="end"/>
        </w:r>
      </w:hyperlink>
    </w:p>
    <w:p w14:paraId="5D415ADB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467" w:history="1">
        <w:r w:rsidR="00372C25" w:rsidRPr="00617089">
          <w:rPr>
            <w:rStyle w:val="a5"/>
            <w:noProof/>
          </w:rPr>
          <w:t>3.2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用例简介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_Toc427744467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7</w:t>
        </w:r>
        <w:r w:rsidR="00372C25">
          <w:rPr>
            <w:noProof/>
            <w:webHidden/>
          </w:rPr>
          <w:fldChar w:fldCharType="end"/>
        </w:r>
      </w:hyperlink>
    </w:p>
    <w:p w14:paraId="2F477B5F" w14:textId="77777777" w:rsidR="00372C25" w:rsidRDefault="00C1525D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27744468" w:history="1">
        <w:r w:rsidR="00372C25" w:rsidRPr="00617089">
          <w:rPr>
            <w:rStyle w:val="a5"/>
            <w:rFonts w:ascii="黑体" w:eastAsia="黑体" w:hint="eastAsia"/>
            <w:noProof/>
          </w:rPr>
          <w:t>第4章</w:t>
        </w:r>
        <w:r w:rsidR="00372C2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关键问题和解决方案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_Toc427744468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8</w:t>
        </w:r>
        <w:r w:rsidR="00372C25">
          <w:rPr>
            <w:noProof/>
            <w:webHidden/>
          </w:rPr>
          <w:fldChar w:fldCharType="end"/>
        </w:r>
      </w:hyperlink>
    </w:p>
    <w:p w14:paraId="6454AFFF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469" w:history="1">
        <w:r w:rsidR="00372C25" w:rsidRPr="00617089">
          <w:rPr>
            <w:rStyle w:val="a5"/>
            <w:noProof/>
          </w:rPr>
          <w:t>4.1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多类型数据库集群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_Toc427744469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8</w:t>
        </w:r>
        <w:r w:rsidR="00372C25">
          <w:rPr>
            <w:noProof/>
            <w:webHidden/>
          </w:rPr>
          <w:fldChar w:fldCharType="end"/>
        </w:r>
      </w:hyperlink>
    </w:p>
    <w:p w14:paraId="1FF0A43A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470" w:history="1">
        <w:r w:rsidR="00372C25" w:rsidRPr="00617089">
          <w:rPr>
            <w:rStyle w:val="a5"/>
            <w:noProof/>
          </w:rPr>
          <w:t>4.2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数据同步方式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_Toc427744470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8</w:t>
        </w:r>
        <w:r w:rsidR="00372C25">
          <w:rPr>
            <w:noProof/>
            <w:webHidden/>
          </w:rPr>
          <w:fldChar w:fldCharType="end"/>
        </w:r>
      </w:hyperlink>
    </w:p>
    <w:p w14:paraId="6DD90FB2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471" w:history="1">
        <w:r w:rsidR="00372C25" w:rsidRPr="00617089">
          <w:rPr>
            <w:rStyle w:val="a5"/>
            <w:noProof/>
          </w:rPr>
          <w:t>4.3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数据库节点动态增删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_Toc427744471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9</w:t>
        </w:r>
        <w:r w:rsidR="00372C25">
          <w:rPr>
            <w:noProof/>
            <w:webHidden/>
          </w:rPr>
          <w:fldChar w:fldCharType="end"/>
        </w:r>
      </w:hyperlink>
    </w:p>
    <w:p w14:paraId="3B3C1C92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472" w:history="1">
        <w:r w:rsidR="00372C25" w:rsidRPr="00617089">
          <w:rPr>
            <w:rStyle w:val="a5"/>
            <w:noProof/>
          </w:rPr>
          <w:t>4.4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数据库故障处理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_Toc427744472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9</w:t>
        </w:r>
        <w:r w:rsidR="00372C25">
          <w:rPr>
            <w:noProof/>
            <w:webHidden/>
          </w:rPr>
          <w:fldChar w:fldCharType="end"/>
        </w:r>
      </w:hyperlink>
    </w:p>
    <w:p w14:paraId="0C20DF17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473" w:history="1">
        <w:r w:rsidR="00372C25" w:rsidRPr="00617089">
          <w:rPr>
            <w:rStyle w:val="a5"/>
            <w:noProof/>
          </w:rPr>
          <w:t>4.5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数据恢复方式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_Toc427744473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9</w:t>
        </w:r>
        <w:r w:rsidR="00372C25">
          <w:rPr>
            <w:noProof/>
            <w:webHidden/>
          </w:rPr>
          <w:fldChar w:fldCharType="end"/>
        </w:r>
      </w:hyperlink>
    </w:p>
    <w:p w14:paraId="641B24DC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474" w:history="1">
        <w:r w:rsidR="00372C25" w:rsidRPr="00617089">
          <w:rPr>
            <w:rStyle w:val="a5"/>
            <w:noProof/>
          </w:rPr>
          <w:t>4.6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负载均衡方式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_Toc427744474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9</w:t>
        </w:r>
        <w:r w:rsidR="00372C25">
          <w:rPr>
            <w:noProof/>
            <w:webHidden/>
          </w:rPr>
          <w:fldChar w:fldCharType="end"/>
        </w:r>
      </w:hyperlink>
    </w:p>
    <w:p w14:paraId="0061EBE9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475" w:history="1">
        <w:r w:rsidR="00372C25" w:rsidRPr="00617089">
          <w:rPr>
            <w:rStyle w:val="a5"/>
            <w:noProof/>
          </w:rPr>
          <w:t>4.7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数据缓存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_Toc427744475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9</w:t>
        </w:r>
        <w:r w:rsidR="00372C25">
          <w:rPr>
            <w:noProof/>
            <w:webHidden/>
          </w:rPr>
          <w:fldChar w:fldCharType="end"/>
        </w:r>
      </w:hyperlink>
    </w:p>
    <w:p w14:paraId="47A3F0E8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476" w:history="1">
        <w:r w:rsidR="00372C25" w:rsidRPr="00617089">
          <w:rPr>
            <w:rStyle w:val="a5"/>
            <w:noProof/>
          </w:rPr>
          <w:t>4.8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支持</w:t>
        </w:r>
        <w:r w:rsidR="00372C25" w:rsidRPr="00617089">
          <w:rPr>
            <w:rStyle w:val="a5"/>
            <w:noProof/>
          </w:rPr>
          <w:t>tuxedo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_Toc427744476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9</w:t>
        </w:r>
        <w:r w:rsidR="00372C25">
          <w:rPr>
            <w:noProof/>
            <w:webHidden/>
          </w:rPr>
          <w:fldChar w:fldCharType="end"/>
        </w:r>
      </w:hyperlink>
    </w:p>
    <w:p w14:paraId="775DD503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477" w:history="1">
        <w:r w:rsidR="00372C25" w:rsidRPr="00617089">
          <w:rPr>
            <w:rStyle w:val="a5"/>
            <w:noProof/>
          </w:rPr>
          <w:t>4.8.1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noProof/>
          </w:rPr>
          <w:t>XA</w:t>
        </w:r>
        <w:r w:rsidR="00372C25" w:rsidRPr="00617089">
          <w:rPr>
            <w:rStyle w:val="a5"/>
            <w:rFonts w:hint="eastAsia"/>
            <w:noProof/>
          </w:rPr>
          <w:t>接口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_Toc427744477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10</w:t>
        </w:r>
        <w:r w:rsidR="00372C25">
          <w:rPr>
            <w:noProof/>
            <w:webHidden/>
          </w:rPr>
          <w:fldChar w:fldCharType="end"/>
        </w:r>
      </w:hyperlink>
    </w:p>
    <w:p w14:paraId="65C1CF6B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478" w:history="1">
        <w:r w:rsidR="00372C25" w:rsidRPr="00617089">
          <w:rPr>
            <w:rStyle w:val="a5"/>
            <w:noProof/>
          </w:rPr>
          <w:t>4.8.2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非</w:t>
        </w:r>
        <w:r w:rsidR="00372C25" w:rsidRPr="00617089">
          <w:rPr>
            <w:rStyle w:val="a5"/>
            <w:noProof/>
          </w:rPr>
          <w:t>XA</w:t>
        </w:r>
        <w:r w:rsidR="00372C25" w:rsidRPr="00617089">
          <w:rPr>
            <w:rStyle w:val="a5"/>
            <w:rFonts w:hint="eastAsia"/>
            <w:noProof/>
          </w:rPr>
          <w:t>（</w:t>
        </w:r>
        <w:r w:rsidR="00372C25" w:rsidRPr="00617089">
          <w:rPr>
            <w:rStyle w:val="a5"/>
            <w:noProof/>
          </w:rPr>
          <w:t>esql</w:t>
        </w:r>
        <w:r w:rsidR="00372C25" w:rsidRPr="00617089">
          <w:rPr>
            <w:rStyle w:val="a5"/>
            <w:rFonts w:hint="eastAsia"/>
            <w:noProof/>
          </w:rPr>
          <w:t>）接口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_Toc427744478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11</w:t>
        </w:r>
        <w:r w:rsidR="00372C25">
          <w:rPr>
            <w:noProof/>
            <w:webHidden/>
          </w:rPr>
          <w:fldChar w:fldCharType="end"/>
        </w:r>
      </w:hyperlink>
    </w:p>
    <w:p w14:paraId="573F3B79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479" w:history="1">
        <w:r w:rsidR="00372C25" w:rsidRPr="00617089">
          <w:rPr>
            <w:rStyle w:val="a5"/>
            <w:noProof/>
          </w:rPr>
          <w:t>4.9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异构关系数据库集群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_Toc427744479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12</w:t>
        </w:r>
        <w:r w:rsidR="00372C25">
          <w:rPr>
            <w:noProof/>
            <w:webHidden/>
          </w:rPr>
          <w:fldChar w:fldCharType="end"/>
        </w:r>
      </w:hyperlink>
    </w:p>
    <w:p w14:paraId="2FD9779C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480" w:history="1">
        <w:r w:rsidR="00372C25" w:rsidRPr="00617089">
          <w:rPr>
            <w:rStyle w:val="a5"/>
            <w:noProof/>
          </w:rPr>
          <w:t>4.9.1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问题描述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_Toc427744480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12</w:t>
        </w:r>
        <w:r w:rsidR="00372C25">
          <w:rPr>
            <w:noProof/>
            <w:webHidden/>
          </w:rPr>
          <w:fldChar w:fldCharType="end"/>
        </w:r>
      </w:hyperlink>
    </w:p>
    <w:p w14:paraId="44CE6FAB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481" w:history="1">
        <w:r w:rsidR="00372C25" w:rsidRPr="00617089">
          <w:rPr>
            <w:rStyle w:val="a5"/>
            <w:noProof/>
          </w:rPr>
          <w:t>4.9.2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解决方案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_Toc427744481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12</w:t>
        </w:r>
        <w:r w:rsidR="00372C25">
          <w:rPr>
            <w:noProof/>
            <w:webHidden/>
          </w:rPr>
          <w:fldChar w:fldCharType="end"/>
        </w:r>
      </w:hyperlink>
    </w:p>
    <w:p w14:paraId="3E9EBE59" w14:textId="77777777" w:rsidR="00372C25" w:rsidRDefault="00C1525D">
      <w:pPr>
        <w:pStyle w:val="21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482" w:history="1">
        <w:r w:rsidR="00372C25" w:rsidRPr="00617089">
          <w:rPr>
            <w:rStyle w:val="a5"/>
            <w:noProof/>
          </w:rPr>
          <w:t>4.10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异构数据集群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_Toc427744482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12</w:t>
        </w:r>
        <w:r w:rsidR="00372C25">
          <w:rPr>
            <w:noProof/>
            <w:webHidden/>
          </w:rPr>
          <w:fldChar w:fldCharType="end"/>
        </w:r>
      </w:hyperlink>
    </w:p>
    <w:p w14:paraId="6AF94441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483" w:history="1">
        <w:r w:rsidR="00372C25" w:rsidRPr="00617089">
          <w:rPr>
            <w:rStyle w:val="a5"/>
            <w:noProof/>
          </w:rPr>
          <w:t>4.10.1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问题描述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_Toc427744483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12</w:t>
        </w:r>
        <w:r w:rsidR="00372C25">
          <w:rPr>
            <w:noProof/>
            <w:webHidden/>
          </w:rPr>
          <w:fldChar w:fldCharType="end"/>
        </w:r>
      </w:hyperlink>
    </w:p>
    <w:p w14:paraId="77BC6F57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484" w:history="1">
        <w:r w:rsidR="00372C25" w:rsidRPr="00617089">
          <w:rPr>
            <w:rStyle w:val="a5"/>
            <w:noProof/>
          </w:rPr>
          <w:t>4.10.2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解决方案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_Toc427744484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12</w:t>
        </w:r>
        <w:r w:rsidR="00372C25">
          <w:rPr>
            <w:noProof/>
            <w:webHidden/>
          </w:rPr>
          <w:fldChar w:fldCharType="end"/>
        </w:r>
      </w:hyperlink>
    </w:p>
    <w:p w14:paraId="13085505" w14:textId="77777777" w:rsidR="00372C25" w:rsidRDefault="00C1525D">
      <w:pPr>
        <w:pStyle w:val="21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485" w:history="1">
        <w:r w:rsidR="00372C25" w:rsidRPr="00617089">
          <w:rPr>
            <w:rStyle w:val="a5"/>
            <w:noProof/>
          </w:rPr>
          <w:t>4.11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管理系统接入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_Toc427744485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16</w:t>
        </w:r>
        <w:r w:rsidR="00372C25">
          <w:rPr>
            <w:noProof/>
            <w:webHidden/>
          </w:rPr>
          <w:fldChar w:fldCharType="end"/>
        </w:r>
      </w:hyperlink>
    </w:p>
    <w:p w14:paraId="41B25065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486" w:history="1">
        <w:r w:rsidR="00372C25" w:rsidRPr="00617089">
          <w:rPr>
            <w:rStyle w:val="a5"/>
            <w:noProof/>
          </w:rPr>
          <w:t>4.11.1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问题描述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_Toc427744486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16</w:t>
        </w:r>
        <w:r w:rsidR="00372C25">
          <w:rPr>
            <w:noProof/>
            <w:webHidden/>
          </w:rPr>
          <w:fldChar w:fldCharType="end"/>
        </w:r>
      </w:hyperlink>
    </w:p>
    <w:p w14:paraId="70C319A4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487" w:history="1">
        <w:r w:rsidR="00372C25" w:rsidRPr="00617089">
          <w:rPr>
            <w:rStyle w:val="a5"/>
            <w:noProof/>
          </w:rPr>
          <w:t>4.11.2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解决方案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_Toc427744487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17</w:t>
        </w:r>
        <w:r w:rsidR="00372C25">
          <w:rPr>
            <w:noProof/>
            <w:webHidden/>
          </w:rPr>
          <w:fldChar w:fldCharType="end"/>
        </w:r>
      </w:hyperlink>
    </w:p>
    <w:p w14:paraId="07BB9873" w14:textId="77777777" w:rsidR="00372C25" w:rsidRDefault="00C1525D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27744488" w:history="1">
        <w:r w:rsidR="00372C25" w:rsidRPr="00617089">
          <w:rPr>
            <w:rStyle w:val="a5"/>
            <w:rFonts w:ascii="黑体" w:eastAsia="黑体" w:hint="eastAsia"/>
            <w:noProof/>
          </w:rPr>
          <w:t>第5章</w:t>
        </w:r>
        <w:r w:rsidR="00372C2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系统逻辑结构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_Toc427744488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18</w:t>
        </w:r>
        <w:r w:rsidR="00372C25">
          <w:rPr>
            <w:noProof/>
            <w:webHidden/>
          </w:rPr>
          <w:fldChar w:fldCharType="end"/>
        </w:r>
      </w:hyperlink>
    </w:p>
    <w:p w14:paraId="42D42E99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489" w:history="1">
        <w:r w:rsidR="00372C25" w:rsidRPr="00617089">
          <w:rPr>
            <w:rStyle w:val="a5"/>
            <w:noProof/>
          </w:rPr>
          <w:t>5.1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静态结构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_Toc427744489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18</w:t>
        </w:r>
        <w:r w:rsidR="00372C25">
          <w:rPr>
            <w:noProof/>
            <w:webHidden/>
          </w:rPr>
          <w:fldChar w:fldCharType="end"/>
        </w:r>
      </w:hyperlink>
    </w:p>
    <w:p w14:paraId="610C6D9C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490" w:history="1">
        <w:r w:rsidR="00372C25" w:rsidRPr="00617089">
          <w:rPr>
            <w:rStyle w:val="a5"/>
            <w:noProof/>
          </w:rPr>
          <w:t>5.1.1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概述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_Toc427744490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18</w:t>
        </w:r>
        <w:r w:rsidR="00372C25">
          <w:rPr>
            <w:noProof/>
            <w:webHidden/>
          </w:rPr>
          <w:fldChar w:fldCharType="end"/>
        </w:r>
      </w:hyperlink>
    </w:p>
    <w:p w14:paraId="34D5E532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491" w:history="1">
        <w:r w:rsidR="00372C25" w:rsidRPr="00617089">
          <w:rPr>
            <w:rStyle w:val="a5"/>
            <w:noProof/>
          </w:rPr>
          <w:t>5.2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客户端接口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_Toc427744491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19</w:t>
        </w:r>
        <w:r w:rsidR="00372C25">
          <w:rPr>
            <w:noProof/>
            <w:webHidden/>
          </w:rPr>
          <w:fldChar w:fldCharType="end"/>
        </w:r>
      </w:hyperlink>
    </w:p>
    <w:p w14:paraId="0CC67BBF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492" w:history="1">
        <w:r w:rsidR="00372C25" w:rsidRPr="00617089">
          <w:rPr>
            <w:rStyle w:val="a5"/>
            <w:noProof/>
          </w:rPr>
          <w:t>5.2.1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客户端连接管理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_Toc427744492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19</w:t>
        </w:r>
        <w:r w:rsidR="00372C25">
          <w:rPr>
            <w:noProof/>
            <w:webHidden/>
          </w:rPr>
          <w:fldChar w:fldCharType="end"/>
        </w:r>
      </w:hyperlink>
    </w:p>
    <w:p w14:paraId="3585F3ED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493" w:history="1">
        <w:r w:rsidR="00372C25" w:rsidRPr="00617089">
          <w:rPr>
            <w:rStyle w:val="a5"/>
            <w:noProof/>
          </w:rPr>
          <w:t>5.2.2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noProof/>
          </w:rPr>
          <w:t>PG</w:t>
        </w:r>
        <w:r w:rsidR="00372C25" w:rsidRPr="00617089">
          <w:rPr>
            <w:rStyle w:val="a5"/>
            <w:rFonts w:hint="eastAsia"/>
            <w:noProof/>
          </w:rPr>
          <w:t>编解码器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_Toc427744493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20</w:t>
        </w:r>
        <w:r w:rsidR="00372C25">
          <w:rPr>
            <w:noProof/>
            <w:webHidden/>
          </w:rPr>
          <w:fldChar w:fldCharType="end"/>
        </w:r>
      </w:hyperlink>
    </w:p>
    <w:p w14:paraId="6EEBA502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494" w:history="1">
        <w:r w:rsidR="00372C25" w:rsidRPr="00617089">
          <w:rPr>
            <w:rStyle w:val="a5"/>
            <w:noProof/>
          </w:rPr>
          <w:t>5.2.3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数据加密模块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_Toc427744494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20</w:t>
        </w:r>
        <w:r w:rsidR="00372C25">
          <w:rPr>
            <w:noProof/>
            <w:webHidden/>
          </w:rPr>
          <w:fldChar w:fldCharType="end"/>
        </w:r>
      </w:hyperlink>
    </w:p>
    <w:p w14:paraId="61263CBA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495" w:history="1">
        <w:r w:rsidR="00372C25" w:rsidRPr="00617089">
          <w:rPr>
            <w:rStyle w:val="a5"/>
            <w:noProof/>
          </w:rPr>
          <w:t>5.2.4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鉴权模块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_Toc427744495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20</w:t>
        </w:r>
        <w:r w:rsidR="00372C25">
          <w:rPr>
            <w:noProof/>
            <w:webHidden/>
          </w:rPr>
          <w:fldChar w:fldCharType="end"/>
        </w:r>
      </w:hyperlink>
    </w:p>
    <w:p w14:paraId="12F4A748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496" w:history="1">
        <w:r w:rsidR="00372C25" w:rsidRPr="00617089">
          <w:rPr>
            <w:rStyle w:val="a5"/>
            <w:noProof/>
          </w:rPr>
          <w:t>5.3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开放接口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_Toc427744496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20</w:t>
        </w:r>
        <w:r w:rsidR="00372C25">
          <w:rPr>
            <w:noProof/>
            <w:webHidden/>
          </w:rPr>
          <w:fldChar w:fldCharType="end"/>
        </w:r>
      </w:hyperlink>
    </w:p>
    <w:p w14:paraId="4EC2245C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497" w:history="1">
        <w:r w:rsidR="00372C25" w:rsidRPr="00617089">
          <w:rPr>
            <w:rStyle w:val="a5"/>
            <w:noProof/>
          </w:rPr>
          <w:t>5.4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任务调度模块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_Toc427744497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21</w:t>
        </w:r>
        <w:r w:rsidR="00372C25">
          <w:rPr>
            <w:noProof/>
            <w:webHidden/>
          </w:rPr>
          <w:fldChar w:fldCharType="end"/>
        </w:r>
      </w:hyperlink>
    </w:p>
    <w:p w14:paraId="08F9C7E6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498" w:history="1">
        <w:r w:rsidR="00372C25" w:rsidRPr="00617089">
          <w:rPr>
            <w:rStyle w:val="a5"/>
            <w:noProof/>
          </w:rPr>
          <w:t>5.4.1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调度逻辑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_Toc427744498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21</w:t>
        </w:r>
        <w:r w:rsidR="00372C25">
          <w:rPr>
            <w:noProof/>
            <w:webHidden/>
          </w:rPr>
          <w:fldChar w:fldCharType="end"/>
        </w:r>
      </w:hyperlink>
    </w:p>
    <w:p w14:paraId="71767A4C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499" w:history="1">
        <w:r w:rsidR="00372C25" w:rsidRPr="00617089">
          <w:rPr>
            <w:rStyle w:val="a5"/>
            <w:noProof/>
          </w:rPr>
          <w:t>5.4.2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负载均衡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_Toc427744499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21</w:t>
        </w:r>
        <w:r w:rsidR="00372C25">
          <w:rPr>
            <w:noProof/>
            <w:webHidden/>
          </w:rPr>
          <w:fldChar w:fldCharType="end"/>
        </w:r>
      </w:hyperlink>
    </w:p>
    <w:p w14:paraId="693EBB34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500" w:history="1">
        <w:r w:rsidR="00372C25" w:rsidRPr="00617089">
          <w:rPr>
            <w:rStyle w:val="a5"/>
            <w:noProof/>
          </w:rPr>
          <w:t>5.4.3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同步模块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_Toc427744500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21</w:t>
        </w:r>
        <w:r w:rsidR="00372C25">
          <w:rPr>
            <w:noProof/>
            <w:webHidden/>
          </w:rPr>
          <w:fldChar w:fldCharType="end"/>
        </w:r>
      </w:hyperlink>
    </w:p>
    <w:p w14:paraId="26A0B500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501" w:history="1">
        <w:r w:rsidR="00372C25" w:rsidRPr="00617089">
          <w:rPr>
            <w:rStyle w:val="a5"/>
            <w:noProof/>
          </w:rPr>
          <w:t>5.1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故障检测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_Toc427744501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21</w:t>
        </w:r>
        <w:r w:rsidR="00372C25">
          <w:rPr>
            <w:noProof/>
            <w:webHidden/>
          </w:rPr>
          <w:fldChar w:fldCharType="end"/>
        </w:r>
      </w:hyperlink>
    </w:p>
    <w:p w14:paraId="7E4C852E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502" w:history="1">
        <w:r w:rsidR="00372C25" w:rsidRPr="00617089">
          <w:rPr>
            <w:rStyle w:val="a5"/>
            <w:noProof/>
          </w:rPr>
          <w:t>5.2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集群管理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_Toc427744502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21</w:t>
        </w:r>
        <w:r w:rsidR="00372C25">
          <w:rPr>
            <w:noProof/>
            <w:webHidden/>
          </w:rPr>
          <w:fldChar w:fldCharType="end"/>
        </w:r>
      </w:hyperlink>
    </w:p>
    <w:p w14:paraId="589E4127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503" w:history="1">
        <w:r w:rsidR="00372C25" w:rsidRPr="00617089">
          <w:rPr>
            <w:rStyle w:val="a5"/>
            <w:noProof/>
          </w:rPr>
          <w:t>5.3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异构处理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_Toc427744503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21</w:t>
        </w:r>
        <w:r w:rsidR="00372C25">
          <w:rPr>
            <w:noProof/>
            <w:webHidden/>
          </w:rPr>
          <w:fldChar w:fldCharType="end"/>
        </w:r>
      </w:hyperlink>
    </w:p>
    <w:p w14:paraId="4A36505B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504" w:history="1">
        <w:r w:rsidR="00372C25" w:rsidRPr="00617089">
          <w:rPr>
            <w:rStyle w:val="a5"/>
            <w:noProof/>
          </w:rPr>
          <w:t>5.3.1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noProof/>
          </w:rPr>
          <w:t>SQL</w:t>
        </w:r>
        <w:r w:rsidR="00372C25" w:rsidRPr="00617089">
          <w:rPr>
            <w:rStyle w:val="a5"/>
            <w:rFonts w:hint="eastAsia"/>
            <w:noProof/>
          </w:rPr>
          <w:t>转换模块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_Toc427744504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21</w:t>
        </w:r>
        <w:r w:rsidR="00372C25">
          <w:rPr>
            <w:noProof/>
            <w:webHidden/>
          </w:rPr>
          <w:fldChar w:fldCharType="end"/>
        </w:r>
      </w:hyperlink>
    </w:p>
    <w:p w14:paraId="20B58F13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505" w:history="1">
        <w:r w:rsidR="00372C25" w:rsidRPr="00617089">
          <w:rPr>
            <w:rStyle w:val="a5"/>
            <w:noProof/>
          </w:rPr>
          <w:t>5.3.2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错误码转换模块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_Toc427744505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21</w:t>
        </w:r>
        <w:r w:rsidR="00372C25">
          <w:rPr>
            <w:noProof/>
            <w:webHidden/>
          </w:rPr>
          <w:fldChar w:fldCharType="end"/>
        </w:r>
      </w:hyperlink>
    </w:p>
    <w:p w14:paraId="703E8179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506" w:history="1">
        <w:r w:rsidR="00372C25" w:rsidRPr="00617089">
          <w:rPr>
            <w:rStyle w:val="a5"/>
            <w:noProof/>
          </w:rPr>
          <w:t>5.1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noProof/>
          </w:rPr>
          <w:t>SQL</w:t>
        </w:r>
        <w:r w:rsidR="00372C25" w:rsidRPr="00617089">
          <w:rPr>
            <w:rStyle w:val="a5"/>
            <w:rFonts w:hint="eastAsia"/>
            <w:noProof/>
          </w:rPr>
          <w:t>队列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_Toc427744506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22</w:t>
        </w:r>
        <w:r w:rsidR="00372C25">
          <w:rPr>
            <w:noProof/>
            <w:webHidden/>
          </w:rPr>
          <w:fldChar w:fldCharType="end"/>
        </w:r>
      </w:hyperlink>
    </w:p>
    <w:p w14:paraId="28F9FA4A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507" w:history="1">
        <w:r w:rsidR="00372C25" w:rsidRPr="00617089">
          <w:rPr>
            <w:rStyle w:val="a5"/>
            <w:noProof/>
          </w:rPr>
          <w:t>5.2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noProof/>
          </w:rPr>
          <w:t>DB</w:t>
        </w:r>
        <w:r w:rsidR="00372C25" w:rsidRPr="00617089">
          <w:rPr>
            <w:rStyle w:val="a5"/>
            <w:rFonts w:hint="eastAsia"/>
            <w:noProof/>
          </w:rPr>
          <w:t>线程池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_Toc427744507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22</w:t>
        </w:r>
        <w:r w:rsidR="00372C25">
          <w:rPr>
            <w:noProof/>
            <w:webHidden/>
          </w:rPr>
          <w:fldChar w:fldCharType="end"/>
        </w:r>
      </w:hyperlink>
    </w:p>
    <w:p w14:paraId="1903C220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508" w:history="1">
        <w:r w:rsidR="00372C25" w:rsidRPr="00617089">
          <w:rPr>
            <w:rStyle w:val="a5"/>
            <w:noProof/>
          </w:rPr>
          <w:t>5.3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noProof/>
          </w:rPr>
          <w:t>DB</w:t>
        </w:r>
        <w:r w:rsidR="00372C25" w:rsidRPr="00617089">
          <w:rPr>
            <w:rStyle w:val="a5"/>
            <w:rFonts w:hint="eastAsia"/>
            <w:noProof/>
          </w:rPr>
          <w:t>连接池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_Toc427744508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22</w:t>
        </w:r>
        <w:r w:rsidR="00372C25">
          <w:rPr>
            <w:noProof/>
            <w:webHidden/>
          </w:rPr>
          <w:fldChar w:fldCharType="end"/>
        </w:r>
      </w:hyperlink>
    </w:p>
    <w:p w14:paraId="403B05EA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509" w:history="1">
        <w:r w:rsidR="00372C25" w:rsidRPr="00617089">
          <w:rPr>
            <w:rStyle w:val="a5"/>
            <w:noProof/>
          </w:rPr>
          <w:t>5.4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动态结构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_Toc427744509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22</w:t>
        </w:r>
        <w:r w:rsidR="00372C25">
          <w:rPr>
            <w:noProof/>
            <w:webHidden/>
          </w:rPr>
          <w:fldChar w:fldCharType="end"/>
        </w:r>
      </w:hyperlink>
    </w:p>
    <w:p w14:paraId="335EB601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510" w:history="1">
        <w:r w:rsidR="00372C25" w:rsidRPr="00617089">
          <w:rPr>
            <w:rStyle w:val="a5"/>
            <w:noProof/>
          </w:rPr>
          <w:t>5.4.1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数据访问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_Toc427744510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22</w:t>
        </w:r>
        <w:r w:rsidR="00372C25">
          <w:rPr>
            <w:noProof/>
            <w:webHidden/>
          </w:rPr>
          <w:fldChar w:fldCharType="end"/>
        </w:r>
      </w:hyperlink>
    </w:p>
    <w:p w14:paraId="53790F97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511" w:history="1">
        <w:r w:rsidR="00372C25" w:rsidRPr="00617089">
          <w:rPr>
            <w:rStyle w:val="a5"/>
            <w:noProof/>
          </w:rPr>
          <w:t>5.4.2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动态增删节点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_Toc427744511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23</w:t>
        </w:r>
        <w:r w:rsidR="00372C25">
          <w:rPr>
            <w:noProof/>
            <w:webHidden/>
          </w:rPr>
          <w:fldChar w:fldCharType="end"/>
        </w:r>
      </w:hyperlink>
    </w:p>
    <w:p w14:paraId="6657FBC7" w14:textId="77777777" w:rsidR="00372C25" w:rsidRDefault="00C1525D">
      <w:pPr>
        <w:pStyle w:val="31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27744512" w:history="1">
        <w:r w:rsidR="00372C25" w:rsidRPr="00617089">
          <w:rPr>
            <w:rStyle w:val="a5"/>
            <w:noProof/>
          </w:rPr>
          <w:t>5.4.3</w:t>
        </w:r>
        <w:r w:rsidR="00372C25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事务二段提交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_Toc427744512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24</w:t>
        </w:r>
        <w:r w:rsidR="00372C25">
          <w:rPr>
            <w:noProof/>
            <w:webHidden/>
          </w:rPr>
          <w:fldChar w:fldCharType="end"/>
        </w:r>
      </w:hyperlink>
    </w:p>
    <w:p w14:paraId="5862FF05" w14:textId="77777777" w:rsidR="00372C25" w:rsidRDefault="00C1525D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27744513" w:history="1">
        <w:r w:rsidR="00372C25" w:rsidRPr="00617089">
          <w:rPr>
            <w:rStyle w:val="a5"/>
            <w:rFonts w:ascii="黑体" w:eastAsia="黑体" w:hint="eastAsia"/>
            <w:noProof/>
          </w:rPr>
          <w:t>第6章</w:t>
        </w:r>
        <w:r w:rsidR="00372C2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系统物理结构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_Toc427744513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25</w:t>
        </w:r>
        <w:r w:rsidR="00372C25">
          <w:rPr>
            <w:noProof/>
            <w:webHidden/>
          </w:rPr>
          <w:fldChar w:fldCharType="end"/>
        </w:r>
      </w:hyperlink>
    </w:p>
    <w:p w14:paraId="68DE5B13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514" w:history="1">
        <w:r w:rsidR="00372C25" w:rsidRPr="00617089">
          <w:rPr>
            <w:rStyle w:val="a5"/>
            <w:noProof/>
          </w:rPr>
          <w:t>6.1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静态结构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_Toc427744514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25</w:t>
        </w:r>
        <w:r w:rsidR="00372C25">
          <w:rPr>
            <w:noProof/>
            <w:webHidden/>
          </w:rPr>
          <w:fldChar w:fldCharType="end"/>
        </w:r>
      </w:hyperlink>
    </w:p>
    <w:p w14:paraId="3558D633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515" w:history="1">
        <w:r w:rsidR="00372C25" w:rsidRPr="00617089">
          <w:rPr>
            <w:rStyle w:val="a5"/>
            <w:noProof/>
          </w:rPr>
          <w:t>6.2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动态结构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_Toc427744515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25</w:t>
        </w:r>
        <w:r w:rsidR="00372C25">
          <w:rPr>
            <w:noProof/>
            <w:webHidden/>
          </w:rPr>
          <w:fldChar w:fldCharType="end"/>
        </w:r>
      </w:hyperlink>
    </w:p>
    <w:p w14:paraId="2C1E2464" w14:textId="77777777" w:rsidR="00372C25" w:rsidRDefault="00C1525D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27744516" w:history="1">
        <w:r w:rsidR="00372C25" w:rsidRPr="00617089">
          <w:rPr>
            <w:rStyle w:val="a5"/>
            <w:rFonts w:ascii="黑体" w:eastAsia="黑体" w:hint="eastAsia"/>
            <w:noProof/>
          </w:rPr>
          <w:t>第7章</w:t>
        </w:r>
        <w:r w:rsidR="00372C2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数据结构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_Toc427744516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26</w:t>
        </w:r>
        <w:r w:rsidR="00372C25">
          <w:rPr>
            <w:noProof/>
            <w:webHidden/>
          </w:rPr>
          <w:fldChar w:fldCharType="end"/>
        </w:r>
      </w:hyperlink>
    </w:p>
    <w:p w14:paraId="1B66DD35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517" w:history="1">
        <w:r w:rsidR="00372C25" w:rsidRPr="00617089">
          <w:rPr>
            <w:rStyle w:val="a5"/>
            <w:noProof/>
          </w:rPr>
          <w:t>7.1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数据模型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_Toc427744517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26</w:t>
        </w:r>
        <w:r w:rsidR="00372C25">
          <w:rPr>
            <w:noProof/>
            <w:webHidden/>
          </w:rPr>
          <w:fldChar w:fldCharType="end"/>
        </w:r>
      </w:hyperlink>
    </w:p>
    <w:p w14:paraId="5440FBAA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518" w:history="1">
        <w:r w:rsidR="00372C25" w:rsidRPr="00617089">
          <w:rPr>
            <w:rStyle w:val="a5"/>
            <w:noProof/>
          </w:rPr>
          <w:t>7.2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数据库表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_Toc427744518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26</w:t>
        </w:r>
        <w:r w:rsidR="00372C25">
          <w:rPr>
            <w:noProof/>
            <w:webHidden/>
          </w:rPr>
          <w:fldChar w:fldCharType="end"/>
        </w:r>
      </w:hyperlink>
    </w:p>
    <w:p w14:paraId="5C03988D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519" w:history="1">
        <w:r w:rsidR="00372C25" w:rsidRPr="00617089">
          <w:rPr>
            <w:rStyle w:val="a5"/>
            <w:noProof/>
          </w:rPr>
          <w:t>7.3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配置文件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_Toc427744519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26</w:t>
        </w:r>
        <w:r w:rsidR="00372C25">
          <w:rPr>
            <w:noProof/>
            <w:webHidden/>
          </w:rPr>
          <w:fldChar w:fldCharType="end"/>
        </w:r>
      </w:hyperlink>
    </w:p>
    <w:p w14:paraId="1100335D" w14:textId="77777777" w:rsidR="00372C25" w:rsidRDefault="00C1525D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27744520" w:history="1">
        <w:r w:rsidR="00372C25" w:rsidRPr="00617089">
          <w:rPr>
            <w:rStyle w:val="a5"/>
            <w:rFonts w:ascii="黑体" w:eastAsia="黑体" w:hint="eastAsia"/>
            <w:noProof/>
          </w:rPr>
          <w:t>第8章</w:t>
        </w:r>
        <w:r w:rsidR="00372C2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系统性能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_Toc427744520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26</w:t>
        </w:r>
        <w:r w:rsidR="00372C25">
          <w:rPr>
            <w:noProof/>
            <w:webHidden/>
          </w:rPr>
          <w:fldChar w:fldCharType="end"/>
        </w:r>
      </w:hyperlink>
    </w:p>
    <w:p w14:paraId="4FBF3DF7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521" w:history="1">
        <w:r w:rsidR="00372C25" w:rsidRPr="00617089">
          <w:rPr>
            <w:rStyle w:val="a5"/>
            <w:noProof/>
          </w:rPr>
          <w:t>8.1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性能需求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_Toc427744521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26</w:t>
        </w:r>
        <w:r w:rsidR="00372C25">
          <w:rPr>
            <w:noProof/>
            <w:webHidden/>
          </w:rPr>
          <w:fldChar w:fldCharType="end"/>
        </w:r>
      </w:hyperlink>
    </w:p>
    <w:p w14:paraId="76B91BFF" w14:textId="77777777" w:rsidR="00372C25" w:rsidRDefault="00C1525D">
      <w:pPr>
        <w:pStyle w:val="21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27744522" w:history="1">
        <w:r w:rsidR="00372C25" w:rsidRPr="00617089">
          <w:rPr>
            <w:rStyle w:val="a5"/>
            <w:noProof/>
          </w:rPr>
          <w:t>8.2</w:t>
        </w:r>
        <w:r w:rsidR="00372C25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性能设计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_Toc427744522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27</w:t>
        </w:r>
        <w:r w:rsidR="00372C25">
          <w:rPr>
            <w:noProof/>
            <w:webHidden/>
          </w:rPr>
          <w:fldChar w:fldCharType="end"/>
        </w:r>
      </w:hyperlink>
    </w:p>
    <w:p w14:paraId="3673FBBA" w14:textId="77777777" w:rsidR="00372C25" w:rsidRDefault="00C1525D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27744523" w:history="1">
        <w:r w:rsidR="00372C25" w:rsidRPr="00617089">
          <w:rPr>
            <w:rStyle w:val="a5"/>
            <w:rFonts w:ascii="黑体" w:eastAsia="黑体" w:hint="eastAsia"/>
            <w:noProof/>
          </w:rPr>
          <w:t>第9章</w:t>
        </w:r>
        <w:r w:rsidR="00372C2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372C25" w:rsidRPr="00617089">
          <w:rPr>
            <w:rStyle w:val="a5"/>
            <w:rFonts w:hint="eastAsia"/>
            <w:noProof/>
          </w:rPr>
          <w:t>参考资料</w:t>
        </w:r>
        <w:r w:rsidR="00372C25">
          <w:rPr>
            <w:noProof/>
            <w:webHidden/>
          </w:rPr>
          <w:tab/>
        </w:r>
        <w:r w:rsidR="00372C25">
          <w:rPr>
            <w:noProof/>
            <w:webHidden/>
          </w:rPr>
          <w:fldChar w:fldCharType="begin"/>
        </w:r>
        <w:r w:rsidR="00372C25">
          <w:rPr>
            <w:noProof/>
            <w:webHidden/>
          </w:rPr>
          <w:instrText xml:space="preserve"> PAGEREF _Toc427744523 \h </w:instrText>
        </w:r>
        <w:r w:rsidR="00372C25">
          <w:rPr>
            <w:noProof/>
            <w:webHidden/>
          </w:rPr>
        </w:r>
        <w:r w:rsidR="00372C25">
          <w:rPr>
            <w:noProof/>
            <w:webHidden/>
          </w:rPr>
          <w:fldChar w:fldCharType="separate"/>
        </w:r>
        <w:r w:rsidR="00372C25">
          <w:rPr>
            <w:noProof/>
            <w:webHidden/>
          </w:rPr>
          <w:t>27</w:t>
        </w:r>
        <w:r w:rsidR="00372C25">
          <w:rPr>
            <w:noProof/>
            <w:webHidden/>
          </w:rPr>
          <w:fldChar w:fldCharType="end"/>
        </w:r>
      </w:hyperlink>
    </w:p>
    <w:p w14:paraId="6EF68161" w14:textId="77777777" w:rsidR="00924209" w:rsidRDefault="00924209">
      <w:pPr>
        <w:rPr>
          <w:rFonts w:ascii="Arial" w:hAnsi="Arial" w:cs="Arial"/>
        </w:rPr>
        <w:sectPr w:rsidR="00924209">
          <w:headerReference w:type="even" r:id="rId13"/>
          <w:headerReference w:type="default" r:id="rId14"/>
          <w:footerReference w:type="default" r:id="rId15"/>
          <w:headerReference w:type="first" r:id="rId16"/>
          <w:pgSz w:w="11906" w:h="16838" w:code="9"/>
          <w:pgMar w:top="1440" w:right="1797" w:bottom="1440" w:left="1797" w:header="851" w:footer="992" w:gutter="0"/>
          <w:pgNumType w:fmt="upperRoman" w:start="1"/>
          <w:cols w:space="425"/>
          <w:docGrid w:type="lines" w:linePitch="326"/>
        </w:sectPr>
      </w:pPr>
      <w:r>
        <w:rPr>
          <w:rFonts w:ascii="Arial" w:hAnsi="Arial" w:cs="Arial"/>
          <w:sz w:val="20"/>
          <w:szCs w:val="20"/>
        </w:rPr>
        <w:fldChar w:fldCharType="end"/>
      </w:r>
    </w:p>
    <w:p w14:paraId="01CE46FA" w14:textId="77777777" w:rsidR="008F0CCD" w:rsidRDefault="008F0CCD" w:rsidP="008F0CCD">
      <w:pPr>
        <w:pStyle w:val="1"/>
        <w:spacing w:before="120" w:after="120" w:line="240" w:lineRule="auto"/>
        <w:ind w:left="425" w:hanging="425"/>
      </w:pPr>
      <w:bookmarkStart w:id="0" w:name="_Toc22553005"/>
      <w:bookmarkStart w:id="1" w:name="_Toc23307352"/>
      <w:bookmarkStart w:id="2" w:name="_Toc28487342"/>
      <w:bookmarkStart w:id="3" w:name="_Toc28488612"/>
      <w:bookmarkStart w:id="4" w:name="_Toc292992054"/>
      <w:bookmarkStart w:id="5" w:name="_Toc427744446"/>
      <w:bookmarkStart w:id="6" w:name="_Toc86551254"/>
      <w:bookmarkStart w:id="7" w:name="_Toc106534906"/>
      <w:bookmarkStart w:id="8" w:name="_Toc107995709"/>
      <w:bookmarkStart w:id="9" w:name="_Toc111898220"/>
      <w:bookmarkStart w:id="10" w:name="_Toc124509744"/>
      <w:bookmarkStart w:id="11" w:name="_Toc125173522"/>
      <w:bookmarkStart w:id="12" w:name="_Toc141859886"/>
      <w:r>
        <w:rPr>
          <w:rFonts w:hint="eastAsia"/>
        </w:rPr>
        <w:lastRenderedPageBreak/>
        <w:t>概述</w:t>
      </w:r>
      <w:bookmarkEnd w:id="0"/>
      <w:bookmarkEnd w:id="1"/>
      <w:bookmarkEnd w:id="2"/>
      <w:bookmarkEnd w:id="3"/>
      <w:bookmarkEnd w:id="4"/>
      <w:bookmarkEnd w:id="5"/>
    </w:p>
    <w:p w14:paraId="6185851D" w14:textId="77777777" w:rsidR="008F0CCD" w:rsidRDefault="008F0CCD" w:rsidP="008F0CCD">
      <w:pPr>
        <w:pStyle w:val="20"/>
        <w:tabs>
          <w:tab w:val="clear" w:pos="696"/>
          <w:tab w:val="num" w:pos="567"/>
          <w:tab w:val="left" w:pos="779"/>
        </w:tabs>
        <w:spacing w:before="120" w:after="120" w:line="240" w:lineRule="auto"/>
        <w:ind w:left="567" w:hanging="567"/>
      </w:pPr>
      <w:bookmarkStart w:id="13" w:name="_Toc23307353"/>
      <w:bookmarkStart w:id="14" w:name="_Toc28487343"/>
      <w:bookmarkStart w:id="15" w:name="_Toc28488613"/>
      <w:bookmarkStart w:id="16" w:name="_Toc292992055"/>
      <w:bookmarkStart w:id="17" w:name="_Toc427744447"/>
      <w:r>
        <w:rPr>
          <w:rFonts w:hint="eastAsia"/>
        </w:rPr>
        <w:t>目的</w:t>
      </w:r>
      <w:bookmarkEnd w:id="13"/>
      <w:bookmarkEnd w:id="14"/>
      <w:bookmarkEnd w:id="15"/>
      <w:bookmarkEnd w:id="16"/>
      <w:bookmarkEnd w:id="17"/>
    </w:p>
    <w:p w14:paraId="5A508E64" w14:textId="77777777" w:rsidR="008F0CCD" w:rsidRDefault="00BF67B1" w:rsidP="008F0CCD">
      <w:pPr>
        <w:pStyle w:val="ae"/>
      </w:pPr>
      <w:r>
        <w:rPr>
          <w:rFonts w:hint="eastAsia"/>
        </w:rPr>
        <w:t>在去</w:t>
      </w:r>
      <w:r>
        <w:rPr>
          <w:rFonts w:hint="eastAsia"/>
        </w:rPr>
        <w:t>IOE</w:t>
      </w:r>
      <w:r>
        <w:rPr>
          <w:rFonts w:hint="eastAsia"/>
        </w:rPr>
        <w:t>环境下，为国产数据库提供全量异构数据库集群；对</w:t>
      </w:r>
      <w:r>
        <w:rPr>
          <w:rFonts w:hint="eastAsia"/>
        </w:rPr>
        <w:t>JAVA</w:t>
      </w:r>
      <w:r>
        <w:rPr>
          <w:rFonts w:hint="eastAsia"/>
        </w:rPr>
        <w:t>应用提供标准的</w:t>
      </w:r>
      <w:r>
        <w:rPr>
          <w:rFonts w:hint="eastAsia"/>
        </w:rPr>
        <w:t>JDBC</w:t>
      </w:r>
      <w:r>
        <w:rPr>
          <w:rFonts w:hint="eastAsia"/>
        </w:rPr>
        <w:t>接口，使数据库的替换对应用层的影响降到最低，同时提供高效的数据逻辑处理。本文档</w:t>
      </w:r>
      <w:proofErr w:type="gramStart"/>
      <w:r>
        <w:rPr>
          <w:rFonts w:hint="eastAsia"/>
        </w:rPr>
        <w:t>供产品</w:t>
      </w:r>
      <w:proofErr w:type="gramEnd"/>
      <w:r>
        <w:rPr>
          <w:rFonts w:hint="eastAsia"/>
        </w:rPr>
        <w:t>经理，开发人员、测试人员参考</w:t>
      </w:r>
      <w:r w:rsidR="00AC00AC">
        <w:t>。</w:t>
      </w:r>
    </w:p>
    <w:p w14:paraId="5F736F8A" w14:textId="77777777" w:rsidR="008F0CCD" w:rsidRDefault="008F0CCD" w:rsidP="008F0CCD">
      <w:pPr>
        <w:pStyle w:val="20"/>
        <w:tabs>
          <w:tab w:val="clear" w:pos="696"/>
          <w:tab w:val="num" w:pos="567"/>
          <w:tab w:val="left" w:pos="779"/>
        </w:tabs>
        <w:spacing w:before="120" w:after="120" w:line="240" w:lineRule="auto"/>
        <w:ind w:left="567" w:hanging="567"/>
      </w:pPr>
      <w:bookmarkStart w:id="18" w:name="_Toc292992056"/>
      <w:bookmarkStart w:id="19" w:name="_Toc427744448"/>
      <w:bookmarkStart w:id="20" w:name="_Toc22553007"/>
      <w:bookmarkStart w:id="21" w:name="_Toc23307354"/>
      <w:bookmarkStart w:id="22" w:name="_Toc28487344"/>
      <w:bookmarkStart w:id="23" w:name="_Toc28488614"/>
      <w:r>
        <w:rPr>
          <w:rFonts w:hint="eastAsia"/>
        </w:rPr>
        <w:t>文档历史</w:t>
      </w:r>
      <w:bookmarkEnd w:id="18"/>
      <w:bookmarkEnd w:id="19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7"/>
        <w:gridCol w:w="1410"/>
        <w:gridCol w:w="1249"/>
        <w:gridCol w:w="4088"/>
      </w:tblGrid>
      <w:tr w:rsidR="008F0CCD" w14:paraId="6BC5D6B7" w14:textId="77777777" w:rsidTr="00AC00AC">
        <w:trPr>
          <w:cantSplit/>
        </w:trPr>
        <w:tc>
          <w:tcPr>
            <w:tcW w:w="8194" w:type="dxa"/>
            <w:gridSpan w:val="4"/>
            <w:shd w:val="clear" w:color="auto" w:fill="E6E6E6"/>
          </w:tcPr>
          <w:p w14:paraId="6A8AD979" w14:textId="77777777" w:rsidR="008F0CCD" w:rsidRDefault="008F0CCD" w:rsidP="00826BA1">
            <w:pPr>
              <w:jc w:val="center"/>
            </w:pPr>
            <w:r>
              <w:rPr>
                <w:rFonts w:hint="eastAsia"/>
              </w:rPr>
              <w:t>文档历史</w:t>
            </w:r>
          </w:p>
        </w:tc>
      </w:tr>
      <w:tr w:rsidR="008F0CCD" w14:paraId="7A5707AC" w14:textId="77777777" w:rsidTr="00AC00AC">
        <w:tc>
          <w:tcPr>
            <w:tcW w:w="1447" w:type="dxa"/>
            <w:shd w:val="clear" w:color="auto" w:fill="E6E6E6"/>
          </w:tcPr>
          <w:p w14:paraId="1FCB0991" w14:textId="77777777" w:rsidR="008F0CCD" w:rsidRDefault="008F0CCD" w:rsidP="00826BA1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410" w:type="dxa"/>
            <w:shd w:val="clear" w:color="auto" w:fill="E6E6E6"/>
          </w:tcPr>
          <w:p w14:paraId="4B3AC67C" w14:textId="77777777" w:rsidR="008F0CCD" w:rsidRDefault="008F0CCD" w:rsidP="00826BA1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1249" w:type="dxa"/>
            <w:shd w:val="clear" w:color="auto" w:fill="E6E6E6"/>
          </w:tcPr>
          <w:p w14:paraId="28DD4F7A" w14:textId="77777777" w:rsidR="008F0CCD" w:rsidRDefault="008F0CCD" w:rsidP="00826BA1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4088" w:type="dxa"/>
            <w:shd w:val="clear" w:color="auto" w:fill="E6E6E6"/>
          </w:tcPr>
          <w:p w14:paraId="4D3EB949" w14:textId="77777777" w:rsidR="008F0CCD" w:rsidRDefault="008F0CCD" w:rsidP="00826BA1">
            <w:pPr>
              <w:jc w:val="center"/>
            </w:pPr>
            <w:r>
              <w:rPr>
                <w:rFonts w:hint="eastAsia"/>
              </w:rPr>
              <w:t>动作</w:t>
            </w:r>
          </w:p>
        </w:tc>
      </w:tr>
      <w:tr w:rsidR="00BF67B1" w14:paraId="45DFA9E3" w14:textId="77777777" w:rsidTr="00AC00AC">
        <w:tc>
          <w:tcPr>
            <w:tcW w:w="1447" w:type="dxa"/>
            <w:vAlign w:val="center"/>
          </w:tcPr>
          <w:p w14:paraId="77CE4FBC" w14:textId="77777777" w:rsidR="00BF67B1" w:rsidRPr="00F46D65" w:rsidRDefault="00BF67B1" w:rsidP="00BF67B1">
            <w:r w:rsidRPr="00F46D65">
              <w:rPr>
                <w:rFonts w:hint="eastAsia"/>
              </w:rPr>
              <w:t>2015</w:t>
            </w:r>
            <w:r w:rsidRPr="00F46D65">
              <w:t>-</w:t>
            </w:r>
            <w:r w:rsidRPr="00F46D65">
              <w:rPr>
                <w:rFonts w:hint="eastAsia"/>
              </w:rPr>
              <w:t>3</w:t>
            </w:r>
            <w:r w:rsidRPr="00F46D65">
              <w:t>-1</w:t>
            </w:r>
            <w:r w:rsidRPr="00F46D65">
              <w:rPr>
                <w:rFonts w:hint="eastAsia"/>
              </w:rPr>
              <w:t>0</w:t>
            </w:r>
          </w:p>
        </w:tc>
        <w:tc>
          <w:tcPr>
            <w:tcW w:w="1410" w:type="dxa"/>
            <w:vAlign w:val="center"/>
          </w:tcPr>
          <w:p w14:paraId="40D5E20C" w14:textId="77777777" w:rsidR="00BF67B1" w:rsidRPr="00F46D65" w:rsidRDefault="00BF67B1" w:rsidP="00BF67B1">
            <w:r w:rsidRPr="00F46D65">
              <w:rPr>
                <w:rFonts w:hint="eastAsia"/>
              </w:rPr>
              <w:t>高志军</w:t>
            </w:r>
          </w:p>
        </w:tc>
        <w:tc>
          <w:tcPr>
            <w:tcW w:w="1249" w:type="dxa"/>
            <w:vAlign w:val="center"/>
          </w:tcPr>
          <w:p w14:paraId="684DBED9" w14:textId="77777777" w:rsidR="00BF67B1" w:rsidRPr="00F46D65" w:rsidRDefault="00BF67B1" w:rsidP="00BF67B1">
            <w:r w:rsidRPr="00F46D65">
              <w:rPr>
                <w:rFonts w:hint="eastAsia"/>
              </w:rPr>
              <w:t>PA</w:t>
            </w:r>
            <w:r w:rsidRPr="00F46D65">
              <w:t>1</w:t>
            </w:r>
          </w:p>
        </w:tc>
        <w:tc>
          <w:tcPr>
            <w:tcW w:w="4088" w:type="dxa"/>
            <w:vAlign w:val="center"/>
          </w:tcPr>
          <w:p w14:paraId="099F7888" w14:textId="77777777" w:rsidR="00BF67B1" w:rsidRPr="00F46D65" w:rsidRDefault="00BF67B1" w:rsidP="00BF67B1">
            <w:r w:rsidRPr="00F46D65">
              <w:rPr>
                <w:rFonts w:hint="eastAsia"/>
              </w:rPr>
              <w:t>初始</w:t>
            </w:r>
            <w:r w:rsidRPr="00F46D65">
              <w:t>版本</w:t>
            </w:r>
          </w:p>
        </w:tc>
      </w:tr>
      <w:tr w:rsidR="00BF67B1" w14:paraId="64069178" w14:textId="77777777" w:rsidTr="00AC00AC">
        <w:tc>
          <w:tcPr>
            <w:tcW w:w="1447" w:type="dxa"/>
            <w:vAlign w:val="center"/>
          </w:tcPr>
          <w:p w14:paraId="308530F3" w14:textId="77777777" w:rsidR="00BF67B1" w:rsidRPr="00F46D65" w:rsidRDefault="00BF67B1" w:rsidP="00BF67B1">
            <w:r w:rsidRPr="00F46D65">
              <w:rPr>
                <w:rFonts w:hint="eastAsia"/>
              </w:rPr>
              <w:t>2015-5-15</w:t>
            </w:r>
          </w:p>
        </w:tc>
        <w:tc>
          <w:tcPr>
            <w:tcW w:w="1410" w:type="dxa"/>
            <w:vAlign w:val="center"/>
          </w:tcPr>
          <w:p w14:paraId="00B398B2" w14:textId="77777777" w:rsidR="00BF67B1" w:rsidRPr="00F46D65" w:rsidRDefault="00BF67B1" w:rsidP="00BF67B1">
            <w:r w:rsidRPr="00F46D65">
              <w:rPr>
                <w:rFonts w:hint="eastAsia"/>
              </w:rPr>
              <w:t>高志军</w:t>
            </w:r>
          </w:p>
        </w:tc>
        <w:tc>
          <w:tcPr>
            <w:tcW w:w="1249" w:type="dxa"/>
            <w:vAlign w:val="center"/>
          </w:tcPr>
          <w:p w14:paraId="04F5A3E8" w14:textId="77777777" w:rsidR="00BF67B1" w:rsidRPr="00F46D65" w:rsidRDefault="00BF67B1" w:rsidP="00BF67B1">
            <w:r w:rsidRPr="00F46D65">
              <w:rPr>
                <w:rFonts w:hint="eastAsia"/>
              </w:rPr>
              <w:t>PA3</w:t>
            </w:r>
          </w:p>
        </w:tc>
        <w:tc>
          <w:tcPr>
            <w:tcW w:w="4088" w:type="dxa"/>
            <w:vAlign w:val="center"/>
          </w:tcPr>
          <w:p w14:paraId="5E9DBA72" w14:textId="77777777" w:rsidR="00BF67B1" w:rsidRPr="00F46D65" w:rsidRDefault="00BF67B1" w:rsidP="00BF67B1">
            <w:r w:rsidRPr="00F46D65">
              <w:rPr>
                <w:rFonts w:hint="eastAsia"/>
              </w:rPr>
              <w:t>增加数据库集群节点故障检测处理和恢复</w:t>
            </w:r>
          </w:p>
        </w:tc>
      </w:tr>
      <w:tr w:rsidR="008F0CCD" w14:paraId="008041D6" w14:textId="77777777" w:rsidTr="00AC00AC">
        <w:tc>
          <w:tcPr>
            <w:tcW w:w="1447" w:type="dxa"/>
            <w:vAlign w:val="center"/>
          </w:tcPr>
          <w:p w14:paraId="6B079251" w14:textId="77777777" w:rsidR="008F0CCD" w:rsidRDefault="00F46D65" w:rsidP="00826BA1">
            <w:r>
              <w:rPr>
                <w:rFonts w:hint="eastAsia"/>
              </w:rPr>
              <w:t>2015</w:t>
            </w:r>
            <w:r>
              <w:t>-6-16</w:t>
            </w:r>
          </w:p>
        </w:tc>
        <w:tc>
          <w:tcPr>
            <w:tcW w:w="1410" w:type="dxa"/>
            <w:vAlign w:val="center"/>
          </w:tcPr>
          <w:p w14:paraId="1C851295" w14:textId="77777777" w:rsidR="008F0CCD" w:rsidRDefault="00F46D65" w:rsidP="00826BA1">
            <w:r>
              <w:rPr>
                <w:rFonts w:hint="eastAsia"/>
              </w:rPr>
              <w:t>程钢</w:t>
            </w:r>
          </w:p>
        </w:tc>
        <w:tc>
          <w:tcPr>
            <w:tcW w:w="1249" w:type="dxa"/>
            <w:vAlign w:val="center"/>
          </w:tcPr>
          <w:p w14:paraId="382699FF" w14:textId="77777777" w:rsidR="008F0CCD" w:rsidRDefault="00F46D65" w:rsidP="00826BA1">
            <w:r>
              <w:rPr>
                <w:rFonts w:hint="eastAsia"/>
              </w:rPr>
              <w:t>PA</w:t>
            </w:r>
            <w:r>
              <w:t>4</w:t>
            </w:r>
          </w:p>
        </w:tc>
        <w:tc>
          <w:tcPr>
            <w:tcW w:w="4088" w:type="dxa"/>
            <w:vAlign w:val="center"/>
          </w:tcPr>
          <w:p w14:paraId="3BEEAA7F" w14:textId="77777777" w:rsidR="008F0CCD" w:rsidRDefault="00F46D65" w:rsidP="006B2C3D">
            <w:pPr>
              <w:pStyle w:val="af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格式</w:t>
            </w:r>
            <w:r>
              <w:t>修订，符合概要设计模版</w:t>
            </w:r>
          </w:p>
          <w:p w14:paraId="4E0FA254" w14:textId="77777777" w:rsidR="002F185B" w:rsidRDefault="002F185B" w:rsidP="006B2C3D">
            <w:pPr>
              <w:pStyle w:val="af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增加</w:t>
            </w:r>
            <w:r>
              <w:t>esql/XA</w:t>
            </w:r>
            <w:r>
              <w:rPr>
                <w:rFonts w:hint="eastAsia"/>
              </w:rPr>
              <w:t>接口和</w:t>
            </w:r>
            <w:r>
              <w:t>事务二段提交</w:t>
            </w:r>
          </w:p>
          <w:p w14:paraId="48D34256" w14:textId="77777777" w:rsidR="00930E87" w:rsidRDefault="00930E87" w:rsidP="006B2C3D">
            <w:pPr>
              <w:pStyle w:val="af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更新用例</w:t>
            </w:r>
            <w:r>
              <w:t>图和系统</w:t>
            </w:r>
            <w:r>
              <w:rPr>
                <w:rFonts w:hint="eastAsia"/>
              </w:rPr>
              <w:t>逻辑</w:t>
            </w:r>
            <w:r>
              <w:t>结构</w:t>
            </w:r>
          </w:p>
          <w:p w14:paraId="6BA4C491" w14:textId="77777777" w:rsidR="00D00397" w:rsidRDefault="00D00397" w:rsidP="006B2C3D">
            <w:pPr>
              <w:pStyle w:val="af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章</w:t>
            </w:r>
            <w:r>
              <w:t>模块</w:t>
            </w:r>
            <w:r>
              <w:rPr>
                <w:rFonts w:hint="eastAsia"/>
              </w:rPr>
              <w:t>细分</w:t>
            </w:r>
            <w:r>
              <w:t>和</w:t>
            </w:r>
            <w:r>
              <w:rPr>
                <w:rFonts w:hint="eastAsia"/>
              </w:rPr>
              <w:t>增加</w:t>
            </w:r>
            <w:r>
              <w:t>动态结构（</w:t>
            </w:r>
            <w:r>
              <w:rPr>
                <w:rFonts w:hint="eastAsia"/>
              </w:rPr>
              <w:t>序列图</w:t>
            </w:r>
            <w:r>
              <w:t>）</w:t>
            </w:r>
          </w:p>
          <w:p w14:paraId="2B15DB06" w14:textId="77777777" w:rsidR="00A65146" w:rsidRDefault="00A65146" w:rsidP="006B2C3D">
            <w:pPr>
              <w:pStyle w:val="af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增加</w:t>
            </w:r>
            <w:r>
              <w:t>关键问题</w:t>
            </w:r>
            <w:r>
              <w:rPr>
                <w:rFonts w:hint="eastAsia"/>
              </w:rPr>
              <w:t>4.8</w:t>
            </w:r>
            <w:r>
              <w:t>-4.10</w:t>
            </w:r>
          </w:p>
        </w:tc>
      </w:tr>
      <w:tr w:rsidR="008F0CCD" w14:paraId="2A5A1260" w14:textId="77777777" w:rsidTr="00AC00AC">
        <w:tc>
          <w:tcPr>
            <w:tcW w:w="1447" w:type="dxa"/>
            <w:vAlign w:val="center"/>
          </w:tcPr>
          <w:p w14:paraId="536A5B40" w14:textId="04C4C107" w:rsidR="008F0CCD" w:rsidRDefault="00283B36" w:rsidP="00826BA1">
            <w:r>
              <w:rPr>
                <w:rFonts w:hint="eastAsia"/>
              </w:rPr>
              <w:t>2015-8-18</w:t>
            </w:r>
          </w:p>
        </w:tc>
        <w:tc>
          <w:tcPr>
            <w:tcW w:w="1410" w:type="dxa"/>
            <w:vAlign w:val="center"/>
          </w:tcPr>
          <w:p w14:paraId="323B7C0C" w14:textId="0B2DC99E" w:rsidR="008F0CCD" w:rsidRDefault="00283B36" w:rsidP="00826BA1">
            <w:r>
              <w:rPr>
                <w:rFonts w:hint="eastAsia"/>
              </w:rPr>
              <w:t>高志军</w:t>
            </w:r>
          </w:p>
        </w:tc>
        <w:tc>
          <w:tcPr>
            <w:tcW w:w="1249" w:type="dxa"/>
            <w:vAlign w:val="center"/>
          </w:tcPr>
          <w:p w14:paraId="2F12967A" w14:textId="769C5BFB" w:rsidR="008F0CCD" w:rsidRDefault="00283B36" w:rsidP="00826BA1">
            <w:r>
              <w:rPr>
                <w:rFonts w:hint="eastAsia"/>
              </w:rPr>
              <w:t>PA5</w:t>
            </w:r>
          </w:p>
        </w:tc>
        <w:tc>
          <w:tcPr>
            <w:tcW w:w="4088" w:type="dxa"/>
            <w:vAlign w:val="center"/>
          </w:tcPr>
          <w:p w14:paraId="7723900C" w14:textId="5C12F2ED" w:rsidR="008F0CCD" w:rsidRDefault="00283B36" w:rsidP="0090427D">
            <w:pPr>
              <w:pStyle w:val="af1"/>
              <w:numPr>
                <w:ilvl w:val="0"/>
                <w:numId w:val="32"/>
              </w:numPr>
              <w:ind w:firstLineChars="0"/>
            </w:pPr>
            <w:r>
              <w:rPr>
                <w:rFonts w:hint="eastAsia"/>
              </w:rPr>
              <w:t>增加管理系统接入功能支持</w:t>
            </w:r>
          </w:p>
        </w:tc>
      </w:tr>
      <w:tr w:rsidR="00D75709" w14:paraId="6370A73D" w14:textId="77777777" w:rsidTr="00AC00AC">
        <w:tc>
          <w:tcPr>
            <w:tcW w:w="1447" w:type="dxa"/>
            <w:vAlign w:val="center"/>
          </w:tcPr>
          <w:p w14:paraId="24D1194F" w14:textId="37B71C05" w:rsidR="00D75709" w:rsidRDefault="00D75709" w:rsidP="00826BA1">
            <w:r>
              <w:rPr>
                <w:rFonts w:hint="eastAsia"/>
              </w:rPr>
              <w:t>2015</w:t>
            </w:r>
            <w:r>
              <w:t>-8-24</w:t>
            </w:r>
          </w:p>
        </w:tc>
        <w:tc>
          <w:tcPr>
            <w:tcW w:w="1410" w:type="dxa"/>
            <w:vAlign w:val="center"/>
          </w:tcPr>
          <w:p w14:paraId="04C4B3C9" w14:textId="06BABC98" w:rsidR="00D75709" w:rsidRDefault="00D75709" w:rsidP="00826BA1">
            <w:r>
              <w:rPr>
                <w:rFonts w:hint="eastAsia"/>
              </w:rPr>
              <w:t>程钢</w:t>
            </w:r>
          </w:p>
        </w:tc>
        <w:tc>
          <w:tcPr>
            <w:tcW w:w="1249" w:type="dxa"/>
            <w:vAlign w:val="center"/>
          </w:tcPr>
          <w:p w14:paraId="0931CF75" w14:textId="2376B903" w:rsidR="00D75709" w:rsidRDefault="00D75709" w:rsidP="00826BA1">
            <w:r>
              <w:rPr>
                <w:rFonts w:hint="eastAsia"/>
              </w:rPr>
              <w:t>PA</w:t>
            </w:r>
            <w:r>
              <w:t>6</w:t>
            </w:r>
          </w:p>
        </w:tc>
        <w:tc>
          <w:tcPr>
            <w:tcW w:w="4088" w:type="dxa"/>
            <w:vAlign w:val="center"/>
          </w:tcPr>
          <w:p w14:paraId="7DA6CB4E" w14:textId="77777777" w:rsidR="00D75709" w:rsidRDefault="00D75709" w:rsidP="003111C1">
            <w:pPr>
              <w:pStyle w:val="af1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增加</w:t>
            </w:r>
            <w:r>
              <w:t>系统用例</w:t>
            </w:r>
            <w:r>
              <w:t>-</w:t>
            </w:r>
            <w:r>
              <w:t>安全和管理</w:t>
            </w:r>
          </w:p>
          <w:p w14:paraId="7AFFD159" w14:textId="77777777" w:rsidR="003111C1" w:rsidRDefault="003111C1" w:rsidP="003111C1">
            <w:pPr>
              <w:pStyle w:val="af1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增加“</w:t>
            </w:r>
            <w:r>
              <w:t>接口定义</w:t>
            </w:r>
            <w:r>
              <w:rPr>
                <w:rFonts w:hint="eastAsia"/>
              </w:rPr>
              <w:t>”</w:t>
            </w:r>
            <w:r>
              <w:t>章节</w:t>
            </w:r>
          </w:p>
          <w:p w14:paraId="56F08023" w14:textId="220F7CF2" w:rsidR="003111C1" w:rsidRDefault="003111C1" w:rsidP="003111C1">
            <w:pPr>
              <w:pStyle w:val="af1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增加“数据库</w:t>
            </w:r>
            <w:r>
              <w:t>表</w:t>
            </w:r>
            <w:r>
              <w:rPr>
                <w:rFonts w:hint="eastAsia"/>
              </w:rPr>
              <w:t>”</w:t>
            </w:r>
          </w:p>
        </w:tc>
      </w:tr>
      <w:tr w:rsidR="008B36D6" w14:paraId="5CC1E6EC" w14:textId="77777777" w:rsidTr="00AC00AC">
        <w:tc>
          <w:tcPr>
            <w:tcW w:w="1447" w:type="dxa"/>
            <w:vAlign w:val="center"/>
          </w:tcPr>
          <w:p w14:paraId="40501B52" w14:textId="15C4C580" w:rsidR="008B36D6" w:rsidRDefault="008B36D6" w:rsidP="00826BA1">
            <w:r>
              <w:rPr>
                <w:rFonts w:hint="eastAsia"/>
              </w:rPr>
              <w:t>2015-9-9</w:t>
            </w:r>
          </w:p>
        </w:tc>
        <w:tc>
          <w:tcPr>
            <w:tcW w:w="1410" w:type="dxa"/>
            <w:vAlign w:val="center"/>
          </w:tcPr>
          <w:p w14:paraId="5C34E31E" w14:textId="38D98A34" w:rsidR="008B36D6" w:rsidRDefault="008B36D6" w:rsidP="00826BA1">
            <w:r>
              <w:rPr>
                <w:rFonts w:hint="eastAsia"/>
              </w:rPr>
              <w:t>程钢</w:t>
            </w:r>
          </w:p>
        </w:tc>
        <w:tc>
          <w:tcPr>
            <w:tcW w:w="1249" w:type="dxa"/>
            <w:vAlign w:val="center"/>
          </w:tcPr>
          <w:p w14:paraId="73F9D6ED" w14:textId="363C9F45" w:rsidR="008B36D6" w:rsidRDefault="008B36D6" w:rsidP="00826BA1">
            <w:r>
              <w:rPr>
                <w:rFonts w:hint="eastAsia"/>
              </w:rPr>
              <w:t>PA</w:t>
            </w:r>
            <w:r>
              <w:t>7</w:t>
            </w:r>
          </w:p>
        </w:tc>
        <w:tc>
          <w:tcPr>
            <w:tcW w:w="4088" w:type="dxa"/>
            <w:vAlign w:val="center"/>
          </w:tcPr>
          <w:p w14:paraId="05F5EEF0" w14:textId="77777777" w:rsidR="008B36D6" w:rsidRDefault="008B36D6" w:rsidP="008B36D6">
            <w:pPr>
              <w:pStyle w:val="af1"/>
              <w:numPr>
                <w:ilvl w:val="0"/>
                <w:numId w:val="77"/>
              </w:numPr>
              <w:ind w:firstLineChars="0"/>
            </w:pPr>
            <w:r>
              <w:rPr>
                <w:rFonts w:hint="eastAsia"/>
              </w:rPr>
              <w:t>接口</w:t>
            </w:r>
            <w:r>
              <w:t>定义章节增加集群管理和配置管理接口</w:t>
            </w:r>
          </w:p>
          <w:p w14:paraId="6BC72A9D" w14:textId="0C9C2EFD" w:rsidR="002E3AAA" w:rsidRDefault="002E3AAA" w:rsidP="008B36D6">
            <w:pPr>
              <w:pStyle w:val="af1"/>
              <w:numPr>
                <w:ilvl w:val="0"/>
                <w:numId w:val="77"/>
              </w:numPr>
              <w:ind w:firstLineChars="0"/>
            </w:pPr>
            <w:r>
              <w:rPr>
                <w:rFonts w:hint="eastAsia"/>
              </w:rPr>
              <w:t>重新定义</w:t>
            </w:r>
            <w:r>
              <w:t>用户管理接口</w:t>
            </w:r>
          </w:p>
          <w:p w14:paraId="52B74AEA" w14:textId="56894920" w:rsidR="008B36D6" w:rsidRDefault="008B36D6" w:rsidP="002E3AAA">
            <w:pPr>
              <w:pStyle w:val="af1"/>
              <w:numPr>
                <w:ilvl w:val="0"/>
                <w:numId w:val="77"/>
              </w:numPr>
              <w:ind w:firstLineChars="0"/>
            </w:pPr>
            <w:r>
              <w:rPr>
                <w:rFonts w:hint="eastAsia"/>
              </w:rPr>
              <w:t>定义</w:t>
            </w:r>
            <w:r w:rsidR="002E3AAA">
              <w:rPr>
                <w:rFonts w:hint="eastAsia"/>
              </w:rPr>
              <w:t>dbc_user_list</w:t>
            </w:r>
            <w:r w:rsidR="002E3AAA">
              <w:t>、</w:t>
            </w:r>
            <w:r w:rsidR="002E3AAA">
              <w:rPr>
                <w:rFonts w:hint="eastAsia"/>
              </w:rPr>
              <w:t>dbc_table_list</w:t>
            </w:r>
            <w:r w:rsidR="002E3AAA">
              <w:t>、</w:t>
            </w:r>
            <w:r w:rsidR="002E3AAA">
              <w:t>dbc_view_list</w:t>
            </w:r>
            <w:r w:rsidR="002E3AAA">
              <w:t>、</w:t>
            </w:r>
            <w:r w:rsidR="002E3AAA">
              <w:t>dbc_table_schema</w:t>
            </w:r>
            <w:r w:rsidR="002E3AAA">
              <w:t>、</w:t>
            </w:r>
            <w:r w:rsidR="002E3AAA">
              <w:t>dbc_table_index</w:t>
            </w:r>
            <w:r w:rsidR="002E3AAA">
              <w:t>、</w:t>
            </w:r>
            <w:r w:rsidR="002E3AAA">
              <w:t>dbc_db_list</w:t>
            </w:r>
            <w:r w:rsidR="002E3AAA">
              <w:t>、</w:t>
            </w:r>
            <w:r w:rsidR="002E3AAA">
              <w:t>dbc_cdm_list</w:t>
            </w:r>
            <w:r w:rsidR="002E3AAA">
              <w:t>、</w:t>
            </w:r>
            <w:r w:rsidR="002E3AAA">
              <w:t>dbc_cdm_cfg</w:t>
            </w:r>
            <w:r w:rsidR="002E3AAA">
              <w:t>、</w:t>
            </w:r>
            <w:r w:rsidR="002E3AAA">
              <w:t>dbc_lic</w:t>
            </w:r>
            <w:r>
              <w:t>表</w:t>
            </w:r>
          </w:p>
        </w:tc>
      </w:tr>
    </w:tbl>
    <w:p w14:paraId="5C7FA3A5" w14:textId="77777777" w:rsidR="008F0CCD" w:rsidRDefault="008F0CCD" w:rsidP="008F0CCD">
      <w:pPr>
        <w:pStyle w:val="20"/>
        <w:tabs>
          <w:tab w:val="clear" w:pos="696"/>
          <w:tab w:val="num" w:pos="567"/>
          <w:tab w:val="left" w:pos="779"/>
        </w:tabs>
        <w:spacing w:before="120" w:after="120" w:line="240" w:lineRule="auto"/>
        <w:ind w:left="567" w:hanging="567"/>
      </w:pPr>
      <w:bookmarkStart w:id="24" w:name="_Toc292992057"/>
      <w:bookmarkStart w:id="25" w:name="_Toc427744449"/>
      <w:r>
        <w:rPr>
          <w:rFonts w:hint="eastAsia"/>
        </w:rPr>
        <w:t>术语</w:t>
      </w:r>
      <w:bookmarkEnd w:id="20"/>
      <w:bookmarkEnd w:id="21"/>
      <w:bookmarkEnd w:id="22"/>
      <w:bookmarkEnd w:id="23"/>
      <w:bookmarkEnd w:id="24"/>
      <w:bookmarkEnd w:id="25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62"/>
        <w:gridCol w:w="6232"/>
      </w:tblGrid>
      <w:tr w:rsidR="008F0CCD" w14:paraId="4D3D7647" w14:textId="77777777" w:rsidTr="00002B67">
        <w:trPr>
          <w:trHeight w:val="361"/>
          <w:tblHeader/>
        </w:trPr>
        <w:tc>
          <w:tcPr>
            <w:tcW w:w="1962" w:type="dxa"/>
            <w:shd w:val="clear" w:color="auto" w:fill="E6E6E6"/>
            <w:vAlign w:val="center"/>
          </w:tcPr>
          <w:p w14:paraId="27B5E8AE" w14:textId="77777777" w:rsidR="008F0CCD" w:rsidRDefault="008F0CCD" w:rsidP="00826BA1">
            <w:pPr>
              <w:jc w:val="center"/>
            </w:pPr>
            <w:r>
              <w:rPr>
                <w:rFonts w:hint="eastAsia"/>
              </w:rPr>
              <w:t>术语</w:t>
            </w:r>
          </w:p>
        </w:tc>
        <w:tc>
          <w:tcPr>
            <w:tcW w:w="6232" w:type="dxa"/>
            <w:shd w:val="clear" w:color="auto" w:fill="E6E6E6"/>
            <w:vAlign w:val="center"/>
          </w:tcPr>
          <w:p w14:paraId="08AC18BB" w14:textId="77777777" w:rsidR="008F0CCD" w:rsidRDefault="008F0CCD" w:rsidP="00826BA1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F46D65" w14:paraId="14E5D7D5" w14:textId="77777777" w:rsidTr="00002B67">
        <w:tc>
          <w:tcPr>
            <w:tcW w:w="1962" w:type="dxa"/>
            <w:vAlign w:val="center"/>
          </w:tcPr>
          <w:p w14:paraId="49EF7269" w14:textId="77777777" w:rsidR="00F46D65" w:rsidRDefault="00F46D65" w:rsidP="00BF67B1">
            <w:pPr>
              <w:jc w:val="center"/>
            </w:pPr>
            <w:r>
              <w:rPr>
                <w:rFonts w:hint="eastAsia"/>
              </w:rPr>
              <w:t>CDM</w:t>
            </w:r>
          </w:p>
        </w:tc>
        <w:tc>
          <w:tcPr>
            <w:tcW w:w="6232" w:type="dxa"/>
            <w:vAlign w:val="center"/>
          </w:tcPr>
          <w:p w14:paraId="02050036" w14:textId="77777777" w:rsidR="00F46D65" w:rsidRPr="00F81DD1" w:rsidRDefault="00F46D65" w:rsidP="00BF67B1">
            <w:pPr>
              <w:jc w:val="center"/>
            </w:pPr>
            <w:r>
              <w:rPr>
                <w:rFonts w:hint="eastAsia"/>
              </w:rPr>
              <w:t>CINTel</w:t>
            </w:r>
            <w:r>
              <w:t xml:space="preserve"> Data Midware</w:t>
            </w:r>
            <w:r>
              <w:t>，欣方数据中间件</w:t>
            </w:r>
          </w:p>
        </w:tc>
      </w:tr>
      <w:tr w:rsidR="00BF67B1" w14:paraId="7E3CADD5" w14:textId="77777777" w:rsidTr="00002B67">
        <w:tc>
          <w:tcPr>
            <w:tcW w:w="1962" w:type="dxa"/>
            <w:vAlign w:val="center"/>
          </w:tcPr>
          <w:p w14:paraId="5095D368" w14:textId="77777777" w:rsidR="00BF67B1" w:rsidRDefault="00BF67B1" w:rsidP="00BF67B1">
            <w:pPr>
              <w:jc w:val="center"/>
            </w:pPr>
            <w:r>
              <w:rPr>
                <w:rFonts w:hint="eastAsia"/>
              </w:rPr>
              <w:t>ODBC</w:t>
            </w:r>
          </w:p>
        </w:tc>
        <w:tc>
          <w:tcPr>
            <w:tcW w:w="6232" w:type="dxa"/>
            <w:vAlign w:val="center"/>
          </w:tcPr>
          <w:p w14:paraId="1EDC2323" w14:textId="77777777" w:rsidR="00BF67B1" w:rsidRDefault="00BF67B1" w:rsidP="00BF67B1">
            <w:pPr>
              <w:jc w:val="center"/>
            </w:pPr>
            <w:r w:rsidRPr="00F81DD1">
              <w:t>Open Database Connectivity</w:t>
            </w:r>
            <w:r w:rsidRPr="00F81DD1">
              <w:rPr>
                <w:rFonts w:hint="eastAsia"/>
              </w:rPr>
              <w:t>，</w:t>
            </w:r>
            <w:r w:rsidRPr="00F81DD1">
              <w:t>开放数据库互连</w:t>
            </w:r>
          </w:p>
        </w:tc>
      </w:tr>
      <w:tr w:rsidR="00BF67B1" w14:paraId="3D693E34" w14:textId="77777777" w:rsidTr="00002B67">
        <w:tc>
          <w:tcPr>
            <w:tcW w:w="1962" w:type="dxa"/>
            <w:vAlign w:val="center"/>
          </w:tcPr>
          <w:p w14:paraId="78E5C674" w14:textId="77777777" w:rsidR="00BF67B1" w:rsidRDefault="00BF67B1" w:rsidP="00BF67B1">
            <w:pPr>
              <w:jc w:val="center"/>
            </w:pPr>
            <w:r>
              <w:rPr>
                <w:rFonts w:hint="eastAsia"/>
              </w:rPr>
              <w:lastRenderedPageBreak/>
              <w:t>JDBC</w:t>
            </w:r>
          </w:p>
        </w:tc>
        <w:tc>
          <w:tcPr>
            <w:tcW w:w="6232" w:type="dxa"/>
            <w:vAlign w:val="center"/>
          </w:tcPr>
          <w:p w14:paraId="21FB3692" w14:textId="77777777" w:rsidR="00BF67B1" w:rsidRDefault="00BF67B1" w:rsidP="00BF67B1">
            <w:pPr>
              <w:jc w:val="center"/>
            </w:pPr>
            <w:r w:rsidRPr="00F81DD1">
              <w:t>Java Data Base Connectivity</w:t>
            </w:r>
            <w:r w:rsidRPr="00F81DD1">
              <w:rPr>
                <w:rFonts w:hint="eastAsia"/>
              </w:rPr>
              <w:t>，</w:t>
            </w:r>
            <w:r w:rsidRPr="00F81DD1">
              <w:t>java</w:t>
            </w:r>
            <w:hyperlink r:id="rId17" w:tgtFrame="_blank" w:history="1">
              <w:r w:rsidRPr="00F81DD1">
                <w:t>数据库</w:t>
              </w:r>
            </w:hyperlink>
            <w:r w:rsidRPr="00F81DD1">
              <w:t>连接</w:t>
            </w:r>
          </w:p>
        </w:tc>
      </w:tr>
      <w:tr w:rsidR="00BF67B1" w14:paraId="0DFF37D0" w14:textId="77777777" w:rsidTr="00002B67">
        <w:tc>
          <w:tcPr>
            <w:tcW w:w="1962" w:type="dxa"/>
            <w:vAlign w:val="center"/>
          </w:tcPr>
          <w:p w14:paraId="09842F74" w14:textId="77777777" w:rsidR="00BF67B1" w:rsidRDefault="00BF67B1" w:rsidP="00BF67B1">
            <w:pPr>
              <w:jc w:val="center"/>
            </w:pPr>
            <w:r>
              <w:rPr>
                <w:rFonts w:hint="eastAsia"/>
              </w:rPr>
              <w:t>Postgres</w:t>
            </w:r>
          </w:p>
        </w:tc>
        <w:tc>
          <w:tcPr>
            <w:tcW w:w="6232" w:type="dxa"/>
            <w:vAlign w:val="center"/>
          </w:tcPr>
          <w:p w14:paraId="2F1D3176" w14:textId="77777777" w:rsidR="00BF67B1" w:rsidRDefault="00BF67B1" w:rsidP="00BF67B1">
            <w:pPr>
              <w:jc w:val="center"/>
            </w:pPr>
            <w:r w:rsidRPr="00F81DD1">
              <w:t>加州大学伯克利分校计算机</w:t>
            </w:r>
            <w:proofErr w:type="gramStart"/>
            <w:r w:rsidRPr="00F81DD1">
              <w:t>系开发</w:t>
            </w:r>
            <w:proofErr w:type="gramEnd"/>
            <w:r w:rsidRPr="00F81DD1">
              <w:t>的</w:t>
            </w:r>
            <w:r w:rsidRPr="00F81DD1">
              <w:t> </w:t>
            </w:r>
            <w:r w:rsidRPr="00F81DD1">
              <w:t>对象关系型数据库管理系统（</w:t>
            </w:r>
            <w:r w:rsidRPr="00F81DD1">
              <w:t>ORDBMS</w:t>
            </w:r>
            <w:r w:rsidRPr="00F81DD1">
              <w:t>）</w:t>
            </w:r>
          </w:p>
        </w:tc>
      </w:tr>
      <w:tr w:rsidR="00FA460D" w14:paraId="135D4F3C" w14:textId="77777777" w:rsidTr="00002B67">
        <w:tc>
          <w:tcPr>
            <w:tcW w:w="1962" w:type="dxa"/>
            <w:vAlign w:val="center"/>
          </w:tcPr>
          <w:p w14:paraId="130CE608" w14:textId="77777777" w:rsidR="00FA460D" w:rsidRDefault="00FA460D" w:rsidP="00BF67B1">
            <w:pPr>
              <w:jc w:val="center"/>
            </w:pPr>
            <w:r>
              <w:t>T</w:t>
            </w:r>
            <w:r>
              <w:rPr>
                <w:rFonts w:hint="eastAsia"/>
              </w:rPr>
              <w:t>uxedo</w:t>
            </w:r>
          </w:p>
        </w:tc>
        <w:tc>
          <w:tcPr>
            <w:tcW w:w="6232" w:type="dxa"/>
            <w:vAlign w:val="center"/>
          </w:tcPr>
          <w:p w14:paraId="70E16E9C" w14:textId="77777777" w:rsidR="00FA460D" w:rsidRPr="00F81DD1" w:rsidRDefault="00FA460D" w:rsidP="00BF67B1">
            <w:pPr>
              <w:jc w:val="center"/>
            </w:pPr>
            <w:r>
              <w:rPr>
                <w:rFonts w:hint="eastAsia"/>
              </w:rPr>
              <w:t>交易</w:t>
            </w:r>
            <w:r>
              <w:t>中间件</w:t>
            </w:r>
          </w:p>
        </w:tc>
      </w:tr>
    </w:tbl>
    <w:p w14:paraId="7DB56E4F" w14:textId="77777777" w:rsidR="008F0CCD" w:rsidRDefault="008F0CCD" w:rsidP="008F0CCD">
      <w:pPr>
        <w:pStyle w:val="1"/>
        <w:spacing w:before="120" w:after="120" w:line="240" w:lineRule="auto"/>
        <w:ind w:left="425" w:hanging="425"/>
      </w:pPr>
      <w:bookmarkStart w:id="26" w:name="_Toc23307355"/>
      <w:bookmarkStart w:id="27" w:name="_Toc28487345"/>
      <w:bookmarkStart w:id="28" w:name="_Toc28488615"/>
      <w:bookmarkStart w:id="29" w:name="_Toc292992058"/>
      <w:bookmarkStart w:id="30" w:name="_Toc427744450"/>
      <w:r>
        <w:rPr>
          <w:rFonts w:hint="eastAsia"/>
        </w:rPr>
        <w:t>系统简介</w:t>
      </w:r>
      <w:bookmarkEnd w:id="26"/>
      <w:bookmarkEnd w:id="27"/>
      <w:bookmarkEnd w:id="28"/>
      <w:bookmarkEnd w:id="29"/>
      <w:bookmarkEnd w:id="30"/>
    </w:p>
    <w:p w14:paraId="3455D1C6" w14:textId="77777777" w:rsidR="008F0CCD" w:rsidRDefault="008F0CCD" w:rsidP="008F0CCD">
      <w:pPr>
        <w:pStyle w:val="20"/>
        <w:tabs>
          <w:tab w:val="clear" w:pos="696"/>
          <w:tab w:val="num" w:pos="567"/>
          <w:tab w:val="left" w:pos="779"/>
        </w:tabs>
        <w:spacing w:before="120" w:after="120" w:line="240" w:lineRule="auto"/>
        <w:ind w:left="567" w:hanging="567"/>
      </w:pPr>
      <w:bookmarkStart w:id="31" w:name="_Toc23307356"/>
      <w:bookmarkStart w:id="32" w:name="_Toc28487346"/>
      <w:bookmarkStart w:id="33" w:name="_Toc28488616"/>
      <w:bookmarkStart w:id="34" w:name="_Toc292992059"/>
      <w:bookmarkStart w:id="35" w:name="_Toc427744451"/>
      <w:r>
        <w:rPr>
          <w:rFonts w:hint="eastAsia"/>
        </w:rPr>
        <w:t>系统功能</w:t>
      </w:r>
      <w:bookmarkEnd w:id="31"/>
      <w:bookmarkEnd w:id="32"/>
      <w:bookmarkEnd w:id="33"/>
      <w:bookmarkEnd w:id="34"/>
      <w:bookmarkEnd w:id="35"/>
    </w:p>
    <w:p w14:paraId="5B5D632F" w14:textId="121416B3" w:rsidR="00BF67B1" w:rsidRPr="00BF67B1" w:rsidRDefault="00BF67B1" w:rsidP="00BF67B1">
      <w:pPr>
        <w:pStyle w:val="30"/>
        <w:tabs>
          <w:tab w:val="left" w:pos="779"/>
        </w:tabs>
        <w:spacing w:before="120" w:after="120" w:line="240" w:lineRule="auto"/>
        <w:ind w:left="709" w:hanging="709"/>
      </w:pPr>
      <w:bookmarkStart w:id="36" w:name="_Toc419465263"/>
      <w:bookmarkStart w:id="37" w:name="_Toc427744452"/>
      <w:r w:rsidRPr="002A2D07">
        <w:rPr>
          <w:rFonts w:hint="eastAsia"/>
        </w:rPr>
        <w:t>同构关系型数据库集群</w:t>
      </w:r>
      <w:bookmarkEnd w:id="36"/>
      <w:bookmarkEnd w:id="37"/>
    </w:p>
    <w:p w14:paraId="28B2DC24" w14:textId="77777777" w:rsidR="00BF67B1" w:rsidRDefault="00BF67B1" w:rsidP="00BF67B1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2B5AA3">
        <w:rPr>
          <w:rFonts w:asciiTheme="minorEastAsia" w:hAnsiTheme="minorEastAsia" w:hint="eastAsia"/>
        </w:rPr>
        <w:t>CDM</w:t>
      </w:r>
      <w:r>
        <w:rPr>
          <w:rFonts w:asciiTheme="minorEastAsia" w:hAnsiTheme="minorEastAsia" w:hint="eastAsia"/>
        </w:rPr>
        <w:t>采用标准ODBC数据库接口，可连接多种类型数据库，例如国产的达梦、金仓，国外的</w:t>
      </w:r>
      <w:r w:rsidR="00FD31C8">
        <w:rPr>
          <w:rFonts w:asciiTheme="minorEastAsia" w:hAnsiTheme="minorEastAsia" w:hint="eastAsia"/>
        </w:rPr>
        <w:t>Oracle、</w:t>
      </w:r>
      <w:r w:rsidR="00FD31C8">
        <w:rPr>
          <w:rFonts w:asciiTheme="minorEastAsia" w:hAnsiTheme="minorEastAsia"/>
        </w:rPr>
        <w:t>Informix、</w:t>
      </w:r>
      <w:r>
        <w:rPr>
          <w:rFonts w:asciiTheme="minorEastAsia" w:hAnsiTheme="minorEastAsia" w:hint="eastAsia"/>
        </w:rPr>
        <w:t>MySQL等。</w:t>
      </w:r>
    </w:p>
    <w:p w14:paraId="47083746" w14:textId="77777777" w:rsidR="00BF67B1" w:rsidRPr="00BF67B1" w:rsidRDefault="00AF6978" w:rsidP="00BF67B1">
      <w:pPr>
        <w:pStyle w:val="30"/>
        <w:tabs>
          <w:tab w:val="left" w:pos="779"/>
        </w:tabs>
        <w:spacing w:before="120" w:after="120" w:line="240" w:lineRule="auto"/>
        <w:ind w:left="709" w:hanging="709"/>
      </w:pPr>
      <w:bookmarkStart w:id="38" w:name="_Toc419465264"/>
      <w:bookmarkStart w:id="39" w:name="_Toc427744453"/>
      <w:r>
        <w:rPr>
          <w:rFonts w:hint="eastAsia"/>
        </w:rPr>
        <w:t>多种</w:t>
      </w:r>
      <w:r w:rsidR="00BF67B1" w:rsidRPr="005157C2">
        <w:rPr>
          <w:rFonts w:hint="eastAsia"/>
        </w:rPr>
        <w:t>数据访问接口</w:t>
      </w:r>
      <w:bookmarkEnd w:id="38"/>
      <w:bookmarkEnd w:id="39"/>
    </w:p>
    <w:p w14:paraId="213D47C8" w14:textId="77777777" w:rsidR="00BF67B1" w:rsidRDefault="00BF67B1" w:rsidP="00BF67B1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2B5AA3">
        <w:rPr>
          <w:rFonts w:asciiTheme="minorEastAsia" w:hAnsiTheme="minorEastAsia" w:hint="eastAsia"/>
        </w:rPr>
        <w:t>CDM</w:t>
      </w:r>
      <w:r>
        <w:rPr>
          <w:rFonts w:asciiTheme="minorEastAsia" w:hAnsiTheme="minorEastAsia" w:hint="eastAsia"/>
        </w:rPr>
        <w:t>对外提供基于PostgreSQL的ODBC、JDBC</w:t>
      </w:r>
      <w:r w:rsidR="00AF6978">
        <w:rPr>
          <w:rFonts w:asciiTheme="minorEastAsia" w:hAnsiTheme="minorEastAsia" w:hint="eastAsia"/>
        </w:rPr>
        <w:t>、</w:t>
      </w:r>
      <w:r w:rsidR="00FA460D">
        <w:rPr>
          <w:rFonts w:asciiTheme="minorEastAsia" w:hAnsiTheme="minorEastAsia"/>
        </w:rPr>
        <w:t>esql</w:t>
      </w:r>
      <w:r w:rsidR="00FA460D">
        <w:rPr>
          <w:rFonts w:asciiTheme="minorEastAsia" w:hAnsiTheme="minorEastAsia" w:hint="eastAsia"/>
        </w:rPr>
        <w:t>、</w:t>
      </w:r>
      <w:r w:rsidR="00FA460D">
        <w:rPr>
          <w:rFonts w:asciiTheme="minorEastAsia" w:hAnsiTheme="minorEastAsia"/>
        </w:rPr>
        <w:t>XA</w:t>
      </w:r>
      <w:r>
        <w:rPr>
          <w:rFonts w:asciiTheme="minorEastAsia" w:hAnsiTheme="minorEastAsia" w:hint="eastAsia"/>
        </w:rPr>
        <w:t>接口，采用PGSQL</w:t>
      </w:r>
      <w:r w:rsidR="00FA460D">
        <w:rPr>
          <w:rFonts w:asciiTheme="minorEastAsia" w:hAnsiTheme="minorEastAsia" w:hint="eastAsia"/>
        </w:rPr>
        <w:t>协议，</w:t>
      </w:r>
      <w:r>
        <w:rPr>
          <w:rFonts w:asciiTheme="minorEastAsia" w:hAnsiTheme="minorEastAsia" w:hint="eastAsia"/>
        </w:rPr>
        <w:t>支持可灵活扩展的REST方式数据访问接口。</w:t>
      </w:r>
    </w:p>
    <w:p w14:paraId="46F784D8" w14:textId="77777777" w:rsidR="00FA460D" w:rsidRPr="005157C2" w:rsidRDefault="00FA460D" w:rsidP="00BF67B1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XA接口和esql</w:t>
      </w:r>
      <w:r>
        <w:rPr>
          <w:rFonts w:asciiTheme="minorEastAsia" w:hAnsiTheme="minorEastAsia" w:hint="eastAsia"/>
        </w:rPr>
        <w:t>接口用于</w:t>
      </w:r>
      <w:r>
        <w:rPr>
          <w:rFonts w:asciiTheme="minorEastAsia" w:hAnsiTheme="minorEastAsia"/>
        </w:rPr>
        <w:t>实现事务</w:t>
      </w:r>
      <w:r>
        <w:rPr>
          <w:rFonts w:asciiTheme="minorEastAsia" w:hAnsiTheme="minorEastAsia" w:hint="eastAsia"/>
        </w:rPr>
        <w:t>二段</w:t>
      </w:r>
      <w:r>
        <w:rPr>
          <w:rFonts w:asciiTheme="minorEastAsia" w:hAnsiTheme="minorEastAsia"/>
        </w:rPr>
        <w:t>提交（</w:t>
      </w:r>
      <w:r>
        <w:rPr>
          <w:rFonts w:asciiTheme="minorEastAsia" w:hAnsiTheme="minorEastAsia" w:hint="eastAsia"/>
        </w:rPr>
        <w:t>下文</w:t>
      </w:r>
      <w:r>
        <w:rPr>
          <w:rFonts w:asciiTheme="minorEastAsia" w:hAnsiTheme="minorEastAsia"/>
        </w:rPr>
        <w:t>介绍）。</w:t>
      </w:r>
    </w:p>
    <w:p w14:paraId="20B02D5C" w14:textId="77777777" w:rsidR="00BF67B1" w:rsidRPr="00BF67B1" w:rsidRDefault="00BF67B1" w:rsidP="00BF67B1">
      <w:pPr>
        <w:pStyle w:val="30"/>
        <w:tabs>
          <w:tab w:val="left" w:pos="779"/>
        </w:tabs>
        <w:spacing w:before="120" w:after="120" w:line="240" w:lineRule="auto"/>
        <w:ind w:left="709" w:hanging="709"/>
      </w:pPr>
      <w:bookmarkStart w:id="40" w:name="_Toc419465265"/>
      <w:bookmarkStart w:id="41" w:name="_Toc427744454"/>
      <w:r>
        <w:rPr>
          <w:rFonts w:hint="eastAsia"/>
        </w:rPr>
        <w:t>动态增删数据库节点</w:t>
      </w:r>
      <w:bookmarkEnd w:id="40"/>
      <w:bookmarkEnd w:id="41"/>
    </w:p>
    <w:p w14:paraId="21C8E290" w14:textId="77777777" w:rsidR="00BF67B1" w:rsidRPr="009B1639" w:rsidRDefault="00BF67B1" w:rsidP="006B2C3D">
      <w:pPr>
        <w:pStyle w:val="af1"/>
        <w:widowControl/>
        <w:numPr>
          <w:ilvl w:val="1"/>
          <w:numId w:val="7"/>
        </w:numPr>
        <w:ind w:firstLineChars="0"/>
        <w:jc w:val="left"/>
        <w:rPr>
          <w:rFonts w:asciiTheme="minorEastAsia" w:hAnsiTheme="minorEastAsia"/>
        </w:rPr>
      </w:pPr>
      <w:r w:rsidRPr="009B1639">
        <w:rPr>
          <w:rFonts w:asciiTheme="minorEastAsia" w:hAnsiTheme="minorEastAsia" w:hint="eastAsia"/>
        </w:rPr>
        <w:t>增加数据库节点</w:t>
      </w:r>
      <w:r>
        <w:rPr>
          <w:rFonts w:asciiTheme="minorEastAsia" w:hAnsiTheme="minorEastAsia" w:hint="eastAsia"/>
        </w:rPr>
        <w:t>时，数据同步完成后加入集群</w:t>
      </w:r>
    </w:p>
    <w:p w14:paraId="32A8745F" w14:textId="77777777" w:rsidR="00BF67B1" w:rsidRPr="009B1639" w:rsidRDefault="00BF67B1" w:rsidP="006B2C3D">
      <w:pPr>
        <w:pStyle w:val="af1"/>
        <w:widowControl/>
        <w:numPr>
          <w:ilvl w:val="1"/>
          <w:numId w:val="7"/>
        </w:numPr>
        <w:ind w:firstLine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删除数据库节点时，负荷自动转移到其它节点</w:t>
      </w:r>
    </w:p>
    <w:p w14:paraId="038533FC" w14:textId="77777777" w:rsidR="007A10BA" w:rsidRDefault="007A10BA" w:rsidP="00BF67B1">
      <w:pPr>
        <w:pStyle w:val="30"/>
        <w:tabs>
          <w:tab w:val="left" w:pos="779"/>
        </w:tabs>
        <w:spacing w:before="120" w:after="120" w:line="240" w:lineRule="auto"/>
        <w:ind w:left="709" w:hanging="709"/>
      </w:pPr>
      <w:bookmarkStart w:id="42" w:name="_Toc427744455"/>
      <w:bookmarkStart w:id="43" w:name="_Toc419465266"/>
      <w:r>
        <w:rPr>
          <w:rFonts w:hint="eastAsia"/>
        </w:rPr>
        <w:t>事务</w:t>
      </w:r>
      <w:r>
        <w:t>二段提交</w:t>
      </w:r>
      <w:bookmarkEnd w:id="42"/>
    </w:p>
    <w:p w14:paraId="28280B5D" w14:textId="77777777" w:rsidR="007A10BA" w:rsidRPr="007A10BA" w:rsidRDefault="007A10BA" w:rsidP="00FA460D">
      <w:pPr>
        <w:ind w:firstLine="420"/>
      </w:pPr>
      <w:r>
        <w:rPr>
          <w:rFonts w:hint="eastAsia"/>
        </w:rPr>
        <w:t>对于</w:t>
      </w:r>
      <w:r>
        <w:t>交易类应用，</w:t>
      </w:r>
      <w:r>
        <w:rPr>
          <w:rFonts w:hint="eastAsia"/>
        </w:rPr>
        <w:t>CDM</w:t>
      </w:r>
      <w:r>
        <w:t>需要支持事务的二段提交，</w:t>
      </w:r>
      <w:r w:rsidR="00D1579D">
        <w:rPr>
          <w:rFonts w:hint="eastAsia"/>
        </w:rPr>
        <w:t>支持对接</w:t>
      </w:r>
      <w:r w:rsidR="00D1579D">
        <w:t>tuxedo</w:t>
      </w:r>
      <w:r w:rsidR="00D1579D">
        <w:rPr>
          <w:rFonts w:hint="eastAsia"/>
        </w:rPr>
        <w:t>，</w:t>
      </w:r>
      <w:r w:rsidR="00FA460D">
        <w:rPr>
          <w:rFonts w:hint="eastAsia"/>
        </w:rPr>
        <w:t>事务</w:t>
      </w:r>
      <w:r w:rsidR="00FA460D">
        <w:t>二段提交</w:t>
      </w:r>
      <w:r w:rsidR="00FA460D">
        <w:rPr>
          <w:rFonts w:hint="eastAsia"/>
        </w:rPr>
        <w:t>是指</w:t>
      </w:r>
      <w:r w:rsidR="00FA460D">
        <w:t>事务处理分为预提交、提交、</w:t>
      </w:r>
      <w:proofErr w:type="gramStart"/>
      <w:r w:rsidR="00FA460D">
        <w:t>回滚三种</w:t>
      </w:r>
      <w:proofErr w:type="gramEnd"/>
      <w:r w:rsidR="00FA460D">
        <w:t>操作，</w:t>
      </w:r>
      <w:r w:rsidR="00FA460D">
        <w:rPr>
          <w:rFonts w:hint="eastAsia"/>
        </w:rPr>
        <w:t>因此</w:t>
      </w:r>
      <w:r w:rsidR="00FA460D">
        <w:t>CDM</w:t>
      </w:r>
      <w:r w:rsidR="00FA460D">
        <w:t>与数据库之间的接口为</w:t>
      </w:r>
      <w:r w:rsidR="00FA460D">
        <w:t>esql</w:t>
      </w:r>
      <w:r w:rsidR="00FA460D">
        <w:t>。</w:t>
      </w:r>
    </w:p>
    <w:p w14:paraId="2348A6D5" w14:textId="77777777" w:rsidR="00BF67B1" w:rsidRPr="00BF67B1" w:rsidRDefault="00BF67B1" w:rsidP="00BF67B1">
      <w:pPr>
        <w:pStyle w:val="30"/>
        <w:tabs>
          <w:tab w:val="left" w:pos="779"/>
        </w:tabs>
        <w:spacing w:before="120" w:after="120" w:line="240" w:lineRule="auto"/>
        <w:ind w:left="709" w:hanging="709"/>
      </w:pPr>
      <w:bookmarkStart w:id="44" w:name="_Toc427744456"/>
      <w:r>
        <w:rPr>
          <w:rFonts w:hint="eastAsia"/>
        </w:rPr>
        <w:t>数据库连接池</w:t>
      </w:r>
      <w:bookmarkEnd w:id="43"/>
      <w:bookmarkEnd w:id="44"/>
    </w:p>
    <w:p w14:paraId="35350E20" w14:textId="77777777" w:rsidR="00BF67B1" w:rsidRDefault="00BF67B1" w:rsidP="00BF67B1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FA460D">
        <w:rPr>
          <w:rFonts w:asciiTheme="minorEastAsia" w:hAnsiTheme="minorEastAsia"/>
        </w:rPr>
        <w:t>CDM与数据库之间</w:t>
      </w:r>
      <w:r w:rsidR="00F533B3">
        <w:rPr>
          <w:rFonts w:asciiTheme="minorEastAsia" w:hAnsiTheme="minorEastAsia" w:hint="eastAsia"/>
        </w:rPr>
        <w:t>创建</w:t>
      </w:r>
      <w:r w:rsidR="00F533B3">
        <w:rPr>
          <w:rFonts w:asciiTheme="minorEastAsia" w:hAnsiTheme="minorEastAsia"/>
        </w:rPr>
        <w:t>可动态增长的连接池，</w:t>
      </w:r>
      <w:r w:rsidR="00F533B3">
        <w:rPr>
          <w:rFonts w:asciiTheme="minorEastAsia" w:hAnsiTheme="minorEastAsia" w:hint="eastAsia"/>
        </w:rPr>
        <w:t>复用</w:t>
      </w:r>
      <w:r>
        <w:rPr>
          <w:rFonts w:asciiTheme="minorEastAsia" w:hAnsiTheme="minorEastAsia" w:hint="eastAsia"/>
        </w:rPr>
        <w:t>相同属性连接</w:t>
      </w:r>
      <w:r w:rsidR="00F533B3">
        <w:rPr>
          <w:rFonts w:asciiTheme="minorEastAsia" w:hAnsiTheme="minorEastAsia" w:hint="eastAsia"/>
        </w:rPr>
        <w:t>以</w:t>
      </w:r>
      <w:r w:rsidR="00F533B3">
        <w:rPr>
          <w:rFonts w:asciiTheme="minorEastAsia" w:hAnsiTheme="minorEastAsia"/>
        </w:rPr>
        <w:t>提高效率。</w:t>
      </w:r>
    </w:p>
    <w:p w14:paraId="4F6BA5CF" w14:textId="77777777" w:rsidR="00BF67B1" w:rsidRPr="00BF67B1" w:rsidRDefault="00BF67B1" w:rsidP="00BF67B1">
      <w:pPr>
        <w:pStyle w:val="30"/>
        <w:tabs>
          <w:tab w:val="left" w:pos="779"/>
        </w:tabs>
        <w:spacing w:before="120" w:after="120" w:line="240" w:lineRule="auto"/>
        <w:ind w:left="709" w:hanging="709"/>
      </w:pPr>
      <w:bookmarkStart w:id="45" w:name="_Toc419465267"/>
      <w:bookmarkStart w:id="46" w:name="_Toc427744457"/>
      <w:r>
        <w:rPr>
          <w:rFonts w:hint="eastAsia"/>
        </w:rPr>
        <w:t>连接数限制</w:t>
      </w:r>
      <w:bookmarkEnd w:id="45"/>
      <w:bookmarkEnd w:id="46"/>
    </w:p>
    <w:p w14:paraId="6FC4DB46" w14:textId="77777777" w:rsidR="00BF67B1" w:rsidRDefault="00BF67B1" w:rsidP="00BF67B1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2B5AA3">
        <w:rPr>
          <w:rFonts w:asciiTheme="minorEastAsia" w:hAnsiTheme="minorEastAsia" w:hint="eastAsia"/>
        </w:rPr>
        <w:t>CDM</w:t>
      </w:r>
      <w:r>
        <w:rPr>
          <w:rFonts w:asciiTheme="minorEastAsia" w:hAnsiTheme="minorEastAsia" w:hint="eastAsia"/>
        </w:rPr>
        <w:t>可控制客户端连接数，达到上限时拒绝连接</w:t>
      </w:r>
    </w:p>
    <w:p w14:paraId="6E1D0DE7" w14:textId="77777777" w:rsidR="00BF67B1" w:rsidRPr="00BF67B1" w:rsidRDefault="00BF67B1" w:rsidP="00BF67B1">
      <w:pPr>
        <w:pStyle w:val="30"/>
        <w:tabs>
          <w:tab w:val="left" w:pos="779"/>
        </w:tabs>
        <w:spacing w:before="120" w:after="120" w:line="240" w:lineRule="auto"/>
        <w:ind w:left="709" w:hanging="709"/>
      </w:pPr>
      <w:bookmarkStart w:id="47" w:name="_Toc419465268"/>
      <w:bookmarkStart w:id="48" w:name="_Toc427744458"/>
      <w:r>
        <w:rPr>
          <w:rFonts w:hint="eastAsia"/>
        </w:rPr>
        <w:lastRenderedPageBreak/>
        <w:t>基于</w:t>
      </w:r>
      <w:r>
        <w:rPr>
          <w:rFonts w:hint="eastAsia"/>
        </w:rPr>
        <w:t>SQL</w:t>
      </w:r>
      <w:r>
        <w:rPr>
          <w:rFonts w:hint="eastAsia"/>
        </w:rPr>
        <w:t>的数据全量同步</w:t>
      </w:r>
      <w:bookmarkEnd w:id="47"/>
      <w:bookmarkEnd w:id="48"/>
    </w:p>
    <w:p w14:paraId="6BAB5253" w14:textId="77777777" w:rsidR="00BF67B1" w:rsidRDefault="00BF67B1" w:rsidP="00BF67B1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2B5AA3">
        <w:rPr>
          <w:rFonts w:asciiTheme="minorEastAsia" w:hAnsiTheme="minorEastAsia" w:hint="eastAsia"/>
        </w:rPr>
        <w:t>CDM</w:t>
      </w:r>
      <w:r>
        <w:rPr>
          <w:rFonts w:asciiTheme="minorEastAsia" w:hAnsiTheme="minorEastAsia" w:hint="eastAsia"/>
        </w:rPr>
        <w:t>基于SQL方式实现集群数据库的全量数据同步。每个数据库同步采用SQL队列+</w:t>
      </w:r>
      <w:proofErr w:type="gramStart"/>
      <w:r>
        <w:rPr>
          <w:rFonts w:asciiTheme="minorEastAsia" w:hAnsiTheme="minorEastAsia" w:hint="eastAsia"/>
        </w:rPr>
        <w:t>表级锁</w:t>
      </w:r>
      <w:proofErr w:type="gramEnd"/>
      <w:r>
        <w:rPr>
          <w:rFonts w:asciiTheme="minorEastAsia" w:hAnsiTheme="minorEastAsia" w:hint="eastAsia"/>
        </w:rPr>
        <w:t>方式，确保数据更新正确。</w:t>
      </w:r>
    </w:p>
    <w:p w14:paraId="26821A4A" w14:textId="77777777" w:rsidR="00BF67B1" w:rsidRPr="00BF67B1" w:rsidRDefault="00BF67B1" w:rsidP="00BF67B1">
      <w:pPr>
        <w:pStyle w:val="30"/>
        <w:tabs>
          <w:tab w:val="left" w:pos="779"/>
        </w:tabs>
        <w:spacing w:before="120" w:after="120" w:line="240" w:lineRule="auto"/>
        <w:ind w:left="709" w:hanging="709"/>
      </w:pPr>
      <w:bookmarkStart w:id="49" w:name="_Toc419465269"/>
      <w:bookmarkStart w:id="50" w:name="_Toc427744459"/>
      <w:r w:rsidRPr="008B1FCF">
        <w:rPr>
          <w:rFonts w:hint="eastAsia"/>
        </w:rPr>
        <w:t>数据库集群节点的故障处理和恢复</w:t>
      </w:r>
      <w:bookmarkEnd w:id="49"/>
      <w:bookmarkEnd w:id="50"/>
    </w:p>
    <w:p w14:paraId="68373E28" w14:textId="77777777" w:rsidR="00BF67B1" w:rsidRDefault="00BF67B1" w:rsidP="00BF67B1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2B5AA3">
        <w:rPr>
          <w:rFonts w:asciiTheme="minorEastAsia" w:hAnsiTheme="minorEastAsia" w:hint="eastAsia"/>
        </w:rPr>
        <w:t>CDM</w:t>
      </w:r>
      <w:r>
        <w:rPr>
          <w:rFonts w:asciiTheme="minorEastAsia" w:hAnsiTheme="minorEastAsia" w:hint="eastAsia"/>
        </w:rPr>
        <w:t>执行SQL</w:t>
      </w:r>
      <w:r w:rsidR="00F533B3">
        <w:rPr>
          <w:rFonts w:asciiTheme="minorEastAsia" w:hAnsiTheme="minorEastAsia" w:hint="eastAsia"/>
        </w:rPr>
        <w:t>，发生严重错误（认为该数据库已经无法正常处理事务）</w:t>
      </w:r>
      <w:r>
        <w:rPr>
          <w:rFonts w:asciiTheme="minorEastAsia" w:hAnsiTheme="minorEastAsia" w:hint="eastAsia"/>
        </w:rPr>
        <w:t>时，将对应数据库节点进行逻辑删除，并产生告警。</w:t>
      </w:r>
      <w:r w:rsidR="002B5AA3">
        <w:rPr>
          <w:rFonts w:asciiTheme="minorEastAsia" w:hAnsiTheme="minorEastAsia" w:hint="eastAsia"/>
        </w:rPr>
        <w:t>CDM</w:t>
      </w:r>
      <w:r>
        <w:rPr>
          <w:rFonts w:asciiTheme="minorEastAsia" w:hAnsiTheme="minorEastAsia" w:hint="eastAsia"/>
        </w:rPr>
        <w:t>同时保留后续对该节点的同步SQL。</w:t>
      </w:r>
    </w:p>
    <w:p w14:paraId="2A5863FE" w14:textId="77777777" w:rsidR="00BF67B1" w:rsidRDefault="00BF67B1" w:rsidP="00BF67B1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针对发生故障的数据库节点，</w:t>
      </w:r>
      <w:r w:rsidR="002B5AA3">
        <w:rPr>
          <w:rFonts w:asciiTheme="minorEastAsia" w:hAnsiTheme="minorEastAsia" w:hint="eastAsia"/>
        </w:rPr>
        <w:t>CDM</w:t>
      </w:r>
      <w:r>
        <w:rPr>
          <w:rFonts w:asciiTheme="minorEastAsia" w:hAnsiTheme="minorEastAsia" w:hint="eastAsia"/>
        </w:rPr>
        <w:t>能够定时检测数据库服务是否恢复，当数据库恢复时，将该节点未同步的SQL进行同步，重新加入到数据库集群中。</w:t>
      </w:r>
    </w:p>
    <w:p w14:paraId="1C00CA7D" w14:textId="77777777" w:rsidR="00BF67B1" w:rsidRPr="008B1FCF" w:rsidRDefault="00BF67B1" w:rsidP="00BF67B1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对于SQL执行失败的情况，</w:t>
      </w:r>
      <w:r w:rsidR="002B5AA3">
        <w:rPr>
          <w:rFonts w:asciiTheme="minorEastAsia" w:hAnsiTheme="minorEastAsia" w:hint="eastAsia"/>
        </w:rPr>
        <w:t>CDM</w:t>
      </w:r>
      <w:r>
        <w:rPr>
          <w:rFonts w:asciiTheme="minorEastAsia" w:hAnsiTheme="minorEastAsia" w:hint="eastAsia"/>
        </w:rPr>
        <w:t>以SQL日志的方式记录，供后续人工恢复数据。另外，数据恢复也可以参考集群内其它正常节点的数据。</w:t>
      </w:r>
    </w:p>
    <w:p w14:paraId="6564CE43" w14:textId="77777777" w:rsidR="00BF67B1" w:rsidRPr="00BF67B1" w:rsidRDefault="00BF67B1" w:rsidP="00BF67B1">
      <w:pPr>
        <w:pStyle w:val="30"/>
        <w:tabs>
          <w:tab w:val="left" w:pos="779"/>
        </w:tabs>
        <w:spacing w:before="120" w:after="120" w:line="240" w:lineRule="auto"/>
        <w:ind w:left="709" w:hanging="709"/>
      </w:pPr>
      <w:bookmarkStart w:id="51" w:name="_Toc419465270"/>
      <w:bookmarkStart w:id="52" w:name="_Toc427744460"/>
      <w:r>
        <w:rPr>
          <w:rFonts w:hint="eastAsia"/>
        </w:rPr>
        <w:t>负载均衡</w:t>
      </w:r>
      <w:bookmarkEnd w:id="51"/>
      <w:bookmarkEnd w:id="52"/>
    </w:p>
    <w:p w14:paraId="6749CAA9" w14:textId="77777777" w:rsidR="00BF67B1" w:rsidRDefault="00BF67B1" w:rsidP="00BF67B1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2B5AA3">
        <w:rPr>
          <w:rFonts w:asciiTheme="minorEastAsia" w:hAnsiTheme="minorEastAsia" w:hint="eastAsia"/>
        </w:rPr>
        <w:t>CDM</w:t>
      </w:r>
      <w:r w:rsidR="00F533B3">
        <w:rPr>
          <w:rFonts w:asciiTheme="minorEastAsia" w:hAnsiTheme="minorEastAsia" w:hint="eastAsia"/>
        </w:rPr>
        <w:t>提供可配置的负载均衡方式，包括权值轮询、最小时延、最短</w:t>
      </w:r>
      <w:r w:rsidR="00F533B3">
        <w:rPr>
          <w:rFonts w:asciiTheme="minorEastAsia" w:hAnsiTheme="minorEastAsia"/>
        </w:rPr>
        <w:t>队列</w:t>
      </w:r>
      <w:r>
        <w:rPr>
          <w:rFonts w:asciiTheme="minorEastAsia" w:hAnsiTheme="minorEastAsia" w:hint="eastAsia"/>
        </w:rPr>
        <w:t>。</w:t>
      </w:r>
    </w:p>
    <w:p w14:paraId="3BDEF509" w14:textId="77777777" w:rsidR="00DF2C54" w:rsidRDefault="00DF2C54" w:rsidP="00DF2C54">
      <w:pPr>
        <w:pStyle w:val="30"/>
        <w:tabs>
          <w:tab w:val="clear" w:pos="720"/>
          <w:tab w:val="left" w:pos="779"/>
        </w:tabs>
        <w:spacing w:before="120" w:after="120" w:line="240" w:lineRule="auto"/>
        <w:ind w:left="709" w:hanging="709"/>
      </w:pPr>
      <w:bookmarkStart w:id="53" w:name="_Toc426386631"/>
      <w:bookmarkStart w:id="54" w:name="_Toc427744462"/>
      <w:r>
        <w:rPr>
          <w:rFonts w:hint="eastAsia"/>
        </w:rPr>
        <w:t>安全</w:t>
      </w:r>
      <w:bookmarkEnd w:id="53"/>
    </w:p>
    <w:p w14:paraId="736B3634" w14:textId="77777777" w:rsidR="00DF2C54" w:rsidRPr="00DF2C54" w:rsidRDefault="00DF2C54" w:rsidP="00DF2C54">
      <w:pPr>
        <w:pStyle w:val="4"/>
      </w:pPr>
      <w:bookmarkStart w:id="55" w:name="_Toc426386632"/>
      <w:r w:rsidRPr="00DF2C54">
        <w:rPr>
          <w:rFonts w:hint="eastAsia"/>
        </w:rPr>
        <w:t>信任关系鉴权</w:t>
      </w:r>
      <w:bookmarkEnd w:id="55"/>
    </w:p>
    <w:p w14:paraId="730B6438" w14:textId="77777777" w:rsidR="00DF2C54" w:rsidRDefault="00DF2C54" w:rsidP="00DF2C54">
      <w:pPr>
        <w:rPr>
          <w:lang w:val="x-none"/>
        </w:rPr>
      </w:pPr>
      <w:r>
        <w:rPr>
          <w:rFonts w:hint="eastAsia"/>
          <w:lang w:val="x-none"/>
        </w:rPr>
        <w:tab/>
        <w:t>CDM</w:t>
      </w:r>
      <w:r>
        <w:rPr>
          <w:rFonts w:hint="eastAsia"/>
          <w:lang w:val="x-none"/>
        </w:rPr>
        <w:t>可提供基于</w:t>
      </w:r>
      <w:r>
        <w:rPr>
          <w:rFonts w:hint="eastAsia"/>
          <w:lang w:val="x-none"/>
        </w:rPr>
        <w:t>IP</w:t>
      </w:r>
      <w:r>
        <w:rPr>
          <w:rFonts w:hint="eastAsia"/>
          <w:lang w:val="x-none"/>
        </w:rPr>
        <w:t>网段、</w:t>
      </w:r>
      <w:r>
        <w:rPr>
          <w:rFonts w:hint="eastAsia"/>
          <w:lang w:val="x-none"/>
        </w:rPr>
        <w:t>IP</w:t>
      </w:r>
      <w:r>
        <w:rPr>
          <w:rFonts w:hint="eastAsia"/>
          <w:lang w:val="x-none"/>
        </w:rPr>
        <w:t>地址级、</w:t>
      </w:r>
      <w:r>
        <w:rPr>
          <w:lang w:val="x-none"/>
        </w:rPr>
        <w:t>用户名、数据库名</w:t>
      </w:r>
      <w:r>
        <w:rPr>
          <w:rFonts w:hint="eastAsia"/>
          <w:lang w:val="x-none"/>
        </w:rPr>
        <w:t>的信任关系鉴权，鉴权</w:t>
      </w:r>
      <w:r>
        <w:rPr>
          <w:lang w:val="x-none"/>
        </w:rPr>
        <w:t>行为包括完全信任、密码鉴权</w:t>
      </w:r>
      <w:r>
        <w:rPr>
          <w:rFonts w:hint="eastAsia"/>
          <w:lang w:val="x-none"/>
        </w:rPr>
        <w:t>和</w:t>
      </w:r>
      <w:r>
        <w:rPr>
          <w:lang w:val="x-none"/>
        </w:rPr>
        <w:t>拒绝服务。</w:t>
      </w:r>
    </w:p>
    <w:p w14:paraId="1710B7F3" w14:textId="77777777" w:rsidR="00DF2C54" w:rsidRPr="00DF2C54" w:rsidRDefault="00DF2C54" w:rsidP="00DF2C54">
      <w:pPr>
        <w:pStyle w:val="4"/>
      </w:pPr>
      <w:bookmarkStart w:id="56" w:name="_Toc426386633"/>
      <w:r w:rsidRPr="00DF2C54">
        <w:rPr>
          <w:rFonts w:hint="eastAsia"/>
        </w:rPr>
        <w:t>密码验证</w:t>
      </w:r>
      <w:bookmarkEnd w:id="56"/>
    </w:p>
    <w:p w14:paraId="776DA5A3" w14:textId="77777777" w:rsidR="00DF2C54" w:rsidRDefault="00DF2C54" w:rsidP="00DF2C54">
      <w:pPr>
        <w:rPr>
          <w:lang w:val="x-none"/>
        </w:rPr>
      </w:pPr>
      <w:r>
        <w:rPr>
          <w:rFonts w:hint="eastAsia"/>
          <w:lang w:val="x-none"/>
        </w:rPr>
        <w:tab/>
        <w:t>CDM</w:t>
      </w:r>
      <w:r>
        <w:rPr>
          <w:rFonts w:hint="eastAsia"/>
          <w:lang w:val="x-none"/>
        </w:rPr>
        <w:t>可提供</w:t>
      </w:r>
      <w:r>
        <w:rPr>
          <w:rFonts w:hint="eastAsia"/>
          <w:lang w:val="x-none"/>
        </w:rPr>
        <w:t>MD5</w:t>
      </w:r>
      <w:r>
        <w:rPr>
          <w:rFonts w:hint="eastAsia"/>
          <w:lang w:val="x-none"/>
        </w:rPr>
        <w:t>、明文方式的密码验证，可以灵活配置客户端访问</w:t>
      </w:r>
      <w:r>
        <w:rPr>
          <w:rFonts w:hint="eastAsia"/>
          <w:lang w:val="x-none"/>
        </w:rPr>
        <w:t>CDM</w:t>
      </w:r>
      <w:r>
        <w:rPr>
          <w:rFonts w:hint="eastAsia"/>
          <w:lang w:val="x-none"/>
        </w:rPr>
        <w:t>的密码鉴权方式。</w:t>
      </w:r>
    </w:p>
    <w:p w14:paraId="44785F8B" w14:textId="77777777" w:rsidR="00DF2C54" w:rsidRPr="00DF2C54" w:rsidRDefault="00DF2C54" w:rsidP="00DF2C54">
      <w:pPr>
        <w:pStyle w:val="4"/>
      </w:pPr>
      <w:bookmarkStart w:id="57" w:name="_Toc426386634"/>
      <w:r w:rsidRPr="00DF2C54">
        <w:rPr>
          <w:rFonts w:hint="eastAsia"/>
        </w:rPr>
        <w:t>SSL</w:t>
      </w:r>
      <w:r w:rsidRPr="00DF2C54">
        <w:rPr>
          <w:rFonts w:hint="eastAsia"/>
        </w:rPr>
        <w:t>加密访问</w:t>
      </w:r>
      <w:bookmarkEnd w:id="57"/>
    </w:p>
    <w:p w14:paraId="58F61EC0" w14:textId="77777777" w:rsidR="00DF2C54" w:rsidRDefault="00DF2C54" w:rsidP="00DF2C54">
      <w:pPr>
        <w:rPr>
          <w:lang w:val="x-none"/>
        </w:rPr>
      </w:pPr>
      <w:r>
        <w:rPr>
          <w:rFonts w:hint="eastAsia"/>
          <w:lang w:val="x-none"/>
        </w:rPr>
        <w:tab/>
        <w:t>CDM</w:t>
      </w:r>
      <w:r>
        <w:rPr>
          <w:rFonts w:hint="eastAsia"/>
          <w:lang w:val="x-none"/>
        </w:rPr>
        <w:t>支持与客户端的数据通信通过</w:t>
      </w:r>
      <w:r>
        <w:rPr>
          <w:rFonts w:hint="eastAsia"/>
          <w:lang w:val="x-none"/>
        </w:rPr>
        <w:t>SSL</w:t>
      </w:r>
      <w:r>
        <w:rPr>
          <w:rFonts w:hint="eastAsia"/>
          <w:lang w:val="x-none"/>
        </w:rPr>
        <w:t>加密，防止数据内容被窃取，保证数据的安全性</w:t>
      </w:r>
    </w:p>
    <w:p w14:paraId="7506A1FC" w14:textId="77777777" w:rsidR="00DF2C54" w:rsidRPr="00DF2C54" w:rsidRDefault="00DF2C54" w:rsidP="00DF2C54">
      <w:pPr>
        <w:pStyle w:val="4"/>
      </w:pPr>
      <w:bookmarkStart w:id="58" w:name="_Toc426386635"/>
      <w:r w:rsidRPr="00DF2C54">
        <w:rPr>
          <w:rFonts w:hint="eastAsia"/>
        </w:rPr>
        <w:t>故障检测和恢复</w:t>
      </w:r>
      <w:bookmarkEnd w:id="58"/>
    </w:p>
    <w:p w14:paraId="1A813284" w14:textId="77777777" w:rsidR="00DF2C54" w:rsidRDefault="00DF2C54" w:rsidP="00DF2C54">
      <w:pPr>
        <w:rPr>
          <w:lang w:val="x-none"/>
        </w:rPr>
      </w:pPr>
      <w:r>
        <w:rPr>
          <w:rFonts w:hint="eastAsia"/>
          <w:lang w:val="x-none"/>
        </w:rPr>
        <w:tab/>
      </w:r>
      <w:r w:rsidRPr="00600B2F">
        <w:rPr>
          <w:rFonts w:hint="eastAsia"/>
        </w:rPr>
        <w:t>CDM</w:t>
      </w:r>
      <w:r w:rsidRPr="00600B2F">
        <w:rPr>
          <w:rFonts w:hint="eastAsia"/>
        </w:rPr>
        <w:t>提供对集群内数据节点的故障检测和恢复机制。当集群内某一数据节点</w:t>
      </w:r>
      <w:r w:rsidRPr="00600B2F">
        <w:rPr>
          <w:rFonts w:hint="eastAsia"/>
        </w:rPr>
        <w:lastRenderedPageBreak/>
        <w:t>发生故障时，</w:t>
      </w:r>
      <w:r w:rsidRPr="00600B2F">
        <w:rPr>
          <w:rFonts w:hint="eastAsia"/>
        </w:rPr>
        <w:t>CDM</w:t>
      </w:r>
      <w:r w:rsidRPr="00600B2F">
        <w:rPr>
          <w:rFonts w:hint="eastAsia"/>
        </w:rPr>
        <w:t>发出告警，</w:t>
      </w:r>
      <w:r>
        <w:rPr>
          <w:rFonts w:hint="eastAsia"/>
        </w:rPr>
        <w:t>更改</w:t>
      </w:r>
      <w:r>
        <w:t>节点状态为</w:t>
      </w:r>
      <w:r>
        <w:rPr>
          <w:rFonts w:hint="eastAsia"/>
        </w:rPr>
        <w:t>故障</w:t>
      </w:r>
      <w:r>
        <w:t>（</w:t>
      </w:r>
      <w:r>
        <w:rPr>
          <w:rFonts w:hint="eastAsia"/>
        </w:rPr>
        <w:t>等同</w:t>
      </w:r>
      <w:r>
        <w:t>于离线）</w:t>
      </w:r>
      <w:r>
        <w:rPr>
          <w:rFonts w:hint="eastAsia"/>
        </w:rPr>
        <w:t>，此时</w:t>
      </w:r>
      <w:r w:rsidRPr="00600B2F">
        <w:rPr>
          <w:rFonts w:hint="eastAsia"/>
        </w:rPr>
        <w:t>允许在该节点上缓存数据的</w:t>
      </w:r>
      <w:r>
        <w:rPr>
          <w:rFonts w:hint="eastAsia"/>
        </w:rPr>
        <w:t>更新</w:t>
      </w:r>
      <w:r w:rsidRPr="00600B2F">
        <w:rPr>
          <w:rFonts w:hint="eastAsia"/>
        </w:rPr>
        <w:t>任务，待故障解除后自行同步</w:t>
      </w:r>
      <w:r>
        <w:rPr>
          <w:rFonts w:hint="eastAsia"/>
        </w:rPr>
        <w:t>，</w:t>
      </w:r>
      <w:r>
        <w:t>若故障不能自动</w:t>
      </w:r>
      <w:r>
        <w:rPr>
          <w:rFonts w:hint="eastAsia"/>
        </w:rPr>
        <w:t>恢复</w:t>
      </w:r>
      <w:r>
        <w:t>，需要维护人员</w:t>
      </w:r>
      <w:r>
        <w:rPr>
          <w:rFonts w:hint="eastAsia"/>
        </w:rPr>
        <w:t>通过</w:t>
      </w:r>
      <w:r>
        <w:t>web</w:t>
      </w:r>
      <w:r>
        <w:t>进行数据恢复和节点状态的更新</w:t>
      </w:r>
      <w:r>
        <w:rPr>
          <w:rFonts w:hint="eastAsia"/>
        </w:rPr>
        <w:t>。</w:t>
      </w:r>
    </w:p>
    <w:p w14:paraId="697BB011" w14:textId="77777777" w:rsidR="00DF2C54" w:rsidRPr="00DF2C54" w:rsidRDefault="00DF2C54" w:rsidP="00DF2C54">
      <w:pPr>
        <w:pStyle w:val="30"/>
      </w:pPr>
      <w:bookmarkStart w:id="59" w:name="_Toc426386636"/>
      <w:r w:rsidRPr="00DF2C54">
        <w:rPr>
          <w:rFonts w:hint="eastAsia"/>
        </w:rPr>
        <w:t>管理</w:t>
      </w:r>
      <w:bookmarkEnd w:id="59"/>
    </w:p>
    <w:p w14:paraId="491E6C45" w14:textId="77777777" w:rsidR="00DF2C54" w:rsidRPr="00DF2C54" w:rsidRDefault="00DF2C54" w:rsidP="00DF2C54">
      <w:pPr>
        <w:pStyle w:val="4"/>
      </w:pPr>
      <w:bookmarkStart w:id="60" w:name="_Toc426386641"/>
      <w:bookmarkStart w:id="61" w:name="_Toc426386638"/>
      <w:r w:rsidRPr="00DF2C54">
        <w:rPr>
          <w:rFonts w:hint="eastAsia"/>
        </w:rPr>
        <w:t>用户管理</w:t>
      </w:r>
      <w:bookmarkEnd w:id="60"/>
    </w:p>
    <w:p w14:paraId="2F2C62B7" w14:textId="77777777" w:rsidR="00DF2C54" w:rsidRDefault="00DF2C54" w:rsidP="00DF2C54">
      <w:pPr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管理员可以</w:t>
      </w:r>
      <w:r>
        <w:rPr>
          <w:lang w:val="x-none"/>
        </w:rPr>
        <w:t>对</w:t>
      </w:r>
      <w:r>
        <w:rPr>
          <w:lang w:val="x-none"/>
        </w:rPr>
        <w:t>CDM</w:t>
      </w:r>
      <w:r>
        <w:rPr>
          <w:lang w:val="x-none"/>
        </w:rPr>
        <w:t>的用户进行管理</w:t>
      </w:r>
      <w:r>
        <w:rPr>
          <w:rFonts w:hint="eastAsia"/>
          <w:lang w:val="x-none"/>
        </w:rPr>
        <w:t>，</w:t>
      </w:r>
      <w:r>
        <w:rPr>
          <w:lang w:val="x-none"/>
        </w:rPr>
        <w:t>普通用户仅</w:t>
      </w:r>
      <w:r>
        <w:rPr>
          <w:rFonts w:hint="eastAsia"/>
          <w:lang w:val="x-none"/>
        </w:rPr>
        <w:t>具有</w:t>
      </w:r>
      <w:r>
        <w:rPr>
          <w:lang w:val="x-none"/>
        </w:rPr>
        <w:t>修改本账户的部分信息和查询的权限</w:t>
      </w:r>
      <w:r>
        <w:rPr>
          <w:rFonts w:hint="eastAsia"/>
          <w:lang w:val="x-none"/>
        </w:rPr>
        <w:t>，</w:t>
      </w:r>
      <w:r>
        <w:rPr>
          <w:lang w:val="x-none"/>
        </w:rPr>
        <w:t>包括以下功能：</w:t>
      </w:r>
    </w:p>
    <w:p w14:paraId="54D3E38A" w14:textId="77777777" w:rsidR="00DF2C54" w:rsidRDefault="00DF2C54" w:rsidP="003430E7">
      <w:pPr>
        <w:numPr>
          <w:ilvl w:val="0"/>
          <w:numId w:val="69"/>
        </w:numPr>
        <w:rPr>
          <w:lang w:val="x-none"/>
        </w:rPr>
      </w:pPr>
      <w:r>
        <w:rPr>
          <w:rFonts w:hint="eastAsia"/>
          <w:lang w:val="x-none"/>
        </w:rPr>
        <w:t>创建</w:t>
      </w:r>
      <w:r>
        <w:rPr>
          <w:lang w:val="x-none"/>
        </w:rPr>
        <w:t>用户（</w:t>
      </w:r>
      <w:r>
        <w:rPr>
          <w:rFonts w:hint="eastAsia"/>
          <w:lang w:val="x-none"/>
        </w:rPr>
        <w:t>管理员</w:t>
      </w:r>
      <w:r>
        <w:rPr>
          <w:lang w:val="x-none"/>
        </w:rPr>
        <w:t>）</w:t>
      </w:r>
    </w:p>
    <w:p w14:paraId="59CE008E" w14:textId="29AD932C" w:rsidR="00DF2C54" w:rsidRPr="00916D73" w:rsidRDefault="00DF2C54" w:rsidP="000B37F2">
      <w:pPr>
        <w:numPr>
          <w:ilvl w:val="0"/>
          <w:numId w:val="69"/>
        </w:numPr>
        <w:rPr>
          <w:lang w:val="x-none"/>
        </w:rPr>
      </w:pPr>
      <w:r w:rsidRPr="00916D73">
        <w:rPr>
          <w:rFonts w:hint="eastAsia"/>
          <w:lang w:val="x-none"/>
        </w:rPr>
        <w:t>修改</w:t>
      </w:r>
      <w:r w:rsidRPr="00916D73">
        <w:rPr>
          <w:lang w:val="x-none"/>
        </w:rPr>
        <w:t>密码（</w:t>
      </w:r>
      <w:r w:rsidRPr="00916D73">
        <w:rPr>
          <w:rFonts w:hint="eastAsia"/>
          <w:lang w:val="x-none"/>
        </w:rPr>
        <w:t>管理员</w:t>
      </w:r>
      <w:r w:rsidRPr="00916D73">
        <w:rPr>
          <w:rFonts w:hint="eastAsia"/>
          <w:lang w:val="x-none"/>
        </w:rPr>
        <w:t>/</w:t>
      </w:r>
      <w:r w:rsidRPr="00916D73">
        <w:rPr>
          <w:rFonts w:hint="eastAsia"/>
          <w:lang w:val="x-none"/>
        </w:rPr>
        <w:t>普通</w:t>
      </w:r>
      <w:r w:rsidRPr="00916D73">
        <w:rPr>
          <w:lang w:val="x-none"/>
        </w:rPr>
        <w:t>用户）</w:t>
      </w:r>
    </w:p>
    <w:p w14:paraId="20D39C83" w14:textId="77777777" w:rsidR="00DF2C54" w:rsidRDefault="00DF2C54" w:rsidP="003430E7">
      <w:pPr>
        <w:numPr>
          <w:ilvl w:val="0"/>
          <w:numId w:val="69"/>
        </w:numPr>
        <w:rPr>
          <w:lang w:val="x-none"/>
        </w:rPr>
      </w:pPr>
      <w:r>
        <w:rPr>
          <w:rFonts w:hint="eastAsia"/>
          <w:lang w:val="x-none"/>
        </w:rPr>
        <w:t>删除</w:t>
      </w:r>
      <w:r>
        <w:rPr>
          <w:lang w:val="x-none"/>
        </w:rPr>
        <w:t>用户（</w:t>
      </w:r>
      <w:r>
        <w:rPr>
          <w:rFonts w:hint="eastAsia"/>
          <w:lang w:val="x-none"/>
        </w:rPr>
        <w:t>管理员</w:t>
      </w:r>
      <w:r>
        <w:rPr>
          <w:lang w:val="x-none"/>
        </w:rPr>
        <w:t>）</w:t>
      </w:r>
    </w:p>
    <w:p w14:paraId="712815E5" w14:textId="77777777" w:rsidR="00DF2C54" w:rsidRDefault="00DF2C54" w:rsidP="003430E7">
      <w:pPr>
        <w:numPr>
          <w:ilvl w:val="0"/>
          <w:numId w:val="69"/>
        </w:numPr>
        <w:rPr>
          <w:lang w:val="x-none"/>
        </w:rPr>
      </w:pPr>
      <w:r>
        <w:rPr>
          <w:rFonts w:hint="eastAsia"/>
          <w:lang w:val="x-none"/>
        </w:rPr>
        <w:t>查看</w:t>
      </w:r>
      <w:r>
        <w:rPr>
          <w:lang w:val="x-none"/>
        </w:rPr>
        <w:t>用户列表（</w:t>
      </w:r>
      <w:r>
        <w:rPr>
          <w:rFonts w:hint="eastAsia"/>
          <w:lang w:val="x-none"/>
        </w:rPr>
        <w:t>管理员</w:t>
      </w:r>
      <w:r>
        <w:rPr>
          <w:rFonts w:hint="eastAsia"/>
          <w:lang w:val="x-none"/>
        </w:rPr>
        <w:t>/</w:t>
      </w:r>
      <w:r>
        <w:rPr>
          <w:rFonts w:hint="eastAsia"/>
          <w:lang w:val="x-none"/>
        </w:rPr>
        <w:t>普通</w:t>
      </w:r>
      <w:r>
        <w:rPr>
          <w:lang w:val="x-none"/>
        </w:rPr>
        <w:t>用户）</w:t>
      </w:r>
    </w:p>
    <w:p w14:paraId="29DCD6E6" w14:textId="77777777" w:rsidR="00DF2C54" w:rsidRPr="00DF2C54" w:rsidRDefault="00DF2C54" w:rsidP="00DF2C54">
      <w:pPr>
        <w:pStyle w:val="4"/>
      </w:pPr>
      <w:r w:rsidRPr="00DF2C54">
        <w:rPr>
          <w:rFonts w:hint="eastAsia"/>
        </w:rPr>
        <w:t>数据</w:t>
      </w:r>
      <w:r w:rsidRPr="00DF2C54">
        <w:t>管理</w:t>
      </w:r>
    </w:p>
    <w:p w14:paraId="182CEDD4" w14:textId="77777777" w:rsidR="00DF2C54" w:rsidRDefault="00DF2C54" w:rsidP="00DF2C54">
      <w:pPr>
        <w:ind w:left="420"/>
        <w:rPr>
          <w:lang w:val="x-none"/>
        </w:rPr>
      </w:pPr>
      <w:r>
        <w:rPr>
          <w:rFonts w:hint="eastAsia"/>
          <w:lang w:val="x-none"/>
        </w:rPr>
        <w:t>数据</w:t>
      </w:r>
      <w:r>
        <w:rPr>
          <w:lang w:val="x-none"/>
        </w:rPr>
        <w:t>管理功能是对</w:t>
      </w:r>
      <w:r>
        <w:rPr>
          <w:lang w:val="x-none"/>
        </w:rPr>
        <w:t>CDM</w:t>
      </w:r>
      <w:r>
        <w:rPr>
          <w:lang w:val="x-none"/>
        </w:rPr>
        <w:t>的表、</w:t>
      </w:r>
      <w:r>
        <w:rPr>
          <w:rFonts w:hint="eastAsia"/>
          <w:lang w:val="x-none"/>
        </w:rPr>
        <w:t>索引</w:t>
      </w:r>
      <w:r>
        <w:rPr>
          <w:lang w:val="x-none"/>
        </w:rPr>
        <w:t>、</w:t>
      </w:r>
      <w:r>
        <w:rPr>
          <w:rFonts w:hint="eastAsia"/>
          <w:lang w:val="x-none"/>
        </w:rPr>
        <w:t>视图和</w:t>
      </w:r>
      <w:r>
        <w:rPr>
          <w:lang w:val="x-none"/>
        </w:rPr>
        <w:t>数据</w:t>
      </w:r>
      <w:r>
        <w:rPr>
          <w:rFonts w:hint="eastAsia"/>
          <w:lang w:val="x-none"/>
        </w:rPr>
        <w:t>的</w:t>
      </w:r>
      <w:r>
        <w:rPr>
          <w:lang w:val="x-none"/>
        </w:rPr>
        <w:t>管理，操作可概括为增删改查，包括以下功能：</w:t>
      </w:r>
    </w:p>
    <w:p w14:paraId="0EACA14E" w14:textId="77777777" w:rsidR="00DF2C54" w:rsidRDefault="00DF2C54" w:rsidP="003430E7">
      <w:pPr>
        <w:numPr>
          <w:ilvl w:val="0"/>
          <w:numId w:val="70"/>
        </w:numPr>
        <w:rPr>
          <w:lang w:val="x-none"/>
        </w:rPr>
      </w:pPr>
      <w:r>
        <w:rPr>
          <w:rFonts w:hint="eastAsia"/>
          <w:lang w:val="x-none"/>
        </w:rPr>
        <w:t>获取</w:t>
      </w:r>
      <w:r>
        <w:rPr>
          <w:lang w:val="x-none"/>
        </w:rPr>
        <w:t>table</w:t>
      </w:r>
      <w:r>
        <w:rPr>
          <w:lang w:val="x-none"/>
        </w:rPr>
        <w:t>列表</w:t>
      </w:r>
    </w:p>
    <w:p w14:paraId="0FB4E529" w14:textId="77777777" w:rsidR="00DF2C54" w:rsidRDefault="00DF2C54" w:rsidP="003430E7">
      <w:pPr>
        <w:numPr>
          <w:ilvl w:val="0"/>
          <w:numId w:val="70"/>
        </w:numPr>
        <w:rPr>
          <w:lang w:val="x-none"/>
        </w:rPr>
      </w:pPr>
      <w:r>
        <w:rPr>
          <w:rFonts w:hint="eastAsia"/>
          <w:lang w:val="x-none"/>
        </w:rPr>
        <w:t>获取</w:t>
      </w:r>
      <w:r>
        <w:rPr>
          <w:lang w:val="x-none"/>
        </w:rPr>
        <w:t>指定表的</w:t>
      </w:r>
      <w:r>
        <w:rPr>
          <w:rFonts w:hint="eastAsia"/>
          <w:lang w:val="x-none"/>
        </w:rPr>
        <w:t>索引</w:t>
      </w:r>
    </w:p>
    <w:p w14:paraId="29C815BC" w14:textId="77777777" w:rsidR="00DF2C54" w:rsidRDefault="00DF2C54" w:rsidP="003430E7">
      <w:pPr>
        <w:numPr>
          <w:ilvl w:val="0"/>
          <w:numId w:val="70"/>
        </w:numPr>
        <w:rPr>
          <w:lang w:val="x-none"/>
        </w:rPr>
      </w:pPr>
      <w:r>
        <w:rPr>
          <w:rFonts w:hint="eastAsia"/>
          <w:lang w:val="x-none"/>
        </w:rPr>
        <w:t>获取</w:t>
      </w:r>
      <w:r>
        <w:rPr>
          <w:lang w:val="x-none"/>
        </w:rPr>
        <w:t>view</w:t>
      </w:r>
      <w:r>
        <w:rPr>
          <w:lang w:val="x-none"/>
        </w:rPr>
        <w:t>列表</w:t>
      </w:r>
    </w:p>
    <w:p w14:paraId="7BF69DD7" w14:textId="77777777" w:rsidR="00DF2C54" w:rsidRDefault="00DF2C54" w:rsidP="003430E7">
      <w:pPr>
        <w:numPr>
          <w:ilvl w:val="0"/>
          <w:numId w:val="70"/>
        </w:numPr>
        <w:rPr>
          <w:lang w:val="x-none"/>
        </w:rPr>
      </w:pPr>
      <w:r>
        <w:rPr>
          <w:rFonts w:hint="eastAsia"/>
          <w:lang w:val="x-none"/>
        </w:rPr>
        <w:t>表</w:t>
      </w:r>
      <w:r>
        <w:rPr>
          <w:lang w:val="x-none"/>
        </w:rPr>
        <w:t>的创建</w:t>
      </w:r>
      <w:r>
        <w:rPr>
          <w:rFonts w:hint="eastAsia"/>
          <w:lang w:val="x-none"/>
        </w:rPr>
        <w:t>/</w:t>
      </w:r>
      <w:r>
        <w:rPr>
          <w:rFonts w:hint="eastAsia"/>
          <w:lang w:val="x-none"/>
        </w:rPr>
        <w:t>修改</w:t>
      </w:r>
      <w:r>
        <w:rPr>
          <w:rFonts w:hint="eastAsia"/>
          <w:lang w:val="x-none"/>
        </w:rPr>
        <w:t>/</w:t>
      </w:r>
      <w:r>
        <w:rPr>
          <w:rFonts w:hint="eastAsia"/>
          <w:lang w:val="x-none"/>
        </w:rPr>
        <w:t>查询</w:t>
      </w:r>
      <w:r>
        <w:rPr>
          <w:rFonts w:hint="eastAsia"/>
          <w:lang w:val="x-none"/>
        </w:rPr>
        <w:t>/</w:t>
      </w:r>
      <w:r>
        <w:rPr>
          <w:rFonts w:hint="eastAsia"/>
          <w:lang w:val="x-none"/>
        </w:rPr>
        <w:t>删除</w:t>
      </w:r>
    </w:p>
    <w:p w14:paraId="3F124B6C" w14:textId="77777777" w:rsidR="00DF2C54" w:rsidRDefault="00DF2C54" w:rsidP="003430E7">
      <w:pPr>
        <w:numPr>
          <w:ilvl w:val="0"/>
          <w:numId w:val="70"/>
        </w:numPr>
        <w:rPr>
          <w:lang w:val="x-none"/>
        </w:rPr>
      </w:pPr>
      <w:r>
        <w:rPr>
          <w:rFonts w:hint="eastAsia"/>
          <w:lang w:val="x-none"/>
        </w:rPr>
        <w:t>索引的</w:t>
      </w:r>
      <w:r>
        <w:rPr>
          <w:lang w:val="x-none"/>
        </w:rPr>
        <w:t>创建</w:t>
      </w:r>
      <w:r>
        <w:rPr>
          <w:rFonts w:hint="eastAsia"/>
          <w:lang w:val="x-none"/>
        </w:rPr>
        <w:t>/</w:t>
      </w:r>
      <w:r>
        <w:rPr>
          <w:rFonts w:hint="eastAsia"/>
          <w:lang w:val="x-none"/>
        </w:rPr>
        <w:t>删除</w:t>
      </w:r>
    </w:p>
    <w:p w14:paraId="3BE45410" w14:textId="77777777" w:rsidR="00DF2C54" w:rsidRDefault="00DF2C54" w:rsidP="003430E7">
      <w:pPr>
        <w:numPr>
          <w:ilvl w:val="0"/>
          <w:numId w:val="70"/>
        </w:numPr>
        <w:rPr>
          <w:lang w:val="x-none"/>
        </w:rPr>
      </w:pPr>
      <w:r>
        <w:rPr>
          <w:rFonts w:hint="eastAsia"/>
          <w:lang w:val="x-none"/>
        </w:rPr>
        <w:t>数据</w:t>
      </w:r>
      <w:r>
        <w:rPr>
          <w:lang w:val="x-none"/>
        </w:rPr>
        <w:t>的插入</w:t>
      </w:r>
      <w:r>
        <w:rPr>
          <w:rFonts w:hint="eastAsia"/>
          <w:lang w:val="x-none"/>
        </w:rPr>
        <w:t>/</w:t>
      </w:r>
      <w:r>
        <w:rPr>
          <w:rFonts w:hint="eastAsia"/>
          <w:lang w:val="x-none"/>
        </w:rPr>
        <w:t>更新</w:t>
      </w:r>
      <w:r>
        <w:rPr>
          <w:rFonts w:hint="eastAsia"/>
          <w:lang w:val="x-none"/>
        </w:rPr>
        <w:t>/</w:t>
      </w:r>
      <w:r>
        <w:rPr>
          <w:rFonts w:hint="eastAsia"/>
          <w:lang w:val="x-none"/>
        </w:rPr>
        <w:t>查询</w:t>
      </w:r>
      <w:r>
        <w:rPr>
          <w:rFonts w:hint="eastAsia"/>
          <w:lang w:val="x-none"/>
        </w:rPr>
        <w:t>/</w:t>
      </w:r>
      <w:r>
        <w:rPr>
          <w:rFonts w:hint="eastAsia"/>
          <w:lang w:val="x-none"/>
        </w:rPr>
        <w:t>删除</w:t>
      </w:r>
    </w:p>
    <w:p w14:paraId="4179BDE2" w14:textId="77777777" w:rsidR="00DF2C54" w:rsidRPr="00DF2C54" w:rsidRDefault="00DF2C54" w:rsidP="00DF2C54">
      <w:pPr>
        <w:pStyle w:val="4"/>
      </w:pPr>
      <w:r w:rsidRPr="00DF2C54">
        <w:rPr>
          <w:rFonts w:hint="eastAsia"/>
        </w:rPr>
        <w:t>集群</w:t>
      </w:r>
      <w:r w:rsidRPr="00DF2C54">
        <w:t>管理</w:t>
      </w:r>
    </w:p>
    <w:p w14:paraId="7676594B" w14:textId="36E6C288" w:rsidR="00DF2C54" w:rsidRDefault="00DF2C54" w:rsidP="000B37F2">
      <w:pPr>
        <w:ind w:firstLine="420"/>
        <w:rPr>
          <w:lang w:val="x-none"/>
        </w:rPr>
      </w:pPr>
      <w:r>
        <w:rPr>
          <w:rFonts w:hint="eastAsia"/>
          <w:lang w:val="x-none"/>
        </w:rPr>
        <w:t>集群</w:t>
      </w:r>
      <w:r>
        <w:rPr>
          <w:lang w:val="x-none"/>
        </w:rPr>
        <w:t>管理功能是对</w:t>
      </w:r>
      <w:r>
        <w:rPr>
          <w:rFonts w:hint="eastAsia"/>
          <w:lang w:val="x-none"/>
        </w:rPr>
        <w:t>数据库</w:t>
      </w:r>
      <w:r>
        <w:rPr>
          <w:lang w:val="x-none"/>
        </w:rPr>
        <w:t>集群节点的管理</w:t>
      </w:r>
      <w:r w:rsidR="000B37F2">
        <w:rPr>
          <w:rFonts w:hint="eastAsia"/>
          <w:lang w:val="x-none"/>
        </w:rPr>
        <w:t>和</w:t>
      </w:r>
      <w:r w:rsidR="000B37F2">
        <w:rPr>
          <w:lang w:val="x-none"/>
        </w:rPr>
        <w:t>CDM</w:t>
      </w:r>
      <w:r w:rsidR="000B37F2">
        <w:rPr>
          <w:lang w:val="x-none"/>
        </w:rPr>
        <w:t>集群节点的管理</w:t>
      </w:r>
      <w:r>
        <w:rPr>
          <w:lang w:val="x-none"/>
        </w:rPr>
        <w:t>，</w:t>
      </w:r>
      <w:r w:rsidR="000B37F2">
        <w:rPr>
          <w:rFonts w:hint="eastAsia"/>
          <w:lang w:val="x-none"/>
        </w:rPr>
        <w:t>数据库</w:t>
      </w:r>
      <w:r w:rsidR="000B37F2">
        <w:rPr>
          <w:lang w:val="x-none"/>
        </w:rPr>
        <w:t>集群管理</w:t>
      </w:r>
      <w:r>
        <w:rPr>
          <w:lang w:val="x-none"/>
        </w:rPr>
        <w:t>包括以下功能：</w:t>
      </w:r>
    </w:p>
    <w:p w14:paraId="354C9C6A" w14:textId="77777777" w:rsidR="00DF2C54" w:rsidRDefault="00DF2C54" w:rsidP="003430E7">
      <w:pPr>
        <w:numPr>
          <w:ilvl w:val="0"/>
          <w:numId w:val="71"/>
        </w:numPr>
        <w:rPr>
          <w:lang w:val="x-none"/>
        </w:rPr>
      </w:pPr>
      <w:r>
        <w:rPr>
          <w:rFonts w:hint="eastAsia"/>
          <w:lang w:val="x-none"/>
        </w:rPr>
        <w:t>新增集群</w:t>
      </w:r>
      <w:r>
        <w:rPr>
          <w:lang w:val="x-none"/>
        </w:rPr>
        <w:t>节点</w:t>
      </w:r>
    </w:p>
    <w:p w14:paraId="2062596A" w14:textId="76E75B1B" w:rsidR="00682A43" w:rsidRDefault="00682A43" w:rsidP="00682A43">
      <w:pPr>
        <w:ind w:left="840"/>
        <w:rPr>
          <w:lang w:val="x-none"/>
        </w:rPr>
      </w:pPr>
      <w:r>
        <w:rPr>
          <w:rFonts w:hint="eastAsia"/>
          <w:lang w:val="x-none"/>
        </w:rPr>
        <w:t>数据库名、数据库类型、数据库字符集、地址和端口信息、连接方式（</w:t>
      </w:r>
      <w:r>
        <w:rPr>
          <w:rFonts w:hint="eastAsia"/>
          <w:lang w:val="x-none"/>
        </w:rPr>
        <w:t>ODBC</w:t>
      </w:r>
      <w:r>
        <w:rPr>
          <w:rFonts w:hint="eastAsia"/>
          <w:lang w:val="x-none"/>
        </w:rPr>
        <w:t>、</w:t>
      </w:r>
      <w:r>
        <w:rPr>
          <w:rFonts w:hint="eastAsia"/>
          <w:lang w:val="x-none"/>
        </w:rPr>
        <w:t>ESQL</w:t>
      </w:r>
      <w:r>
        <w:rPr>
          <w:rFonts w:hint="eastAsia"/>
          <w:lang w:val="x-none"/>
        </w:rPr>
        <w:t>）</w:t>
      </w:r>
    </w:p>
    <w:p w14:paraId="5719663F" w14:textId="77777777" w:rsidR="00DF2C54" w:rsidRDefault="00DF2C54" w:rsidP="003430E7">
      <w:pPr>
        <w:numPr>
          <w:ilvl w:val="0"/>
          <w:numId w:val="71"/>
        </w:numPr>
        <w:rPr>
          <w:lang w:val="x-none"/>
        </w:rPr>
      </w:pPr>
      <w:r>
        <w:rPr>
          <w:rFonts w:hint="eastAsia"/>
          <w:lang w:val="x-none"/>
        </w:rPr>
        <w:t>删除</w:t>
      </w:r>
      <w:r>
        <w:rPr>
          <w:lang w:val="x-none"/>
        </w:rPr>
        <w:t>集群节点</w:t>
      </w:r>
    </w:p>
    <w:p w14:paraId="047473A1" w14:textId="77777777" w:rsidR="00DF2C54" w:rsidRDefault="00DF2C54" w:rsidP="003430E7">
      <w:pPr>
        <w:numPr>
          <w:ilvl w:val="0"/>
          <w:numId w:val="71"/>
        </w:numPr>
        <w:rPr>
          <w:lang w:val="x-none"/>
        </w:rPr>
      </w:pPr>
      <w:r>
        <w:rPr>
          <w:rFonts w:hint="eastAsia"/>
          <w:lang w:val="x-none"/>
        </w:rPr>
        <w:t>获取</w:t>
      </w:r>
      <w:r>
        <w:rPr>
          <w:lang w:val="x-none"/>
        </w:rPr>
        <w:t>集群节点列表</w:t>
      </w:r>
    </w:p>
    <w:p w14:paraId="02849AD1" w14:textId="77777777" w:rsidR="00DF2C54" w:rsidRDefault="00DF2C54" w:rsidP="003430E7">
      <w:pPr>
        <w:numPr>
          <w:ilvl w:val="0"/>
          <w:numId w:val="71"/>
        </w:numPr>
        <w:rPr>
          <w:lang w:val="x-none"/>
        </w:rPr>
      </w:pPr>
      <w:r>
        <w:rPr>
          <w:rFonts w:hint="eastAsia"/>
          <w:lang w:val="x-none"/>
        </w:rPr>
        <w:t>查询集群</w:t>
      </w:r>
      <w:r>
        <w:rPr>
          <w:lang w:val="x-none"/>
        </w:rPr>
        <w:t>节点信息</w:t>
      </w:r>
    </w:p>
    <w:p w14:paraId="4B16C007" w14:textId="474D9939" w:rsidR="00DF2C54" w:rsidRDefault="00DF2C54" w:rsidP="00916D73">
      <w:pPr>
        <w:numPr>
          <w:ilvl w:val="0"/>
          <w:numId w:val="71"/>
        </w:numPr>
        <w:rPr>
          <w:lang w:val="x-none"/>
        </w:rPr>
      </w:pPr>
      <w:r>
        <w:rPr>
          <w:rFonts w:hint="eastAsia"/>
          <w:lang w:val="x-none"/>
        </w:rPr>
        <w:t>更新</w:t>
      </w:r>
      <w:r>
        <w:rPr>
          <w:lang w:val="x-none"/>
        </w:rPr>
        <w:t>集群节点状态</w:t>
      </w:r>
    </w:p>
    <w:p w14:paraId="4DC1B9AA" w14:textId="0878402E" w:rsidR="000B37F2" w:rsidRDefault="000B37F2" w:rsidP="000B37F2">
      <w:pPr>
        <w:ind w:left="420"/>
        <w:rPr>
          <w:lang w:val="x-none"/>
        </w:rPr>
      </w:pPr>
      <w:r>
        <w:rPr>
          <w:rFonts w:hint="eastAsia"/>
          <w:lang w:val="x-none"/>
        </w:rPr>
        <w:t>CDM</w:t>
      </w:r>
      <w:r>
        <w:rPr>
          <w:lang w:val="x-none"/>
        </w:rPr>
        <w:t>集群节点管理包括以下功能：</w:t>
      </w:r>
    </w:p>
    <w:p w14:paraId="0842D053" w14:textId="4BD975C7" w:rsidR="000B37F2" w:rsidRDefault="000B37F2" w:rsidP="000B37F2">
      <w:pPr>
        <w:numPr>
          <w:ilvl w:val="0"/>
          <w:numId w:val="71"/>
        </w:numPr>
        <w:rPr>
          <w:lang w:val="x-none"/>
        </w:rPr>
      </w:pPr>
      <w:r w:rsidRPr="000B37F2">
        <w:rPr>
          <w:rFonts w:hint="eastAsia"/>
          <w:lang w:val="x-none"/>
        </w:rPr>
        <w:t>查询</w:t>
      </w:r>
      <w:r>
        <w:rPr>
          <w:rFonts w:hint="eastAsia"/>
          <w:lang w:val="x-none"/>
        </w:rPr>
        <w:t>CDM</w:t>
      </w:r>
      <w:r w:rsidRPr="000B37F2">
        <w:rPr>
          <w:lang w:val="x-none"/>
        </w:rPr>
        <w:t>节点信息</w:t>
      </w:r>
    </w:p>
    <w:p w14:paraId="7088232A" w14:textId="4B0C9208" w:rsidR="000B37F2" w:rsidRPr="000B37F2" w:rsidRDefault="000B37F2" w:rsidP="000B37F2">
      <w:pPr>
        <w:ind w:left="840"/>
        <w:rPr>
          <w:lang w:val="x-none"/>
        </w:rPr>
      </w:pPr>
      <w:r>
        <w:rPr>
          <w:rFonts w:hint="eastAsia"/>
          <w:lang w:val="x-none"/>
        </w:rPr>
        <w:lastRenderedPageBreak/>
        <w:t>主机名</w:t>
      </w:r>
      <w:r>
        <w:rPr>
          <w:lang w:val="x-none"/>
        </w:rPr>
        <w:t>、</w:t>
      </w:r>
      <w:r>
        <w:rPr>
          <w:lang w:val="x-none"/>
        </w:rPr>
        <w:t>IP</w:t>
      </w:r>
      <w:r>
        <w:rPr>
          <w:lang w:val="x-none"/>
        </w:rPr>
        <w:t>、</w:t>
      </w:r>
      <w:r>
        <w:rPr>
          <w:rFonts w:hint="eastAsia"/>
          <w:lang w:val="x-none"/>
        </w:rPr>
        <w:t>启动</w:t>
      </w:r>
      <w:r>
        <w:rPr>
          <w:lang w:val="x-none"/>
        </w:rPr>
        <w:t>进程数、异常进程数</w:t>
      </w:r>
    </w:p>
    <w:p w14:paraId="42D1B106" w14:textId="77777777" w:rsidR="00DF2C54" w:rsidRPr="00DF2C54" w:rsidRDefault="00DF2C54" w:rsidP="00DF2C54">
      <w:pPr>
        <w:pStyle w:val="4"/>
      </w:pPr>
      <w:bookmarkStart w:id="62" w:name="_Toc426386639"/>
      <w:bookmarkEnd w:id="61"/>
      <w:r w:rsidRPr="00DF2C54">
        <w:rPr>
          <w:rFonts w:hint="eastAsia"/>
        </w:rPr>
        <w:t>配置管理</w:t>
      </w:r>
      <w:bookmarkEnd w:id="62"/>
    </w:p>
    <w:p w14:paraId="0180FCEA" w14:textId="77777777" w:rsidR="00DF2C54" w:rsidRDefault="00DF2C54" w:rsidP="00DF2C54">
      <w:pPr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系统管理员可以通过页面对</w:t>
      </w:r>
      <w:r>
        <w:rPr>
          <w:rFonts w:hint="eastAsia"/>
          <w:lang w:val="x-none"/>
        </w:rPr>
        <w:t>CDM</w:t>
      </w:r>
      <w:r>
        <w:rPr>
          <w:rFonts w:hint="eastAsia"/>
          <w:lang w:val="x-none"/>
        </w:rPr>
        <w:t>集群内指定数据节点进行配置</w:t>
      </w:r>
      <w:r>
        <w:rPr>
          <w:lang w:val="x-none"/>
        </w:rPr>
        <w:t>，包括以下配置信息：</w:t>
      </w:r>
    </w:p>
    <w:p w14:paraId="61E61491" w14:textId="77777777" w:rsidR="00DF2C54" w:rsidRDefault="00DF2C54" w:rsidP="003430E7">
      <w:pPr>
        <w:numPr>
          <w:ilvl w:val="0"/>
          <w:numId w:val="72"/>
        </w:numPr>
        <w:rPr>
          <w:lang w:val="x-none"/>
        </w:rPr>
      </w:pPr>
      <w:r>
        <w:rPr>
          <w:rFonts w:hint="eastAsia"/>
          <w:lang w:val="x-none"/>
        </w:rPr>
        <w:t>连接</w:t>
      </w:r>
      <w:r>
        <w:rPr>
          <w:lang w:val="x-none"/>
        </w:rPr>
        <w:t>配置参数</w:t>
      </w:r>
    </w:p>
    <w:p w14:paraId="52AFDECF" w14:textId="77777777" w:rsidR="00DF2C54" w:rsidRDefault="00DF2C54" w:rsidP="00DF2C54">
      <w:pPr>
        <w:ind w:left="840"/>
        <w:rPr>
          <w:lang w:val="x-none"/>
        </w:rPr>
      </w:pPr>
      <w:r>
        <w:rPr>
          <w:rFonts w:hint="eastAsia"/>
          <w:lang w:val="x-none"/>
        </w:rPr>
        <w:t>包括</w:t>
      </w:r>
      <w:r>
        <w:rPr>
          <w:lang w:val="x-none"/>
        </w:rPr>
        <w:t>连接池大小、线程池大小</w:t>
      </w:r>
    </w:p>
    <w:p w14:paraId="400386C3" w14:textId="77777777" w:rsidR="00DF2C54" w:rsidRDefault="00DF2C54" w:rsidP="003430E7">
      <w:pPr>
        <w:numPr>
          <w:ilvl w:val="0"/>
          <w:numId w:val="72"/>
        </w:numPr>
        <w:rPr>
          <w:lang w:val="x-none"/>
        </w:rPr>
      </w:pPr>
      <w:r>
        <w:rPr>
          <w:rFonts w:hint="eastAsia"/>
          <w:lang w:val="x-none"/>
        </w:rPr>
        <w:t>故障检测及恢复</w:t>
      </w:r>
    </w:p>
    <w:p w14:paraId="6255BF54" w14:textId="4507A7B9" w:rsidR="00DF2C54" w:rsidRDefault="00DF2C54" w:rsidP="00DF2C54">
      <w:pPr>
        <w:ind w:left="840"/>
        <w:rPr>
          <w:lang w:val="x-none"/>
        </w:rPr>
      </w:pPr>
      <w:r>
        <w:rPr>
          <w:rFonts w:hint="eastAsia"/>
          <w:lang w:val="x-none"/>
        </w:rPr>
        <w:t>包括</w:t>
      </w:r>
      <w:r w:rsidR="00DA7EE2">
        <w:rPr>
          <w:rFonts w:hint="eastAsia"/>
          <w:lang w:val="x-none"/>
        </w:rPr>
        <w:t>可自动</w:t>
      </w:r>
      <w:r w:rsidR="00DA7EE2">
        <w:rPr>
          <w:lang w:val="x-none"/>
        </w:rPr>
        <w:t>恢复类</w:t>
      </w:r>
      <w:r>
        <w:rPr>
          <w:lang w:val="x-none"/>
        </w:rPr>
        <w:t>故障码</w:t>
      </w:r>
      <w:r w:rsidR="00DA7EE2">
        <w:rPr>
          <w:rFonts w:hint="eastAsia"/>
          <w:lang w:val="x-none"/>
        </w:rPr>
        <w:t>和</w:t>
      </w:r>
      <w:r w:rsidR="00DA7EE2">
        <w:rPr>
          <w:lang w:val="x-none"/>
        </w:rPr>
        <w:t>不可</w:t>
      </w:r>
      <w:r w:rsidR="00DA7EE2">
        <w:rPr>
          <w:rFonts w:hint="eastAsia"/>
          <w:lang w:val="x-none"/>
        </w:rPr>
        <w:t>自动</w:t>
      </w:r>
      <w:r w:rsidR="00DA7EE2">
        <w:rPr>
          <w:lang w:val="x-none"/>
        </w:rPr>
        <w:t>恢复类故障码</w:t>
      </w:r>
      <w:r>
        <w:rPr>
          <w:lang w:val="x-none"/>
        </w:rPr>
        <w:t>配置</w:t>
      </w:r>
    </w:p>
    <w:p w14:paraId="0E99E737" w14:textId="77777777" w:rsidR="00DF2C54" w:rsidRPr="00DF2C54" w:rsidRDefault="00DF2C54" w:rsidP="00DF2C54">
      <w:pPr>
        <w:pStyle w:val="4"/>
      </w:pPr>
      <w:bookmarkStart w:id="63" w:name="_Toc426386642"/>
      <w:r w:rsidRPr="00DF2C54">
        <w:rPr>
          <w:rFonts w:hint="eastAsia"/>
        </w:rPr>
        <w:t>自动化部署</w:t>
      </w:r>
      <w:bookmarkEnd w:id="63"/>
    </w:p>
    <w:p w14:paraId="4147D976" w14:textId="77777777" w:rsidR="00DF2C54" w:rsidRDefault="00DF2C54" w:rsidP="00DF2C54">
      <w:pPr>
        <w:rPr>
          <w:lang w:val="x-none"/>
        </w:rPr>
      </w:pPr>
      <w:r>
        <w:rPr>
          <w:rFonts w:hint="eastAsia"/>
          <w:lang w:val="x-none"/>
        </w:rPr>
        <w:tab/>
      </w:r>
      <w:r>
        <w:rPr>
          <w:rFonts w:hint="eastAsia"/>
          <w:lang w:val="x-none"/>
        </w:rPr>
        <w:t>系统管理员可以在本地配置</w:t>
      </w:r>
      <w:r>
        <w:rPr>
          <w:rFonts w:hint="eastAsia"/>
          <w:lang w:val="x-none"/>
        </w:rPr>
        <w:t>CDM</w:t>
      </w:r>
      <w:r>
        <w:rPr>
          <w:rFonts w:hint="eastAsia"/>
          <w:lang w:val="x-none"/>
        </w:rPr>
        <w:t>的逻辑环境，包括数据库集群节点信息，用户访问鉴权信息，对外提供服务信息。逻辑环境部署完成后，可导入到指定服务器的账号和路径下，通过</w:t>
      </w:r>
      <w:r>
        <w:rPr>
          <w:lang w:val="x-none"/>
        </w:rPr>
        <w:t>自动化部署工具</w:t>
      </w:r>
      <w:r>
        <w:rPr>
          <w:rFonts w:hint="eastAsia"/>
          <w:lang w:val="x-none"/>
        </w:rPr>
        <w:t>完成</w:t>
      </w:r>
      <w:r>
        <w:rPr>
          <w:rFonts w:hint="eastAsia"/>
          <w:lang w:val="x-none"/>
        </w:rPr>
        <w:t>CDM</w:t>
      </w:r>
      <w:r>
        <w:rPr>
          <w:rFonts w:hint="eastAsia"/>
          <w:lang w:val="x-none"/>
        </w:rPr>
        <w:t>部署</w:t>
      </w:r>
      <w:r>
        <w:rPr>
          <w:lang w:val="x-none"/>
        </w:rPr>
        <w:t>。</w:t>
      </w:r>
    </w:p>
    <w:p w14:paraId="7C6E4B58" w14:textId="33F6D94D" w:rsidR="00DF2C54" w:rsidRDefault="00DF2C54" w:rsidP="00DF2C54">
      <w:pPr>
        <w:rPr>
          <w:lang w:val="x-none"/>
        </w:rPr>
      </w:pPr>
      <w:r>
        <w:rPr>
          <w:lang w:val="x-none"/>
        </w:rPr>
        <w:tab/>
      </w:r>
      <w:r>
        <w:rPr>
          <w:rFonts w:hint="eastAsia"/>
          <w:lang w:val="x-none"/>
        </w:rPr>
        <w:t>此</w:t>
      </w:r>
      <w:r>
        <w:rPr>
          <w:lang w:val="x-none"/>
        </w:rPr>
        <w:t>功能</w:t>
      </w:r>
      <w:r>
        <w:rPr>
          <w:rFonts w:hint="eastAsia"/>
          <w:lang w:val="x-none"/>
        </w:rPr>
        <w:t>由</w:t>
      </w:r>
      <w:r w:rsidR="00682A43">
        <w:rPr>
          <w:rFonts w:hint="eastAsia"/>
          <w:lang w:val="x-none"/>
        </w:rPr>
        <w:t>安装脚本实现</w:t>
      </w:r>
      <w:r>
        <w:rPr>
          <w:rFonts w:hint="eastAsia"/>
          <w:lang w:val="x-none"/>
        </w:rPr>
        <w:t>。</w:t>
      </w:r>
      <w:r>
        <w:rPr>
          <w:rFonts w:hint="eastAsia"/>
          <w:lang w:val="x-none"/>
        </w:rPr>
        <w:t xml:space="preserve"> </w:t>
      </w:r>
    </w:p>
    <w:p w14:paraId="2E4D7A1D" w14:textId="77777777" w:rsidR="00DF2C54" w:rsidRPr="00DF2C54" w:rsidRDefault="00DF2C54" w:rsidP="00DF2C54">
      <w:pPr>
        <w:pStyle w:val="4"/>
      </w:pPr>
      <w:bookmarkStart w:id="64" w:name="_Toc426386643"/>
      <w:r w:rsidRPr="00DF2C54">
        <w:t>L</w:t>
      </w:r>
      <w:r w:rsidRPr="00DF2C54">
        <w:rPr>
          <w:rFonts w:hint="eastAsia"/>
        </w:rPr>
        <w:t>icense</w:t>
      </w:r>
      <w:bookmarkEnd w:id="64"/>
      <w:r w:rsidRPr="00DF2C54">
        <w:rPr>
          <w:rFonts w:hint="eastAsia"/>
        </w:rPr>
        <w:t>管理</w:t>
      </w:r>
    </w:p>
    <w:p w14:paraId="6D5269D9" w14:textId="4A0E048E" w:rsidR="00DF2C54" w:rsidRDefault="00DF2C54" w:rsidP="00DF2C54">
      <w:pPr>
        <w:rPr>
          <w:lang w:val="x-none"/>
        </w:rPr>
      </w:pPr>
      <w:r>
        <w:rPr>
          <w:rFonts w:hint="eastAsia"/>
          <w:lang w:val="x-none"/>
        </w:rPr>
        <w:tab/>
        <w:t>CDM</w:t>
      </w:r>
      <w:r>
        <w:rPr>
          <w:rFonts w:hint="eastAsia"/>
          <w:lang w:val="x-none"/>
        </w:rPr>
        <w:t>允许系统管理员通过管理页面导入</w:t>
      </w:r>
      <w:r>
        <w:rPr>
          <w:rFonts w:hint="eastAsia"/>
          <w:lang w:val="x-none"/>
        </w:rPr>
        <w:t>CDM</w:t>
      </w:r>
      <w:r>
        <w:rPr>
          <w:rFonts w:hint="eastAsia"/>
          <w:lang w:val="x-none"/>
        </w:rPr>
        <w:t>运行所需要的</w:t>
      </w:r>
      <w:r>
        <w:rPr>
          <w:rFonts w:hint="eastAsia"/>
          <w:lang w:val="x-none"/>
        </w:rPr>
        <w:t>license</w:t>
      </w:r>
      <w:r>
        <w:rPr>
          <w:rFonts w:hint="eastAsia"/>
          <w:lang w:val="x-none"/>
        </w:rPr>
        <w:t>内容，包括</w:t>
      </w:r>
      <w:r>
        <w:rPr>
          <w:lang w:val="x-none"/>
        </w:rPr>
        <w:t>以下功能：</w:t>
      </w:r>
    </w:p>
    <w:p w14:paraId="0DB39655" w14:textId="77777777" w:rsidR="00DF2C54" w:rsidRDefault="00DF2C54" w:rsidP="003430E7">
      <w:pPr>
        <w:numPr>
          <w:ilvl w:val="0"/>
          <w:numId w:val="72"/>
        </w:numPr>
        <w:rPr>
          <w:lang w:val="x-none"/>
        </w:rPr>
      </w:pPr>
      <w:r>
        <w:rPr>
          <w:rFonts w:hint="eastAsia"/>
          <w:lang w:val="x-none"/>
        </w:rPr>
        <w:t>license</w:t>
      </w:r>
      <w:r>
        <w:rPr>
          <w:lang w:val="x-none"/>
        </w:rPr>
        <w:t>查看</w:t>
      </w:r>
    </w:p>
    <w:p w14:paraId="3D9AEEF4" w14:textId="77777777" w:rsidR="00DF2C54" w:rsidRDefault="00DF2C54" w:rsidP="003430E7">
      <w:pPr>
        <w:numPr>
          <w:ilvl w:val="0"/>
          <w:numId w:val="72"/>
        </w:numPr>
        <w:rPr>
          <w:lang w:val="x-none"/>
        </w:rPr>
      </w:pPr>
      <w:r>
        <w:rPr>
          <w:rFonts w:hint="eastAsia"/>
          <w:lang w:val="x-none"/>
        </w:rPr>
        <w:t>license</w:t>
      </w:r>
      <w:r>
        <w:rPr>
          <w:lang w:val="x-none"/>
        </w:rPr>
        <w:t>导入</w:t>
      </w:r>
    </w:p>
    <w:p w14:paraId="7BCDE9B1" w14:textId="77777777" w:rsidR="00DF2C54" w:rsidRDefault="00DF2C54" w:rsidP="003430E7">
      <w:pPr>
        <w:numPr>
          <w:ilvl w:val="0"/>
          <w:numId w:val="72"/>
        </w:numPr>
        <w:rPr>
          <w:lang w:val="x-none"/>
        </w:rPr>
      </w:pPr>
      <w:r>
        <w:rPr>
          <w:rFonts w:hint="eastAsia"/>
          <w:lang w:val="x-none"/>
        </w:rPr>
        <w:t>制作</w:t>
      </w:r>
      <w:r>
        <w:rPr>
          <w:rFonts w:hint="eastAsia"/>
          <w:lang w:val="x-none"/>
        </w:rPr>
        <w:t>license</w:t>
      </w:r>
      <w:r>
        <w:rPr>
          <w:rFonts w:hint="eastAsia"/>
          <w:lang w:val="x-none"/>
        </w:rPr>
        <w:t>所需</w:t>
      </w:r>
      <w:r>
        <w:rPr>
          <w:lang w:val="x-none"/>
        </w:rPr>
        <w:t>信息采集</w:t>
      </w:r>
    </w:p>
    <w:p w14:paraId="258B3073" w14:textId="77777777" w:rsidR="00DF2C54" w:rsidRPr="00452EC4" w:rsidRDefault="00DF2C54" w:rsidP="003430E7">
      <w:pPr>
        <w:numPr>
          <w:ilvl w:val="0"/>
          <w:numId w:val="72"/>
        </w:numPr>
        <w:rPr>
          <w:lang w:val="x-none"/>
        </w:rPr>
      </w:pPr>
      <w:r>
        <w:rPr>
          <w:lang w:val="x-none"/>
        </w:rPr>
        <w:t>L</w:t>
      </w:r>
      <w:r>
        <w:rPr>
          <w:rFonts w:hint="eastAsia"/>
          <w:lang w:val="x-none"/>
        </w:rPr>
        <w:t>icense</w:t>
      </w:r>
      <w:r>
        <w:rPr>
          <w:lang w:val="x-none"/>
        </w:rPr>
        <w:t>告警</w:t>
      </w:r>
    </w:p>
    <w:p w14:paraId="67CE7D13" w14:textId="77777777" w:rsidR="00DF2C54" w:rsidRDefault="00DF2C54" w:rsidP="00DF2C54">
      <w:pPr>
        <w:ind w:firstLine="420"/>
        <w:rPr>
          <w:lang w:val="x-none"/>
        </w:rPr>
      </w:pPr>
    </w:p>
    <w:p w14:paraId="77A11ECF" w14:textId="77777777" w:rsidR="00DF2C54" w:rsidRDefault="00DF2C54" w:rsidP="00DF2C54">
      <w:pPr>
        <w:ind w:firstLine="420"/>
        <w:rPr>
          <w:lang w:val="x-none"/>
        </w:rPr>
      </w:pPr>
      <w:r>
        <w:rPr>
          <w:rFonts w:hint="eastAsia"/>
          <w:lang w:val="x-none"/>
        </w:rPr>
        <w:t>license</w:t>
      </w:r>
      <w:r>
        <w:rPr>
          <w:rFonts w:hint="eastAsia"/>
          <w:lang w:val="x-none"/>
        </w:rPr>
        <w:t>包括以下</w:t>
      </w:r>
      <w:r>
        <w:rPr>
          <w:lang w:val="x-none"/>
        </w:rPr>
        <w:t>内容：</w:t>
      </w:r>
    </w:p>
    <w:p w14:paraId="7B27F464" w14:textId="77777777" w:rsidR="00DF2C54" w:rsidRDefault="00DF2C54" w:rsidP="003430E7">
      <w:pPr>
        <w:numPr>
          <w:ilvl w:val="0"/>
          <w:numId w:val="72"/>
        </w:numPr>
        <w:rPr>
          <w:lang w:val="x-none"/>
        </w:rPr>
      </w:pPr>
      <w:r>
        <w:rPr>
          <w:lang w:val="x-none"/>
        </w:rPr>
        <w:t>有效期</w:t>
      </w:r>
    </w:p>
    <w:p w14:paraId="46D790A5" w14:textId="77777777" w:rsidR="00DF2C54" w:rsidRDefault="00DF2C54" w:rsidP="003430E7">
      <w:pPr>
        <w:numPr>
          <w:ilvl w:val="0"/>
          <w:numId w:val="72"/>
        </w:numPr>
        <w:rPr>
          <w:lang w:val="x-none"/>
        </w:rPr>
      </w:pPr>
      <w:r>
        <w:rPr>
          <w:rFonts w:hint="eastAsia"/>
          <w:lang w:val="x-none"/>
        </w:rPr>
        <w:t>最大连接数</w:t>
      </w:r>
    </w:p>
    <w:p w14:paraId="56D4EE92" w14:textId="77777777" w:rsidR="00DF2C54" w:rsidRDefault="00DF2C54" w:rsidP="003430E7">
      <w:pPr>
        <w:numPr>
          <w:ilvl w:val="0"/>
          <w:numId w:val="72"/>
        </w:numPr>
        <w:rPr>
          <w:lang w:val="x-none"/>
        </w:rPr>
      </w:pPr>
      <w:r>
        <w:rPr>
          <w:rFonts w:hint="eastAsia"/>
          <w:lang w:val="x-none"/>
        </w:rPr>
        <w:t>连接数</w:t>
      </w:r>
      <w:r>
        <w:rPr>
          <w:lang w:val="x-none"/>
        </w:rPr>
        <w:t>告警阀值</w:t>
      </w:r>
    </w:p>
    <w:p w14:paraId="16D190EF" w14:textId="77777777" w:rsidR="00B775B1" w:rsidRDefault="00B775B1" w:rsidP="00B775B1">
      <w:pPr>
        <w:ind w:left="420"/>
        <w:rPr>
          <w:lang w:val="x-none"/>
        </w:rPr>
      </w:pPr>
    </w:p>
    <w:p w14:paraId="00B1D009" w14:textId="55DB7B60" w:rsidR="00B775B1" w:rsidRDefault="00B775B1" w:rsidP="00B775B1">
      <w:pPr>
        <w:ind w:left="420"/>
        <w:rPr>
          <w:lang w:val="x-none"/>
        </w:rPr>
      </w:pPr>
      <w:r>
        <w:rPr>
          <w:rFonts w:hint="eastAsia"/>
          <w:lang w:val="x-none"/>
        </w:rPr>
        <w:t>系统</w:t>
      </w:r>
      <w:r>
        <w:rPr>
          <w:lang w:val="x-none"/>
        </w:rPr>
        <w:t>首次</w:t>
      </w:r>
      <w:proofErr w:type="gramStart"/>
      <w:r>
        <w:rPr>
          <w:lang w:val="x-none"/>
        </w:rPr>
        <w:t>安装自</w:t>
      </w:r>
      <w:proofErr w:type="gramEnd"/>
      <w:r>
        <w:rPr>
          <w:lang w:val="x-none"/>
        </w:rPr>
        <w:t>带试用</w:t>
      </w:r>
      <w:r>
        <w:rPr>
          <w:lang w:val="x-none"/>
        </w:rPr>
        <w:t>license</w:t>
      </w:r>
      <w:r>
        <w:rPr>
          <w:rFonts w:hint="eastAsia"/>
          <w:lang w:val="x-none"/>
        </w:rPr>
        <w:t>。</w:t>
      </w:r>
    </w:p>
    <w:p w14:paraId="6590BB1B" w14:textId="77777777" w:rsidR="00647E61" w:rsidRPr="00BF67B1" w:rsidRDefault="001A7C79" w:rsidP="00647E61">
      <w:pPr>
        <w:pStyle w:val="30"/>
        <w:tabs>
          <w:tab w:val="left" w:pos="779"/>
        </w:tabs>
        <w:spacing w:before="120" w:after="120" w:line="240" w:lineRule="auto"/>
        <w:ind w:left="709" w:hanging="709"/>
      </w:pPr>
      <w:r>
        <w:rPr>
          <w:rFonts w:hint="eastAsia"/>
        </w:rPr>
        <w:t>维护</w:t>
      </w:r>
      <w:r>
        <w:t>命令</w:t>
      </w:r>
      <w:bookmarkEnd w:id="54"/>
    </w:p>
    <w:p w14:paraId="7C66E56E" w14:textId="77777777" w:rsidR="00B46E42" w:rsidRDefault="0035509F" w:rsidP="0035509F">
      <w:pPr>
        <w:pStyle w:val="ae"/>
      </w:pPr>
      <w:r>
        <w:rPr>
          <w:rFonts w:hint="eastAsia"/>
        </w:rPr>
        <w:t>CDM</w:t>
      </w:r>
      <w:r>
        <w:rPr>
          <w:rFonts w:hint="eastAsia"/>
        </w:rPr>
        <w:t>通过</w:t>
      </w:r>
      <w:r>
        <w:t>命令行方式</w:t>
      </w:r>
      <w:r>
        <w:rPr>
          <w:rFonts w:hint="eastAsia"/>
        </w:rPr>
        <w:t>进行</w:t>
      </w:r>
      <w:r>
        <w:t>维护，包括以下命令：</w:t>
      </w:r>
    </w:p>
    <w:p w14:paraId="127C9903" w14:textId="77777777" w:rsidR="0035509F" w:rsidRDefault="0035509F" w:rsidP="006B2C3D">
      <w:pPr>
        <w:pStyle w:val="ae"/>
        <w:numPr>
          <w:ilvl w:val="0"/>
          <w:numId w:val="9"/>
        </w:numPr>
      </w:pPr>
      <w:r>
        <w:rPr>
          <w:rFonts w:hint="eastAsia"/>
        </w:rPr>
        <w:t>查看</w:t>
      </w:r>
      <w:r>
        <w:t>数据库状态</w:t>
      </w:r>
      <w:r>
        <w:rPr>
          <w:rFonts w:hint="eastAsia"/>
        </w:rPr>
        <w:t>、队列</w:t>
      </w:r>
      <w:r>
        <w:t>长度、总任务数等信息</w:t>
      </w:r>
    </w:p>
    <w:p w14:paraId="5106B8DE" w14:textId="77777777" w:rsidR="0035509F" w:rsidRDefault="0035509F" w:rsidP="006B2C3D">
      <w:pPr>
        <w:pStyle w:val="ae"/>
        <w:numPr>
          <w:ilvl w:val="0"/>
          <w:numId w:val="9"/>
        </w:numPr>
      </w:pPr>
      <w:r>
        <w:rPr>
          <w:rFonts w:hint="eastAsia"/>
        </w:rPr>
        <w:t>在</w:t>
      </w:r>
      <w:r>
        <w:t>线更新配置</w:t>
      </w:r>
    </w:p>
    <w:p w14:paraId="09EF0002" w14:textId="77777777" w:rsidR="0035509F" w:rsidRDefault="0035509F" w:rsidP="006B2C3D">
      <w:pPr>
        <w:pStyle w:val="ae"/>
        <w:numPr>
          <w:ilvl w:val="0"/>
          <w:numId w:val="9"/>
        </w:numPr>
      </w:pPr>
      <w:r>
        <w:rPr>
          <w:rFonts w:hint="eastAsia"/>
        </w:rPr>
        <w:t>增加</w:t>
      </w:r>
      <w:r>
        <w:t>数据库</w:t>
      </w:r>
      <w:r>
        <w:rPr>
          <w:rFonts w:hint="eastAsia"/>
        </w:rPr>
        <w:t>节点</w:t>
      </w:r>
    </w:p>
    <w:p w14:paraId="30DFFAA9" w14:textId="77777777" w:rsidR="0035509F" w:rsidRDefault="0035509F" w:rsidP="006B2C3D">
      <w:pPr>
        <w:pStyle w:val="ae"/>
        <w:numPr>
          <w:ilvl w:val="0"/>
          <w:numId w:val="9"/>
        </w:numPr>
      </w:pPr>
      <w:r>
        <w:rPr>
          <w:rFonts w:hint="eastAsia"/>
        </w:rPr>
        <w:lastRenderedPageBreak/>
        <w:t>删除</w:t>
      </w:r>
      <w:r>
        <w:t>数据库节点</w:t>
      </w:r>
    </w:p>
    <w:p w14:paraId="1B9FE623" w14:textId="77777777" w:rsidR="0035509F" w:rsidRDefault="0035509F" w:rsidP="006B2C3D">
      <w:pPr>
        <w:pStyle w:val="ae"/>
        <w:numPr>
          <w:ilvl w:val="0"/>
          <w:numId w:val="9"/>
        </w:numPr>
      </w:pPr>
      <w:r>
        <w:rPr>
          <w:rFonts w:hint="eastAsia"/>
        </w:rPr>
        <w:t>激活</w:t>
      </w:r>
      <w:r>
        <w:t>数据库节点</w:t>
      </w:r>
    </w:p>
    <w:p w14:paraId="604C7DCB" w14:textId="77777777" w:rsidR="0035509F" w:rsidRDefault="0035509F" w:rsidP="006B2C3D">
      <w:pPr>
        <w:pStyle w:val="ae"/>
        <w:numPr>
          <w:ilvl w:val="0"/>
          <w:numId w:val="9"/>
        </w:numPr>
      </w:pPr>
      <w:r>
        <w:rPr>
          <w:rFonts w:hint="eastAsia"/>
        </w:rPr>
        <w:t>去</w:t>
      </w:r>
      <w:r>
        <w:t>激活数据库节点</w:t>
      </w:r>
    </w:p>
    <w:p w14:paraId="7182AD9C" w14:textId="77777777" w:rsidR="0035509F" w:rsidRDefault="0035509F" w:rsidP="006B2C3D">
      <w:pPr>
        <w:pStyle w:val="ae"/>
        <w:numPr>
          <w:ilvl w:val="0"/>
          <w:numId w:val="9"/>
        </w:numPr>
      </w:pPr>
      <w:r>
        <w:rPr>
          <w:rFonts w:hint="eastAsia"/>
        </w:rPr>
        <w:t>统计</w:t>
      </w:r>
      <w:r>
        <w:t>SQL</w:t>
      </w:r>
      <w:r>
        <w:t>任务执行时长</w:t>
      </w:r>
    </w:p>
    <w:p w14:paraId="358E3A86" w14:textId="77777777" w:rsidR="00263B82" w:rsidRDefault="00263B82" w:rsidP="00263B82">
      <w:pPr>
        <w:pStyle w:val="ae"/>
        <w:ind w:left="840" w:firstLine="0"/>
      </w:pPr>
    </w:p>
    <w:p w14:paraId="3D4B23D9" w14:textId="77777777" w:rsidR="008F0CCD" w:rsidRDefault="008F0CCD" w:rsidP="008F0CCD">
      <w:pPr>
        <w:pStyle w:val="20"/>
        <w:tabs>
          <w:tab w:val="clear" w:pos="696"/>
          <w:tab w:val="num" w:pos="567"/>
          <w:tab w:val="left" w:pos="779"/>
        </w:tabs>
        <w:spacing w:before="120" w:after="120" w:line="240" w:lineRule="auto"/>
        <w:ind w:left="567" w:hanging="567"/>
      </w:pPr>
      <w:bookmarkStart w:id="65" w:name="_Toc23307357"/>
      <w:bookmarkStart w:id="66" w:name="_Toc28487347"/>
      <w:bookmarkStart w:id="67" w:name="_Toc28488617"/>
      <w:bookmarkStart w:id="68" w:name="_Toc292992060"/>
      <w:bookmarkStart w:id="69" w:name="_Toc427744464"/>
      <w:r>
        <w:rPr>
          <w:rFonts w:hint="eastAsia"/>
        </w:rPr>
        <w:t>系统环境</w:t>
      </w:r>
      <w:bookmarkEnd w:id="65"/>
      <w:bookmarkEnd w:id="66"/>
      <w:bookmarkEnd w:id="67"/>
      <w:bookmarkEnd w:id="68"/>
      <w:bookmarkEnd w:id="69"/>
    </w:p>
    <w:p w14:paraId="06AAFE26" w14:textId="77777777" w:rsidR="00AA235C" w:rsidRDefault="00C16A71" w:rsidP="008F0CCD">
      <w:pPr>
        <w:pStyle w:val="ae"/>
      </w:pPr>
      <w:r>
        <w:rPr>
          <w:rFonts w:hint="eastAsia"/>
        </w:rPr>
        <w:t>CDM</w:t>
      </w:r>
      <w:r>
        <w:t>位于第三</w:t>
      </w:r>
      <w:proofErr w:type="gramStart"/>
      <w:r>
        <w:t>方应用</w:t>
      </w:r>
      <w:proofErr w:type="gramEnd"/>
      <w:r>
        <w:rPr>
          <w:rFonts w:hint="eastAsia"/>
        </w:rPr>
        <w:t>与</w:t>
      </w:r>
      <w:r>
        <w:t>数据库之间，提供数据库集群、同步和数据访问功能，对应用而言</w:t>
      </w:r>
      <w:r>
        <w:t>CDM</w:t>
      </w:r>
      <w:r>
        <w:t>相当于数据库。</w:t>
      </w:r>
    </w:p>
    <w:p w14:paraId="68E4A1C3" w14:textId="582B4BF1" w:rsidR="0040209E" w:rsidRPr="0094438B" w:rsidRDefault="00756775" w:rsidP="0040209E">
      <w:pPr>
        <w:pStyle w:val="ae"/>
        <w:ind w:firstLine="0"/>
        <w:jc w:val="center"/>
      </w:pPr>
      <w:r>
        <w:object w:dxaOrig="4186" w:dyaOrig="4065" w14:anchorId="5757A3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9.55pt;height:203.65pt" o:ole="">
            <v:imagedata r:id="rId18" o:title=""/>
          </v:shape>
          <o:OLEObject Type="Embed" ProgID="Visio.Drawing.15" ShapeID="_x0000_i1025" DrawAspect="Content" ObjectID="_1507462051" r:id="rId19"/>
        </w:object>
      </w:r>
    </w:p>
    <w:p w14:paraId="261EAB41" w14:textId="77777777" w:rsidR="008F0CCD" w:rsidRDefault="008F0CCD" w:rsidP="008F0CCD">
      <w:pPr>
        <w:pStyle w:val="1"/>
        <w:spacing w:before="120" w:after="120" w:line="240" w:lineRule="auto"/>
        <w:ind w:left="425" w:hanging="425"/>
      </w:pPr>
      <w:bookmarkStart w:id="70" w:name="_Toc23307358"/>
      <w:bookmarkStart w:id="71" w:name="_Toc28487348"/>
      <w:bookmarkStart w:id="72" w:name="_Toc28488618"/>
      <w:bookmarkStart w:id="73" w:name="_Toc292992061"/>
      <w:bookmarkStart w:id="74" w:name="_Toc427744465"/>
      <w:r>
        <w:rPr>
          <w:rFonts w:hint="eastAsia"/>
        </w:rPr>
        <w:t>系统用例</w:t>
      </w:r>
      <w:bookmarkEnd w:id="70"/>
      <w:bookmarkEnd w:id="71"/>
      <w:bookmarkEnd w:id="72"/>
      <w:bookmarkEnd w:id="73"/>
      <w:bookmarkEnd w:id="74"/>
    </w:p>
    <w:p w14:paraId="019CA84C" w14:textId="77777777" w:rsidR="008F0CCD" w:rsidRDefault="008F0CCD" w:rsidP="008F0CCD">
      <w:pPr>
        <w:pStyle w:val="20"/>
        <w:tabs>
          <w:tab w:val="clear" w:pos="696"/>
          <w:tab w:val="num" w:pos="567"/>
          <w:tab w:val="left" w:pos="779"/>
        </w:tabs>
        <w:spacing w:before="120" w:after="120" w:line="240" w:lineRule="auto"/>
        <w:ind w:left="567" w:hanging="567"/>
      </w:pPr>
      <w:bookmarkStart w:id="75" w:name="_Toc23307359"/>
      <w:bookmarkStart w:id="76" w:name="_Toc28487349"/>
      <w:bookmarkStart w:id="77" w:name="_Toc28488619"/>
      <w:bookmarkStart w:id="78" w:name="_Toc292992062"/>
      <w:bookmarkStart w:id="79" w:name="_Toc427744466"/>
      <w:r>
        <w:rPr>
          <w:rFonts w:hint="eastAsia"/>
        </w:rPr>
        <w:t>用例参与者</w:t>
      </w:r>
      <w:bookmarkEnd w:id="75"/>
      <w:bookmarkEnd w:id="76"/>
      <w:bookmarkEnd w:id="77"/>
      <w:bookmarkEnd w:id="78"/>
      <w:bookmarkEnd w:id="79"/>
    </w:p>
    <w:p w14:paraId="71F10A41" w14:textId="77777777" w:rsidR="00CC1EAB" w:rsidRDefault="00CC1EAB" w:rsidP="006B2C3D">
      <w:pPr>
        <w:pStyle w:val="af1"/>
        <w:numPr>
          <w:ilvl w:val="0"/>
          <w:numId w:val="10"/>
        </w:numPr>
        <w:ind w:firstLineChars="0"/>
      </w:pPr>
      <w:bookmarkStart w:id="80" w:name="_Toc419465275"/>
      <w:r>
        <w:rPr>
          <w:rFonts w:hint="eastAsia"/>
        </w:rPr>
        <w:t>第三方应用</w:t>
      </w:r>
      <w:bookmarkEnd w:id="80"/>
    </w:p>
    <w:p w14:paraId="4723449E" w14:textId="77777777" w:rsidR="00CC1EAB" w:rsidRDefault="00CC1EAB" w:rsidP="00CC1EAB">
      <w:r>
        <w:rPr>
          <w:rFonts w:hint="eastAsia"/>
        </w:rPr>
        <w:tab/>
      </w:r>
      <w:r>
        <w:rPr>
          <w:rFonts w:hint="eastAsia"/>
        </w:rPr>
        <w:t>通过</w:t>
      </w:r>
      <w:r>
        <w:rPr>
          <w:rFonts w:hint="eastAsia"/>
        </w:rPr>
        <w:t>ODBC</w:t>
      </w:r>
      <w:r w:rsidR="00C16A71">
        <w:rPr>
          <w:rFonts w:hint="eastAsia"/>
        </w:rPr>
        <w:t>/</w:t>
      </w:r>
      <w:r>
        <w:rPr>
          <w:rFonts w:hint="eastAsia"/>
        </w:rPr>
        <w:t>JDBC</w:t>
      </w:r>
      <w:r w:rsidR="00C16A71">
        <w:t>/esql/XA/REST</w:t>
      </w:r>
      <w:r>
        <w:rPr>
          <w:rFonts w:hint="eastAsia"/>
        </w:rPr>
        <w:t>接口方式，接入</w:t>
      </w:r>
      <w:r w:rsidR="002B5AA3">
        <w:rPr>
          <w:rFonts w:hint="eastAsia"/>
        </w:rPr>
        <w:t>CDM</w:t>
      </w:r>
      <w:r>
        <w:rPr>
          <w:rFonts w:hint="eastAsia"/>
        </w:rPr>
        <w:t>的数据库应用</w:t>
      </w:r>
    </w:p>
    <w:p w14:paraId="2F0C4115" w14:textId="77777777" w:rsidR="00CC1EAB" w:rsidRDefault="00CC1EAB" w:rsidP="006B2C3D">
      <w:pPr>
        <w:pStyle w:val="af1"/>
        <w:numPr>
          <w:ilvl w:val="0"/>
          <w:numId w:val="10"/>
        </w:numPr>
        <w:ind w:firstLineChars="0"/>
      </w:pPr>
      <w:bookmarkStart w:id="81" w:name="_Toc419465276"/>
      <w:r>
        <w:rPr>
          <w:rFonts w:hint="eastAsia"/>
        </w:rPr>
        <w:t>数据库</w:t>
      </w:r>
      <w:bookmarkEnd w:id="81"/>
    </w:p>
    <w:p w14:paraId="04299AC0" w14:textId="77777777" w:rsidR="00EE1B9B" w:rsidRDefault="00CC1EAB" w:rsidP="002F185B">
      <w:pPr>
        <w:rPr>
          <w:rFonts w:ascii="Times New Roman" w:hAnsi="Times New Roman"/>
          <w:kern w:val="0"/>
          <w:sz w:val="21"/>
          <w:szCs w:val="20"/>
        </w:rPr>
      </w:pPr>
      <w:r>
        <w:rPr>
          <w:rFonts w:hint="eastAsia"/>
        </w:rPr>
        <w:tab/>
      </w:r>
      <w:r>
        <w:rPr>
          <w:rFonts w:hint="eastAsia"/>
        </w:rPr>
        <w:t>支持标准</w:t>
      </w:r>
      <w:r>
        <w:rPr>
          <w:rFonts w:hint="eastAsia"/>
        </w:rPr>
        <w:t>ODBC</w:t>
      </w:r>
      <w:r w:rsidR="00C16A71">
        <w:rPr>
          <w:rFonts w:hint="eastAsia"/>
        </w:rPr>
        <w:t>、</w:t>
      </w:r>
      <w:r w:rsidR="00C16A71">
        <w:t>esql</w:t>
      </w:r>
      <w:r>
        <w:rPr>
          <w:rFonts w:hint="eastAsia"/>
        </w:rPr>
        <w:t>接口的数据库，可接入</w:t>
      </w:r>
      <w:r w:rsidR="002B5AA3">
        <w:rPr>
          <w:rFonts w:hint="eastAsia"/>
        </w:rPr>
        <w:t>CDM</w:t>
      </w:r>
      <w:r>
        <w:rPr>
          <w:rFonts w:hint="eastAsia"/>
        </w:rPr>
        <w:t>的数据库集群</w:t>
      </w:r>
      <w:r w:rsidR="00987137" w:rsidRPr="002F185B">
        <w:rPr>
          <w:rFonts w:ascii="Times New Roman" w:hAnsi="Times New Roman" w:hint="eastAsia"/>
          <w:kern w:val="0"/>
          <w:sz w:val="21"/>
          <w:szCs w:val="20"/>
        </w:rPr>
        <w:t>。</w:t>
      </w:r>
    </w:p>
    <w:p w14:paraId="4B225C3D" w14:textId="77777777" w:rsidR="008C7C92" w:rsidRDefault="008C7C92" w:rsidP="006B2C3D">
      <w:pPr>
        <w:pStyle w:val="af1"/>
        <w:numPr>
          <w:ilvl w:val="0"/>
          <w:numId w:val="10"/>
        </w:numPr>
        <w:ind w:firstLineChars="0"/>
        <w:rPr>
          <w:rFonts w:ascii="Times New Roman" w:hAnsi="Times New Roman"/>
          <w:kern w:val="0"/>
          <w:sz w:val="21"/>
          <w:szCs w:val="20"/>
        </w:rPr>
      </w:pPr>
      <w:r>
        <w:rPr>
          <w:rFonts w:ascii="Times New Roman" w:hAnsi="Times New Roman" w:hint="eastAsia"/>
          <w:kern w:val="0"/>
          <w:sz w:val="21"/>
          <w:szCs w:val="20"/>
        </w:rPr>
        <w:t>维护</w:t>
      </w:r>
      <w:r>
        <w:rPr>
          <w:rFonts w:ascii="Times New Roman" w:hAnsi="Times New Roman"/>
          <w:kern w:val="0"/>
          <w:sz w:val="21"/>
          <w:szCs w:val="20"/>
        </w:rPr>
        <w:t>人员</w:t>
      </w:r>
    </w:p>
    <w:p w14:paraId="00397B9D" w14:textId="77777777" w:rsidR="008C7C92" w:rsidRPr="002F185B" w:rsidRDefault="008C7C92" w:rsidP="002F185B">
      <w:r>
        <w:rPr>
          <w:rFonts w:ascii="Times New Roman" w:hAnsi="Times New Roman"/>
          <w:kern w:val="0"/>
          <w:sz w:val="21"/>
          <w:szCs w:val="20"/>
        </w:rPr>
        <w:tab/>
        <w:t>CDM</w:t>
      </w:r>
      <w:r>
        <w:rPr>
          <w:rFonts w:ascii="Times New Roman" w:hAnsi="Times New Roman" w:hint="eastAsia"/>
          <w:kern w:val="0"/>
          <w:sz w:val="21"/>
          <w:szCs w:val="20"/>
        </w:rPr>
        <w:t>日常</w:t>
      </w:r>
      <w:r>
        <w:rPr>
          <w:rFonts w:ascii="Times New Roman" w:hAnsi="Times New Roman"/>
          <w:kern w:val="0"/>
          <w:sz w:val="21"/>
          <w:szCs w:val="20"/>
        </w:rPr>
        <w:t>维护</w:t>
      </w:r>
    </w:p>
    <w:p w14:paraId="3847D548" w14:textId="77777777" w:rsidR="008F0CCD" w:rsidRDefault="008F0CCD" w:rsidP="008F0CCD">
      <w:pPr>
        <w:pStyle w:val="20"/>
        <w:tabs>
          <w:tab w:val="clear" w:pos="696"/>
          <w:tab w:val="num" w:pos="567"/>
          <w:tab w:val="left" w:pos="779"/>
        </w:tabs>
        <w:spacing w:before="120" w:after="120" w:line="240" w:lineRule="auto"/>
        <w:ind w:left="567" w:hanging="567"/>
      </w:pPr>
      <w:bookmarkStart w:id="82" w:name="_Toc23307360"/>
      <w:bookmarkStart w:id="83" w:name="_Toc28487350"/>
      <w:bookmarkStart w:id="84" w:name="_Toc28488620"/>
      <w:bookmarkStart w:id="85" w:name="_Toc292992063"/>
      <w:bookmarkStart w:id="86" w:name="_Toc427744467"/>
      <w:r>
        <w:rPr>
          <w:rFonts w:hint="eastAsia"/>
        </w:rPr>
        <w:t>用例简介</w:t>
      </w:r>
      <w:bookmarkEnd w:id="82"/>
      <w:bookmarkEnd w:id="83"/>
      <w:bookmarkEnd w:id="84"/>
      <w:bookmarkEnd w:id="85"/>
      <w:bookmarkEnd w:id="86"/>
    </w:p>
    <w:p w14:paraId="36CDFB2F" w14:textId="77777777" w:rsidR="008F0CCD" w:rsidRDefault="008F0CCD" w:rsidP="00F60C5B">
      <w:pPr>
        <w:pStyle w:val="ae"/>
      </w:pPr>
    </w:p>
    <w:p w14:paraId="1729FBA4" w14:textId="77777777" w:rsidR="00E32658" w:rsidRDefault="00E32658" w:rsidP="00E83A4B">
      <w:pPr>
        <w:pStyle w:val="ae"/>
        <w:ind w:firstLine="0"/>
        <w:jc w:val="center"/>
      </w:pPr>
      <w:r>
        <w:object w:dxaOrig="15706" w:dyaOrig="7815" w14:anchorId="77DB0126">
          <v:shape id="_x0000_i1026" type="#_x0000_t75" style="width:415.35pt;height:206.85pt" o:ole="">
            <v:imagedata r:id="rId20" o:title=""/>
          </v:shape>
          <o:OLEObject Type="Embed" ProgID="Visio.Drawing.15" ShapeID="_x0000_i1026" DrawAspect="Content" ObjectID="_1507462052" r:id="rId21"/>
        </w:object>
      </w:r>
    </w:p>
    <w:p w14:paraId="760E78E3" w14:textId="58FCE0B0" w:rsidR="008B0CD2" w:rsidRDefault="007C0E89" w:rsidP="0090427D">
      <w:pPr>
        <w:pStyle w:val="20"/>
        <w:numPr>
          <w:ilvl w:val="1"/>
          <w:numId w:val="19"/>
        </w:numPr>
      </w:pPr>
      <w:r>
        <w:rPr>
          <w:rFonts w:hint="eastAsia"/>
        </w:rPr>
        <w:t>安全</w:t>
      </w:r>
    </w:p>
    <w:p w14:paraId="43FF2E9E" w14:textId="3F7358B6" w:rsidR="00C521C9" w:rsidRDefault="00C521C9" w:rsidP="00C521C9">
      <w:pPr>
        <w:pStyle w:val="30"/>
      </w:pPr>
      <w:r>
        <w:rPr>
          <w:rFonts w:hint="eastAsia"/>
        </w:rPr>
        <w:t>信任</w:t>
      </w:r>
      <w:r>
        <w:t>关系鉴权</w:t>
      </w:r>
    </w:p>
    <w:p w14:paraId="7442D828" w14:textId="28339B82" w:rsidR="00C521C9" w:rsidRDefault="003E757B" w:rsidP="003E757B">
      <w:pPr>
        <w:pStyle w:val="4"/>
      </w:pPr>
      <w:r>
        <w:rPr>
          <w:rFonts w:hint="eastAsia"/>
        </w:rPr>
        <w:t>完全</w:t>
      </w:r>
      <w:r>
        <w:t>信任</w:t>
      </w:r>
    </w:p>
    <w:p w14:paraId="70E4A8EC" w14:textId="77777777" w:rsidR="00BF09ED" w:rsidRDefault="00BF09ED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0F316B43" w14:textId="200BABD3" w:rsidR="00BF09ED" w:rsidRDefault="00BF09ED" w:rsidP="00BF09ED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CDM</w:t>
      </w:r>
      <w:r>
        <w:t>配置指定</w:t>
      </w:r>
      <w:r>
        <w:t>IP</w:t>
      </w:r>
      <w:r>
        <w:t>、数据库名、用户名</w:t>
      </w:r>
      <w:r>
        <w:rPr>
          <w:rFonts w:hint="eastAsia"/>
        </w:rPr>
        <w:t>的</w:t>
      </w:r>
      <w:r>
        <w:t>信任关系为完全信任</w:t>
      </w:r>
    </w:p>
    <w:p w14:paraId="75EC90D3" w14:textId="77777777" w:rsidR="00BF09ED" w:rsidRDefault="00BF09ED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0F7CE44B" w14:textId="07412E07" w:rsidR="00BF09ED" w:rsidRDefault="00BF09ED" w:rsidP="0090427D">
      <w:pPr>
        <w:pStyle w:val="ae"/>
        <w:numPr>
          <w:ilvl w:val="0"/>
          <w:numId w:val="21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rPr>
          <w:rFonts w:hint="eastAsia"/>
        </w:rPr>
        <w:t>在指定</w:t>
      </w:r>
      <w:r>
        <w:t>IP</w:t>
      </w:r>
      <w:r>
        <w:t>上</w:t>
      </w:r>
      <w:r w:rsidR="001F3D87">
        <w:rPr>
          <w:rFonts w:hint="eastAsia"/>
        </w:rPr>
        <w:t>以</w:t>
      </w:r>
      <w:r w:rsidR="001F3D87">
        <w:t>指定用户登录</w:t>
      </w:r>
      <w:r w:rsidR="001F3D87">
        <w:t>CDM</w:t>
      </w:r>
      <w:r>
        <w:rPr>
          <w:rFonts w:hint="eastAsia"/>
        </w:rPr>
        <w:t>，</w:t>
      </w:r>
      <w:r w:rsidR="001F3D87">
        <w:rPr>
          <w:rFonts w:hint="eastAsia"/>
        </w:rPr>
        <w:t>不</w:t>
      </w:r>
      <w:r w:rsidR="001F3D87">
        <w:t>指定密码</w:t>
      </w:r>
    </w:p>
    <w:p w14:paraId="454ECB9E" w14:textId="09EE0506" w:rsidR="00BF09ED" w:rsidRDefault="00BF09ED" w:rsidP="0090427D">
      <w:pPr>
        <w:pStyle w:val="ae"/>
        <w:numPr>
          <w:ilvl w:val="0"/>
          <w:numId w:val="21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检查</w:t>
      </w:r>
      <w:r w:rsidR="001F3D87">
        <w:rPr>
          <w:rFonts w:hint="eastAsia"/>
        </w:rPr>
        <w:t>信任关系通过</w:t>
      </w:r>
    </w:p>
    <w:p w14:paraId="7AE632FA" w14:textId="3517786D" w:rsidR="00BF09ED" w:rsidRDefault="00BF09ED" w:rsidP="0090427D">
      <w:pPr>
        <w:pStyle w:val="ae"/>
        <w:numPr>
          <w:ilvl w:val="0"/>
          <w:numId w:val="21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</w:t>
      </w:r>
      <w:r w:rsidR="001F3D87">
        <w:rPr>
          <w:rFonts w:hint="eastAsia"/>
        </w:rPr>
        <w:t>登录</w:t>
      </w:r>
      <w:r>
        <w:t>成功的响应</w:t>
      </w:r>
    </w:p>
    <w:p w14:paraId="6C3EA511" w14:textId="77777777" w:rsidR="00BF09ED" w:rsidRDefault="00BF09ED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0A466833" w14:textId="3BFBB64C" w:rsidR="003E757B" w:rsidRDefault="00BF09ED" w:rsidP="001F3D87">
      <w:pPr>
        <w:pStyle w:val="ae"/>
        <w:adjustRightInd/>
        <w:spacing w:line="240" w:lineRule="auto"/>
        <w:ind w:left="840" w:firstLine="0"/>
        <w:textAlignment w:val="auto"/>
      </w:pPr>
      <w:r>
        <w:t>W</w:t>
      </w:r>
      <w:r>
        <w:rPr>
          <w:rFonts w:hint="eastAsia"/>
        </w:rPr>
        <w:t>eb</w:t>
      </w:r>
      <w:r>
        <w:t>登录</w:t>
      </w:r>
      <w:r>
        <w:t>CDM</w:t>
      </w:r>
      <w:r>
        <w:t>成功</w:t>
      </w:r>
    </w:p>
    <w:p w14:paraId="27E8C4BC" w14:textId="070221D7" w:rsidR="00EA32D6" w:rsidRDefault="00EA32D6" w:rsidP="00EA32D6">
      <w:pPr>
        <w:pStyle w:val="4"/>
      </w:pPr>
      <w:r>
        <w:rPr>
          <w:rFonts w:hint="eastAsia"/>
        </w:rPr>
        <w:t>完全</w:t>
      </w:r>
      <w:r>
        <w:t>信任</w:t>
      </w:r>
      <w:r>
        <w:rPr>
          <w:rFonts w:hint="eastAsia"/>
        </w:rPr>
        <w:t>-</w:t>
      </w:r>
      <w:r>
        <w:t>鉴权失败</w:t>
      </w:r>
    </w:p>
    <w:p w14:paraId="27D025FB" w14:textId="77777777" w:rsidR="00EA32D6" w:rsidRDefault="00EA32D6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774DE52C" w14:textId="77777777" w:rsidR="00EA32D6" w:rsidRDefault="00EA32D6" w:rsidP="00EA32D6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CDM</w:t>
      </w:r>
      <w:r>
        <w:t>配置指定</w:t>
      </w:r>
      <w:r>
        <w:t>IP</w:t>
      </w:r>
      <w:r>
        <w:t>、数据库名、用户名</w:t>
      </w:r>
      <w:r>
        <w:rPr>
          <w:rFonts w:hint="eastAsia"/>
        </w:rPr>
        <w:t>的</w:t>
      </w:r>
      <w:r>
        <w:t>信任关系为完全信任</w:t>
      </w:r>
    </w:p>
    <w:p w14:paraId="025DC4C5" w14:textId="77777777" w:rsidR="00EA32D6" w:rsidRDefault="00EA32D6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62526FBD" w14:textId="4FBE4CAC" w:rsidR="00EA32D6" w:rsidRDefault="00EA32D6" w:rsidP="0090427D">
      <w:pPr>
        <w:pStyle w:val="ae"/>
        <w:numPr>
          <w:ilvl w:val="0"/>
          <w:numId w:val="36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rPr>
          <w:rFonts w:hint="eastAsia"/>
        </w:rPr>
        <w:t>在非指定</w:t>
      </w:r>
      <w:r>
        <w:t>IP</w:t>
      </w:r>
      <w:r>
        <w:t>上</w:t>
      </w:r>
      <w:r>
        <w:rPr>
          <w:rFonts w:hint="eastAsia"/>
        </w:rPr>
        <w:t>以</w:t>
      </w:r>
      <w:r>
        <w:t>指定用户登录</w:t>
      </w:r>
      <w:r>
        <w:t>CDM</w:t>
      </w:r>
      <w:r>
        <w:rPr>
          <w:rFonts w:hint="eastAsia"/>
        </w:rPr>
        <w:t>，不</w:t>
      </w:r>
      <w:r>
        <w:t>指定密码</w:t>
      </w:r>
    </w:p>
    <w:p w14:paraId="2A414674" w14:textId="5602C416" w:rsidR="00EA32D6" w:rsidRDefault="00EA32D6" w:rsidP="00EA32D6">
      <w:pPr>
        <w:pStyle w:val="ae"/>
        <w:adjustRightInd/>
        <w:spacing w:line="240" w:lineRule="auto"/>
        <w:ind w:left="1260" w:firstLine="0"/>
        <w:textAlignment w:val="auto"/>
      </w:pPr>
      <w:r>
        <w:rPr>
          <w:rFonts w:hint="eastAsia"/>
        </w:rPr>
        <w:t>或</w:t>
      </w:r>
    </w:p>
    <w:p w14:paraId="43296FEF" w14:textId="58B38672" w:rsidR="00EA32D6" w:rsidRDefault="00EA32D6" w:rsidP="00EA32D6">
      <w:pPr>
        <w:pStyle w:val="ae"/>
        <w:adjustRightInd/>
        <w:spacing w:line="240" w:lineRule="auto"/>
        <w:ind w:left="1260" w:firstLine="0"/>
        <w:textAlignment w:val="auto"/>
      </w:pPr>
      <w:r>
        <w:rPr>
          <w:rFonts w:hint="eastAsia"/>
        </w:rPr>
        <w:t>WEB</w:t>
      </w:r>
      <w:r>
        <w:rPr>
          <w:rFonts w:hint="eastAsia"/>
        </w:rPr>
        <w:t>在指定</w:t>
      </w:r>
      <w:r>
        <w:t>IP</w:t>
      </w:r>
      <w:r>
        <w:t>上</w:t>
      </w:r>
      <w:r>
        <w:rPr>
          <w:rFonts w:hint="eastAsia"/>
        </w:rPr>
        <w:t>以非</w:t>
      </w:r>
      <w:r>
        <w:t>指定用户登录</w:t>
      </w:r>
      <w:r>
        <w:t>CDM</w:t>
      </w:r>
      <w:r>
        <w:rPr>
          <w:rFonts w:hint="eastAsia"/>
        </w:rPr>
        <w:t>，不</w:t>
      </w:r>
      <w:r>
        <w:t>指定密码</w:t>
      </w:r>
    </w:p>
    <w:p w14:paraId="0F958C05" w14:textId="03E55CA1" w:rsidR="00EA32D6" w:rsidRDefault="00EA32D6" w:rsidP="0090427D">
      <w:pPr>
        <w:pStyle w:val="ae"/>
        <w:numPr>
          <w:ilvl w:val="0"/>
          <w:numId w:val="36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检查信任关系失败</w:t>
      </w:r>
    </w:p>
    <w:p w14:paraId="77294493" w14:textId="106C4B9D" w:rsidR="00EA32D6" w:rsidRDefault="00EA32D6" w:rsidP="0090427D">
      <w:pPr>
        <w:pStyle w:val="ae"/>
        <w:numPr>
          <w:ilvl w:val="0"/>
          <w:numId w:val="36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</w:t>
      </w:r>
      <w:r>
        <w:rPr>
          <w:rFonts w:hint="eastAsia"/>
        </w:rPr>
        <w:t>登录失败</w:t>
      </w:r>
      <w:r>
        <w:t>的响应</w:t>
      </w:r>
      <w:r>
        <w:rPr>
          <w:rFonts w:hint="eastAsia"/>
        </w:rPr>
        <w:t>，</w:t>
      </w:r>
      <w:r>
        <w:t>原因为不信任的主机</w:t>
      </w:r>
      <w:r>
        <w:rPr>
          <w:rFonts w:hint="eastAsia"/>
        </w:rPr>
        <w:t>/</w:t>
      </w:r>
      <w:r>
        <w:rPr>
          <w:rFonts w:hint="eastAsia"/>
        </w:rPr>
        <w:t>用户</w:t>
      </w:r>
    </w:p>
    <w:p w14:paraId="0538B46A" w14:textId="77777777" w:rsidR="00EA32D6" w:rsidRDefault="00EA32D6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lastRenderedPageBreak/>
        <w:t>后置条件</w:t>
      </w:r>
    </w:p>
    <w:p w14:paraId="6B6E0778" w14:textId="77777777" w:rsidR="00EA32D6" w:rsidRPr="00BF09ED" w:rsidRDefault="00EA32D6" w:rsidP="00EA32D6">
      <w:pPr>
        <w:pStyle w:val="ae"/>
        <w:adjustRightInd/>
        <w:spacing w:line="240" w:lineRule="auto"/>
        <w:ind w:left="840" w:firstLine="0"/>
        <w:textAlignment w:val="auto"/>
      </w:pPr>
      <w:r>
        <w:t>W</w:t>
      </w:r>
      <w:r>
        <w:rPr>
          <w:rFonts w:hint="eastAsia"/>
        </w:rPr>
        <w:t>eb</w:t>
      </w:r>
      <w:r>
        <w:t>登录</w:t>
      </w:r>
      <w:r>
        <w:t>CDM</w:t>
      </w:r>
      <w:r>
        <w:t>成功</w:t>
      </w:r>
    </w:p>
    <w:p w14:paraId="604DE8CC" w14:textId="77777777" w:rsidR="00EA32D6" w:rsidRPr="00BF09ED" w:rsidRDefault="00EA32D6" w:rsidP="001F3D87">
      <w:pPr>
        <w:pStyle w:val="ae"/>
        <w:adjustRightInd/>
        <w:spacing w:line="240" w:lineRule="auto"/>
        <w:ind w:left="840" w:firstLine="0"/>
        <w:textAlignment w:val="auto"/>
      </w:pPr>
    </w:p>
    <w:p w14:paraId="079EFA64" w14:textId="124AC57A" w:rsidR="003E757B" w:rsidRDefault="003E757B" w:rsidP="003E757B">
      <w:pPr>
        <w:pStyle w:val="4"/>
      </w:pPr>
      <w:r>
        <w:rPr>
          <w:rFonts w:hint="eastAsia"/>
        </w:rPr>
        <w:t>密码</w:t>
      </w:r>
      <w:r>
        <w:t>验证</w:t>
      </w:r>
    </w:p>
    <w:p w14:paraId="34594152" w14:textId="77777777" w:rsidR="001F3D87" w:rsidRDefault="001F3D87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5F2BBA42" w14:textId="04704DA8" w:rsidR="001F3D87" w:rsidRDefault="001F3D87" w:rsidP="001F3D87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CDM</w:t>
      </w:r>
      <w:r>
        <w:t>配置指定</w:t>
      </w:r>
      <w:r>
        <w:t>IP</w:t>
      </w:r>
      <w:r>
        <w:t>、数据库名、用户名</w:t>
      </w:r>
      <w:r>
        <w:rPr>
          <w:rFonts w:hint="eastAsia"/>
        </w:rPr>
        <w:t>的</w:t>
      </w:r>
      <w:r>
        <w:t>信任关系为</w:t>
      </w:r>
      <w:r>
        <w:rPr>
          <w:rFonts w:hint="eastAsia"/>
        </w:rPr>
        <w:t>密码验证</w:t>
      </w:r>
    </w:p>
    <w:p w14:paraId="2B955D28" w14:textId="77777777" w:rsidR="001F3D87" w:rsidRDefault="001F3D87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1C237F95" w14:textId="1E363C90" w:rsidR="001F3D87" w:rsidRDefault="001F3D87" w:rsidP="0090427D">
      <w:pPr>
        <w:pStyle w:val="ae"/>
        <w:numPr>
          <w:ilvl w:val="0"/>
          <w:numId w:val="33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rPr>
          <w:rFonts w:hint="eastAsia"/>
        </w:rPr>
        <w:t>在指定</w:t>
      </w:r>
      <w:r>
        <w:t>IP</w:t>
      </w:r>
      <w:r>
        <w:t>上</w:t>
      </w:r>
      <w:r>
        <w:rPr>
          <w:rFonts w:hint="eastAsia"/>
        </w:rPr>
        <w:t>以</w:t>
      </w:r>
      <w:r>
        <w:t>指定用户登录</w:t>
      </w:r>
      <w:r>
        <w:t>CDM</w:t>
      </w:r>
      <w:r>
        <w:rPr>
          <w:rFonts w:hint="eastAsia"/>
        </w:rPr>
        <w:t>，携带</w:t>
      </w:r>
      <w:r>
        <w:t>密码</w:t>
      </w:r>
    </w:p>
    <w:p w14:paraId="18E22583" w14:textId="38A62DBC" w:rsidR="001F3D87" w:rsidRDefault="001F3D87" w:rsidP="0090427D">
      <w:pPr>
        <w:pStyle w:val="ae"/>
        <w:numPr>
          <w:ilvl w:val="0"/>
          <w:numId w:val="33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检查信任关系通过，</w:t>
      </w:r>
      <w:r>
        <w:t>密码验证成功</w:t>
      </w:r>
    </w:p>
    <w:p w14:paraId="36C5D6C7" w14:textId="77777777" w:rsidR="001F3D87" w:rsidRDefault="001F3D87" w:rsidP="0090427D">
      <w:pPr>
        <w:pStyle w:val="ae"/>
        <w:numPr>
          <w:ilvl w:val="0"/>
          <w:numId w:val="33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</w:t>
      </w:r>
      <w:r>
        <w:rPr>
          <w:rFonts w:hint="eastAsia"/>
        </w:rPr>
        <w:t>登录</w:t>
      </w:r>
      <w:r>
        <w:t>成功的响应</w:t>
      </w:r>
    </w:p>
    <w:p w14:paraId="5ECD4F02" w14:textId="77777777" w:rsidR="001F3D87" w:rsidRDefault="001F3D87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055CDAD8" w14:textId="77777777" w:rsidR="001F3D87" w:rsidRPr="00BF09ED" w:rsidRDefault="001F3D87" w:rsidP="001F3D87">
      <w:pPr>
        <w:pStyle w:val="ae"/>
        <w:adjustRightInd/>
        <w:spacing w:line="240" w:lineRule="auto"/>
        <w:ind w:left="840" w:firstLine="0"/>
        <w:textAlignment w:val="auto"/>
      </w:pPr>
      <w:r>
        <w:t>W</w:t>
      </w:r>
      <w:r>
        <w:rPr>
          <w:rFonts w:hint="eastAsia"/>
        </w:rPr>
        <w:t>eb</w:t>
      </w:r>
      <w:r>
        <w:t>登录</w:t>
      </w:r>
      <w:r>
        <w:t>CDM</w:t>
      </w:r>
      <w:r>
        <w:t>成功</w:t>
      </w:r>
    </w:p>
    <w:p w14:paraId="2D04312C" w14:textId="6656EAA5" w:rsidR="001F3D87" w:rsidRDefault="001F3D87" w:rsidP="001F3D87">
      <w:pPr>
        <w:pStyle w:val="4"/>
      </w:pPr>
      <w:r>
        <w:rPr>
          <w:rFonts w:hint="eastAsia"/>
        </w:rPr>
        <w:t>密码</w:t>
      </w:r>
      <w:r>
        <w:t>验证</w:t>
      </w:r>
      <w:r>
        <w:rPr>
          <w:rFonts w:hint="eastAsia"/>
        </w:rPr>
        <w:t>-</w:t>
      </w:r>
      <w:r>
        <w:t>密码错误</w:t>
      </w:r>
    </w:p>
    <w:p w14:paraId="14DF37EF" w14:textId="77777777" w:rsidR="001F3D87" w:rsidRDefault="001F3D87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52718239" w14:textId="77777777" w:rsidR="001F3D87" w:rsidRDefault="001F3D87" w:rsidP="001F3D87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CDM</w:t>
      </w:r>
      <w:r>
        <w:t>配置指定</w:t>
      </w:r>
      <w:r>
        <w:t>IP</w:t>
      </w:r>
      <w:r>
        <w:t>、数据库名、用户名</w:t>
      </w:r>
      <w:r>
        <w:rPr>
          <w:rFonts w:hint="eastAsia"/>
        </w:rPr>
        <w:t>的</w:t>
      </w:r>
      <w:r>
        <w:t>信任关系为</w:t>
      </w:r>
      <w:r>
        <w:rPr>
          <w:rFonts w:hint="eastAsia"/>
        </w:rPr>
        <w:t>密码验证</w:t>
      </w:r>
    </w:p>
    <w:p w14:paraId="679D9999" w14:textId="77777777" w:rsidR="001F3D87" w:rsidRDefault="001F3D87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241A7B12" w14:textId="60AA5BD0" w:rsidR="001F3D87" w:rsidRDefault="001F3D87" w:rsidP="0090427D">
      <w:pPr>
        <w:pStyle w:val="ae"/>
        <w:numPr>
          <w:ilvl w:val="0"/>
          <w:numId w:val="34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rPr>
          <w:rFonts w:hint="eastAsia"/>
        </w:rPr>
        <w:t>在指定</w:t>
      </w:r>
      <w:r>
        <w:t>IP</w:t>
      </w:r>
      <w:r>
        <w:t>上</w:t>
      </w:r>
      <w:r>
        <w:rPr>
          <w:rFonts w:hint="eastAsia"/>
        </w:rPr>
        <w:t>以</w:t>
      </w:r>
      <w:r>
        <w:t>指定用户登录</w:t>
      </w:r>
      <w:r>
        <w:t>CDM</w:t>
      </w:r>
      <w:r>
        <w:rPr>
          <w:rFonts w:hint="eastAsia"/>
        </w:rPr>
        <w:t>，携带错误</w:t>
      </w:r>
      <w:r>
        <w:t>密码</w:t>
      </w:r>
    </w:p>
    <w:p w14:paraId="26F01804" w14:textId="2B4615EB" w:rsidR="001F3D87" w:rsidRDefault="001F3D87" w:rsidP="0090427D">
      <w:pPr>
        <w:pStyle w:val="ae"/>
        <w:numPr>
          <w:ilvl w:val="0"/>
          <w:numId w:val="34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检查信任关系通过，</w:t>
      </w:r>
      <w:r>
        <w:t>密码验证</w:t>
      </w:r>
      <w:r>
        <w:rPr>
          <w:rFonts w:hint="eastAsia"/>
        </w:rPr>
        <w:t>失败</w:t>
      </w:r>
    </w:p>
    <w:p w14:paraId="63D606F3" w14:textId="3D2471B6" w:rsidR="001F3D87" w:rsidRDefault="001F3D87" w:rsidP="0090427D">
      <w:pPr>
        <w:pStyle w:val="ae"/>
        <w:numPr>
          <w:ilvl w:val="0"/>
          <w:numId w:val="34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</w:t>
      </w:r>
      <w:r>
        <w:rPr>
          <w:rFonts w:hint="eastAsia"/>
        </w:rPr>
        <w:t>登录失败</w:t>
      </w:r>
      <w:r>
        <w:t>的响应</w:t>
      </w:r>
      <w:r>
        <w:rPr>
          <w:rFonts w:hint="eastAsia"/>
        </w:rPr>
        <w:t>，</w:t>
      </w:r>
      <w:r>
        <w:t>原因为密码错误</w:t>
      </w:r>
    </w:p>
    <w:p w14:paraId="24D58CA5" w14:textId="77777777" w:rsidR="001F3D87" w:rsidRDefault="001F3D87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2F814CCA" w14:textId="22382968" w:rsidR="001F3D87" w:rsidRPr="00BF09ED" w:rsidRDefault="001F3D87" w:rsidP="001F3D87">
      <w:pPr>
        <w:pStyle w:val="ae"/>
        <w:adjustRightInd/>
        <w:spacing w:line="240" w:lineRule="auto"/>
        <w:ind w:left="840" w:firstLine="0"/>
        <w:textAlignment w:val="auto"/>
      </w:pPr>
      <w:r>
        <w:t>W</w:t>
      </w:r>
      <w:r>
        <w:rPr>
          <w:rFonts w:hint="eastAsia"/>
        </w:rPr>
        <w:t>eb</w:t>
      </w:r>
      <w:r>
        <w:t>登录</w:t>
      </w:r>
      <w:r>
        <w:t>CDM</w:t>
      </w:r>
      <w:r>
        <w:rPr>
          <w:rFonts w:hint="eastAsia"/>
        </w:rPr>
        <w:t>失败</w:t>
      </w:r>
    </w:p>
    <w:p w14:paraId="0D7244EB" w14:textId="66E12823" w:rsidR="00EA32D6" w:rsidRDefault="00EA32D6" w:rsidP="00EA32D6">
      <w:pPr>
        <w:pStyle w:val="4"/>
      </w:pPr>
      <w:r>
        <w:rPr>
          <w:rFonts w:hint="eastAsia"/>
        </w:rPr>
        <w:t>不</w:t>
      </w:r>
      <w:r>
        <w:t>信任</w:t>
      </w:r>
    </w:p>
    <w:p w14:paraId="73CAAD3B" w14:textId="77777777" w:rsidR="00EA32D6" w:rsidRDefault="00EA32D6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4164A3AC" w14:textId="7BEB1E5B" w:rsidR="00EA32D6" w:rsidRDefault="00EA32D6" w:rsidP="00EA32D6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CDM</w:t>
      </w:r>
      <w:r>
        <w:t>配置指定</w:t>
      </w:r>
      <w:r>
        <w:t>IP</w:t>
      </w:r>
      <w:r>
        <w:t>、数据库名、用户名</w:t>
      </w:r>
      <w:r>
        <w:rPr>
          <w:rFonts w:hint="eastAsia"/>
        </w:rPr>
        <w:t>的</w:t>
      </w:r>
      <w:r>
        <w:t>信任关系为</w:t>
      </w:r>
      <w:r>
        <w:rPr>
          <w:rFonts w:hint="eastAsia"/>
        </w:rPr>
        <w:t>拒绝</w:t>
      </w:r>
    </w:p>
    <w:p w14:paraId="4CE7E569" w14:textId="77777777" w:rsidR="00EA32D6" w:rsidRDefault="00EA32D6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7758C482" w14:textId="7B82A6E5" w:rsidR="00EA32D6" w:rsidRDefault="00EA32D6" w:rsidP="0090427D">
      <w:pPr>
        <w:pStyle w:val="ae"/>
        <w:numPr>
          <w:ilvl w:val="0"/>
          <w:numId w:val="35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rPr>
          <w:rFonts w:hint="eastAsia"/>
        </w:rPr>
        <w:t>在指定</w:t>
      </w:r>
      <w:r>
        <w:t>IP</w:t>
      </w:r>
      <w:r>
        <w:t>上</w:t>
      </w:r>
      <w:r>
        <w:rPr>
          <w:rFonts w:hint="eastAsia"/>
        </w:rPr>
        <w:t>以</w:t>
      </w:r>
      <w:r>
        <w:t>指定用户登录</w:t>
      </w:r>
      <w:r>
        <w:t xml:space="preserve">CDM </w:t>
      </w:r>
    </w:p>
    <w:p w14:paraId="2377A77D" w14:textId="5C9FD226" w:rsidR="00EA32D6" w:rsidRDefault="00EA32D6" w:rsidP="0090427D">
      <w:pPr>
        <w:pStyle w:val="ae"/>
        <w:numPr>
          <w:ilvl w:val="0"/>
          <w:numId w:val="35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检查信任关系不通过</w:t>
      </w:r>
    </w:p>
    <w:p w14:paraId="40612E6B" w14:textId="6AE7843B" w:rsidR="00EA32D6" w:rsidRDefault="00EA32D6" w:rsidP="0090427D">
      <w:pPr>
        <w:pStyle w:val="ae"/>
        <w:numPr>
          <w:ilvl w:val="0"/>
          <w:numId w:val="35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</w:t>
      </w:r>
      <w:r>
        <w:rPr>
          <w:rFonts w:hint="eastAsia"/>
        </w:rPr>
        <w:t>登录失败</w:t>
      </w:r>
      <w:r>
        <w:t>的响应</w:t>
      </w:r>
      <w:r>
        <w:rPr>
          <w:rFonts w:hint="eastAsia"/>
        </w:rPr>
        <w:t>，</w:t>
      </w:r>
      <w:r>
        <w:t>原因为</w:t>
      </w:r>
      <w:r>
        <w:rPr>
          <w:rFonts w:hint="eastAsia"/>
        </w:rPr>
        <w:t>不信任</w:t>
      </w:r>
      <w:r>
        <w:t>的主机或用户</w:t>
      </w:r>
    </w:p>
    <w:p w14:paraId="6B3E87B3" w14:textId="77777777" w:rsidR="00EA32D6" w:rsidRDefault="00EA32D6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58E8CD25" w14:textId="77777777" w:rsidR="00EA32D6" w:rsidRPr="00BF09ED" w:rsidRDefault="00EA32D6" w:rsidP="00EA32D6">
      <w:pPr>
        <w:pStyle w:val="ae"/>
        <w:adjustRightInd/>
        <w:spacing w:line="240" w:lineRule="auto"/>
        <w:ind w:left="840" w:firstLine="0"/>
        <w:textAlignment w:val="auto"/>
      </w:pPr>
      <w:r>
        <w:t>W</w:t>
      </w:r>
      <w:r>
        <w:rPr>
          <w:rFonts w:hint="eastAsia"/>
        </w:rPr>
        <w:t>eb</w:t>
      </w:r>
      <w:r>
        <w:t>登录</w:t>
      </w:r>
      <w:r>
        <w:t>CDM</w:t>
      </w:r>
      <w:r>
        <w:rPr>
          <w:rFonts w:hint="eastAsia"/>
        </w:rPr>
        <w:t>失败</w:t>
      </w:r>
    </w:p>
    <w:p w14:paraId="471F14BC" w14:textId="319DA2AB" w:rsidR="00C521C9" w:rsidRDefault="00C521C9" w:rsidP="00C521C9">
      <w:pPr>
        <w:pStyle w:val="30"/>
      </w:pPr>
      <w:r>
        <w:rPr>
          <w:rFonts w:hint="eastAsia"/>
        </w:rPr>
        <w:lastRenderedPageBreak/>
        <w:t>密码</w:t>
      </w:r>
      <w:r>
        <w:t>鉴权</w:t>
      </w:r>
    </w:p>
    <w:p w14:paraId="4704A06A" w14:textId="41AAC724" w:rsidR="00BA4CDD" w:rsidRDefault="00BA4CDD" w:rsidP="00BA4CDD">
      <w:pPr>
        <w:pStyle w:val="4"/>
      </w:pPr>
      <w:r>
        <w:t>M</w:t>
      </w:r>
      <w:r>
        <w:rPr>
          <w:rFonts w:hint="eastAsia"/>
        </w:rPr>
        <w:t>d</w:t>
      </w:r>
      <w:r>
        <w:t>5</w:t>
      </w:r>
      <w:r>
        <w:rPr>
          <w:rFonts w:hint="eastAsia"/>
        </w:rPr>
        <w:t>加密</w:t>
      </w:r>
    </w:p>
    <w:p w14:paraId="57834FA1" w14:textId="77777777" w:rsidR="00BA4CDD" w:rsidRDefault="00BA4CDD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6392C946" w14:textId="57E8DB2B" w:rsidR="00BA4CDD" w:rsidRDefault="00BA4CDD" w:rsidP="00BA4CDD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CDM</w:t>
      </w:r>
      <w:r>
        <w:t>配置指定</w:t>
      </w:r>
      <w:r>
        <w:t>IP</w:t>
      </w:r>
      <w:r>
        <w:t>、数据库名、用户名</w:t>
      </w:r>
      <w:r>
        <w:rPr>
          <w:rFonts w:hint="eastAsia"/>
        </w:rPr>
        <w:t>的</w:t>
      </w:r>
      <w:r>
        <w:t>信任关系为</w:t>
      </w:r>
      <w:r>
        <w:rPr>
          <w:rFonts w:hint="eastAsia"/>
        </w:rPr>
        <w:t>密码验证，加密</w:t>
      </w:r>
      <w:r>
        <w:t>方式为</w:t>
      </w:r>
      <w:r>
        <w:t>md5</w:t>
      </w:r>
    </w:p>
    <w:p w14:paraId="114070F4" w14:textId="77777777" w:rsidR="00BA4CDD" w:rsidRDefault="00BA4CDD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7039F10B" w14:textId="4546307B" w:rsidR="00BA4CDD" w:rsidRDefault="00BA4CDD" w:rsidP="0090427D">
      <w:pPr>
        <w:pStyle w:val="ae"/>
        <w:numPr>
          <w:ilvl w:val="0"/>
          <w:numId w:val="37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rPr>
          <w:rFonts w:hint="eastAsia"/>
        </w:rPr>
        <w:t>在指定</w:t>
      </w:r>
      <w:r>
        <w:t>IP</w:t>
      </w:r>
      <w:r>
        <w:t>上</w:t>
      </w:r>
      <w:r>
        <w:rPr>
          <w:rFonts w:hint="eastAsia"/>
        </w:rPr>
        <w:t>以</w:t>
      </w:r>
      <w:r>
        <w:t>指定用户登录</w:t>
      </w:r>
      <w:r>
        <w:t>CDM</w:t>
      </w:r>
      <w:r>
        <w:rPr>
          <w:rFonts w:hint="eastAsia"/>
        </w:rPr>
        <w:t>，携带</w:t>
      </w:r>
      <w:r>
        <w:t>密码</w:t>
      </w:r>
      <w:r>
        <w:rPr>
          <w:rFonts w:hint="eastAsia"/>
        </w:rPr>
        <w:t>的</w:t>
      </w:r>
      <w:r>
        <w:t>md5</w:t>
      </w:r>
      <w:r>
        <w:rPr>
          <w:rFonts w:hint="eastAsia"/>
        </w:rPr>
        <w:t>加密</w:t>
      </w:r>
      <w:r>
        <w:t>串</w:t>
      </w:r>
    </w:p>
    <w:p w14:paraId="79E119DF" w14:textId="77777777" w:rsidR="00BA4CDD" w:rsidRDefault="00BA4CDD" w:rsidP="0090427D">
      <w:pPr>
        <w:pStyle w:val="ae"/>
        <w:numPr>
          <w:ilvl w:val="0"/>
          <w:numId w:val="37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检查信任关系通过，</w:t>
      </w:r>
      <w:r>
        <w:t>密码验证成功</w:t>
      </w:r>
    </w:p>
    <w:p w14:paraId="4BAA68FC" w14:textId="77777777" w:rsidR="00BA4CDD" w:rsidRDefault="00BA4CDD" w:rsidP="0090427D">
      <w:pPr>
        <w:pStyle w:val="ae"/>
        <w:numPr>
          <w:ilvl w:val="0"/>
          <w:numId w:val="37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</w:t>
      </w:r>
      <w:r>
        <w:rPr>
          <w:rFonts w:hint="eastAsia"/>
        </w:rPr>
        <w:t>登录</w:t>
      </w:r>
      <w:r>
        <w:t>成功的响应</w:t>
      </w:r>
    </w:p>
    <w:p w14:paraId="638A77D1" w14:textId="77777777" w:rsidR="00BA4CDD" w:rsidRDefault="00BA4CDD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522378D2" w14:textId="77777777" w:rsidR="00BA4CDD" w:rsidRPr="00BF09ED" w:rsidRDefault="00BA4CDD" w:rsidP="00BA4CDD">
      <w:pPr>
        <w:pStyle w:val="ae"/>
        <w:adjustRightInd/>
        <w:spacing w:line="240" w:lineRule="auto"/>
        <w:ind w:left="840" w:firstLine="0"/>
        <w:textAlignment w:val="auto"/>
      </w:pPr>
      <w:r>
        <w:t>W</w:t>
      </w:r>
      <w:r>
        <w:rPr>
          <w:rFonts w:hint="eastAsia"/>
        </w:rPr>
        <w:t>eb</w:t>
      </w:r>
      <w:r>
        <w:t>登录</w:t>
      </w:r>
      <w:r>
        <w:t>CDM</w:t>
      </w:r>
      <w:r>
        <w:t>成功</w:t>
      </w:r>
    </w:p>
    <w:p w14:paraId="20A8A555" w14:textId="698C6614" w:rsidR="00BA4CDD" w:rsidRDefault="00BA4CDD" w:rsidP="00BA4CDD">
      <w:pPr>
        <w:pStyle w:val="4"/>
      </w:pPr>
      <w:r>
        <w:rPr>
          <w:rFonts w:hint="eastAsia"/>
        </w:rPr>
        <w:t>明文</w:t>
      </w:r>
      <w:r>
        <w:t>密码</w:t>
      </w:r>
    </w:p>
    <w:p w14:paraId="00DB6076" w14:textId="77777777" w:rsidR="00BA4CDD" w:rsidRDefault="00BA4CDD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7B103347" w14:textId="0D85E103" w:rsidR="00BA4CDD" w:rsidRDefault="00BA4CDD" w:rsidP="00BA4CDD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CDM</w:t>
      </w:r>
      <w:r>
        <w:t>配置指定</w:t>
      </w:r>
      <w:r>
        <w:t>IP</w:t>
      </w:r>
      <w:r>
        <w:t>、数据库名、用户名</w:t>
      </w:r>
      <w:r>
        <w:rPr>
          <w:rFonts w:hint="eastAsia"/>
        </w:rPr>
        <w:t>的</w:t>
      </w:r>
      <w:r>
        <w:t>信任关系为</w:t>
      </w:r>
      <w:r>
        <w:rPr>
          <w:rFonts w:hint="eastAsia"/>
        </w:rPr>
        <w:t>密码验证，加密</w:t>
      </w:r>
      <w:r>
        <w:t>方式为</w:t>
      </w:r>
      <w:r>
        <w:rPr>
          <w:rFonts w:hint="eastAsia"/>
        </w:rPr>
        <w:t>明文</w:t>
      </w:r>
    </w:p>
    <w:p w14:paraId="378C35A3" w14:textId="77777777" w:rsidR="00BA4CDD" w:rsidRDefault="00BA4CDD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18F28390" w14:textId="561859CF" w:rsidR="00BA4CDD" w:rsidRDefault="00BA4CDD" w:rsidP="0090427D">
      <w:pPr>
        <w:pStyle w:val="ae"/>
        <w:numPr>
          <w:ilvl w:val="0"/>
          <w:numId w:val="38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rPr>
          <w:rFonts w:hint="eastAsia"/>
        </w:rPr>
        <w:t>在指定</w:t>
      </w:r>
      <w:r>
        <w:t>IP</w:t>
      </w:r>
      <w:r>
        <w:t>上</w:t>
      </w:r>
      <w:r>
        <w:rPr>
          <w:rFonts w:hint="eastAsia"/>
        </w:rPr>
        <w:t>以</w:t>
      </w:r>
      <w:r>
        <w:t>指定用户登录</w:t>
      </w:r>
      <w:r>
        <w:t>CDM</w:t>
      </w:r>
      <w:r>
        <w:rPr>
          <w:rFonts w:hint="eastAsia"/>
        </w:rPr>
        <w:t>，携带明文</w:t>
      </w:r>
      <w:r>
        <w:t>密码</w:t>
      </w:r>
    </w:p>
    <w:p w14:paraId="2AADDA85" w14:textId="77777777" w:rsidR="00BA4CDD" w:rsidRDefault="00BA4CDD" w:rsidP="0090427D">
      <w:pPr>
        <w:pStyle w:val="ae"/>
        <w:numPr>
          <w:ilvl w:val="0"/>
          <w:numId w:val="38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检查信任关系通过，</w:t>
      </w:r>
      <w:r>
        <w:t>密码验证成功</w:t>
      </w:r>
    </w:p>
    <w:p w14:paraId="6AA4E46D" w14:textId="77777777" w:rsidR="00BA4CDD" w:rsidRDefault="00BA4CDD" w:rsidP="0090427D">
      <w:pPr>
        <w:pStyle w:val="ae"/>
        <w:numPr>
          <w:ilvl w:val="0"/>
          <w:numId w:val="38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</w:t>
      </w:r>
      <w:r>
        <w:rPr>
          <w:rFonts w:hint="eastAsia"/>
        </w:rPr>
        <w:t>登录</w:t>
      </w:r>
      <w:r>
        <w:t>成功的响应</w:t>
      </w:r>
    </w:p>
    <w:p w14:paraId="52DC07B5" w14:textId="77777777" w:rsidR="00BA4CDD" w:rsidRDefault="00BA4CDD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5E2089FC" w14:textId="77777777" w:rsidR="00BA4CDD" w:rsidRPr="00BF09ED" w:rsidRDefault="00BA4CDD" w:rsidP="00BA4CDD">
      <w:pPr>
        <w:pStyle w:val="ae"/>
        <w:adjustRightInd/>
        <w:spacing w:line="240" w:lineRule="auto"/>
        <w:ind w:left="840" w:firstLine="0"/>
        <w:textAlignment w:val="auto"/>
      </w:pPr>
      <w:r>
        <w:t>W</w:t>
      </w:r>
      <w:r>
        <w:rPr>
          <w:rFonts w:hint="eastAsia"/>
        </w:rPr>
        <w:t>eb</w:t>
      </w:r>
      <w:r>
        <w:t>登录</w:t>
      </w:r>
      <w:r>
        <w:t>CDM</w:t>
      </w:r>
      <w:r>
        <w:t>成功</w:t>
      </w:r>
    </w:p>
    <w:p w14:paraId="0E6B493D" w14:textId="77777777" w:rsidR="00C521C9" w:rsidRDefault="00C521C9" w:rsidP="00C521C9">
      <w:pPr>
        <w:pStyle w:val="ae"/>
        <w:adjustRightInd/>
        <w:spacing w:line="240" w:lineRule="auto"/>
        <w:textAlignment w:val="auto"/>
      </w:pPr>
    </w:p>
    <w:p w14:paraId="077643DB" w14:textId="4C61F433" w:rsidR="00C521C9" w:rsidRDefault="00C521C9" w:rsidP="00C521C9">
      <w:pPr>
        <w:pStyle w:val="30"/>
      </w:pPr>
      <w:r>
        <w:rPr>
          <w:rFonts w:hint="eastAsia"/>
        </w:rPr>
        <w:t>SSL</w:t>
      </w:r>
      <w:r>
        <w:t>数据加密</w:t>
      </w:r>
    </w:p>
    <w:p w14:paraId="75246635" w14:textId="77777777" w:rsidR="00BA4CDD" w:rsidRDefault="00BA4CDD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1071EBC1" w14:textId="46B9D1CC" w:rsidR="00BA4CDD" w:rsidRDefault="00FF4EAC" w:rsidP="00BA4CDD">
      <w:pPr>
        <w:pStyle w:val="ae"/>
        <w:adjustRightInd/>
        <w:spacing w:line="240" w:lineRule="auto"/>
        <w:ind w:left="840" w:firstLine="0"/>
        <w:textAlignment w:val="auto"/>
      </w:pPr>
      <w:r>
        <w:t>Web</w:t>
      </w:r>
      <w:r>
        <w:rPr>
          <w:rFonts w:hint="eastAsia"/>
        </w:rPr>
        <w:t>指定</w:t>
      </w:r>
      <w:r>
        <w:t>已</w:t>
      </w:r>
      <w:r>
        <w:t>SSL</w:t>
      </w:r>
      <w:r>
        <w:t>方式访问数据库</w:t>
      </w:r>
    </w:p>
    <w:p w14:paraId="7D6DFF2F" w14:textId="77777777" w:rsidR="00BA4CDD" w:rsidRDefault="00BA4CDD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4483483C" w14:textId="56E8C61E" w:rsidR="00FF4EAC" w:rsidRDefault="00BA4CDD" w:rsidP="0090427D">
      <w:pPr>
        <w:pStyle w:val="ae"/>
        <w:numPr>
          <w:ilvl w:val="0"/>
          <w:numId w:val="39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 w:rsidR="00FF4EAC">
        <w:rPr>
          <w:rFonts w:hint="eastAsia"/>
        </w:rPr>
        <w:t>在</w:t>
      </w:r>
      <w:r w:rsidR="00FF4EAC">
        <w:t>登录前协商</w:t>
      </w:r>
      <w:r w:rsidR="00FF4EAC">
        <w:t>SSL</w:t>
      </w:r>
      <w:r w:rsidR="00FF4EAC">
        <w:t>加密方式及获取密钥</w:t>
      </w:r>
    </w:p>
    <w:p w14:paraId="7FE3B77D" w14:textId="4664F919" w:rsidR="00BA4CDD" w:rsidRDefault="00FF4EAC" w:rsidP="0090427D">
      <w:pPr>
        <w:pStyle w:val="ae"/>
        <w:numPr>
          <w:ilvl w:val="0"/>
          <w:numId w:val="39"/>
        </w:numPr>
        <w:adjustRightInd/>
        <w:spacing w:line="240" w:lineRule="auto"/>
        <w:textAlignment w:val="auto"/>
      </w:pPr>
      <w:r>
        <w:t>WEB</w:t>
      </w:r>
      <w:r w:rsidR="00BA4CDD">
        <w:t>登录</w:t>
      </w:r>
      <w:r w:rsidR="00BA4CDD">
        <w:t>CDM</w:t>
      </w:r>
      <w:r w:rsidR="00BA4CDD">
        <w:rPr>
          <w:rFonts w:hint="eastAsia"/>
        </w:rPr>
        <w:t>，携带</w:t>
      </w:r>
      <w:r>
        <w:rPr>
          <w:rFonts w:hint="eastAsia"/>
        </w:rPr>
        <w:t>用户名、</w:t>
      </w:r>
      <w:r>
        <w:t>密码</w:t>
      </w:r>
    </w:p>
    <w:p w14:paraId="5E033BB5" w14:textId="77777777" w:rsidR="00BA4CDD" w:rsidRDefault="00BA4CDD" w:rsidP="0090427D">
      <w:pPr>
        <w:pStyle w:val="ae"/>
        <w:numPr>
          <w:ilvl w:val="0"/>
          <w:numId w:val="39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检查信任关系通过，</w:t>
      </w:r>
      <w:r>
        <w:t>密码验证成功</w:t>
      </w:r>
    </w:p>
    <w:p w14:paraId="3D166DFD" w14:textId="77777777" w:rsidR="00BA4CDD" w:rsidRDefault="00BA4CDD" w:rsidP="0090427D">
      <w:pPr>
        <w:pStyle w:val="ae"/>
        <w:numPr>
          <w:ilvl w:val="0"/>
          <w:numId w:val="39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</w:t>
      </w:r>
      <w:r>
        <w:rPr>
          <w:rFonts w:hint="eastAsia"/>
        </w:rPr>
        <w:t>登录</w:t>
      </w:r>
      <w:r>
        <w:t>成功的响应</w:t>
      </w:r>
    </w:p>
    <w:p w14:paraId="2AB51B69" w14:textId="7EE235CE" w:rsidR="00FF4EAC" w:rsidRDefault="00FF4EAC" w:rsidP="0090427D">
      <w:pPr>
        <w:pStyle w:val="ae"/>
        <w:numPr>
          <w:ilvl w:val="0"/>
          <w:numId w:val="39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t>进行</w:t>
      </w:r>
      <w:r>
        <w:t>SQL</w:t>
      </w:r>
      <w:r>
        <w:t>查询，并获取到数据。</w:t>
      </w:r>
    </w:p>
    <w:p w14:paraId="20865795" w14:textId="77777777" w:rsidR="00BA4CDD" w:rsidRDefault="00BA4CDD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5CDAAC58" w14:textId="4BC1D119" w:rsidR="00BA4CDD" w:rsidRPr="00BF09ED" w:rsidRDefault="00FF4EAC" w:rsidP="00BA4CDD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通过</w:t>
      </w:r>
      <w:r>
        <w:rPr>
          <w:rFonts w:hint="eastAsia"/>
        </w:rPr>
        <w:t>wireshark</w:t>
      </w:r>
      <w:r>
        <w:t>抓</w:t>
      </w:r>
      <w:proofErr w:type="gramStart"/>
      <w:r>
        <w:t>包无法</w:t>
      </w:r>
      <w:proofErr w:type="gramEnd"/>
      <w:r>
        <w:t>解析到</w:t>
      </w:r>
      <w:r>
        <w:rPr>
          <w:rFonts w:hint="eastAsia"/>
        </w:rPr>
        <w:t>SQL</w:t>
      </w:r>
      <w:r>
        <w:t>和数据</w:t>
      </w:r>
    </w:p>
    <w:p w14:paraId="11FB6A29" w14:textId="77777777" w:rsidR="00BA4CDD" w:rsidRPr="00C521C9" w:rsidRDefault="00BA4CDD" w:rsidP="00C521C9">
      <w:pPr>
        <w:pStyle w:val="ae"/>
        <w:adjustRightInd/>
        <w:spacing w:line="240" w:lineRule="auto"/>
        <w:textAlignment w:val="auto"/>
      </w:pPr>
    </w:p>
    <w:p w14:paraId="40A77395" w14:textId="45228B60" w:rsidR="00EE1B9B" w:rsidRDefault="007C0E89" w:rsidP="008B0CD2">
      <w:pPr>
        <w:pStyle w:val="20"/>
      </w:pPr>
      <w:r>
        <w:rPr>
          <w:rFonts w:hint="eastAsia"/>
        </w:rPr>
        <w:lastRenderedPageBreak/>
        <w:t>web</w:t>
      </w:r>
      <w:r w:rsidR="008B0CD2">
        <w:rPr>
          <w:rFonts w:hint="eastAsia"/>
        </w:rPr>
        <w:t>管理</w:t>
      </w:r>
    </w:p>
    <w:p w14:paraId="0535467A" w14:textId="483260AC" w:rsidR="007C0E89" w:rsidRDefault="007C0E89" w:rsidP="007C0E89">
      <w:pPr>
        <w:pStyle w:val="30"/>
      </w:pPr>
      <w:r>
        <w:rPr>
          <w:rFonts w:hint="eastAsia"/>
        </w:rPr>
        <w:t>用户</w:t>
      </w:r>
      <w:r>
        <w:t>管理</w:t>
      </w:r>
    </w:p>
    <w:p w14:paraId="67DD6932" w14:textId="068C034A" w:rsidR="007C0E89" w:rsidRDefault="00C102D9" w:rsidP="007C0E89">
      <w:pPr>
        <w:pStyle w:val="4"/>
      </w:pPr>
      <w:r>
        <w:rPr>
          <w:rFonts w:hint="eastAsia"/>
        </w:rPr>
        <w:t>创建</w:t>
      </w:r>
      <w:r>
        <w:t>用户</w:t>
      </w:r>
    </w:p>
    <w:p w14:paraId="52C8EAEB" w14:textId="77777777" w:rsidR="007C0E89" w:rsidRDefault="007C0E89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4466DDD6" w14:textId="5A167707" w:rsidR="00C102D9" w:rsidRDefault="00C102D9" w:rsidP="00C102D9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WEB</w:t>
      </w:r>
      <w:r>
        <w:t>以管理员角色</w:t>
      </w:r>
      <w:r>
        <w:rPr>
          <w:rFonts w:hint="eastAsia"/>
        </w:rPr>
        <w:t>成功</w:t>
      </w:r>
      <w:r>
        <w:t>登录</w:t>
      </w:r>
      <w:r>
        <w:t>CDM</w:t>
      </w:r>
    </w:p>
    <w:p w14:paraId="00E92AF7" w14:textId="584EF0F6" w:rsidR="007C0E89" w:rsidRDefault="0002175E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3E442BBE" w14:textId="0BA2E090" w:rsidR="0002175E" w:rsidRDefault="004271A4" w:rsidP="003430E7">
      <w:pPr>
        <w:pStyle w:val="ae"/>
        <w:numPr>
          <w:ilvl w:val="0"/>
          <w:numId w:val="68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t>发起</w:t>
      </w:r>
      <w:r>
        <w:rPr>
          <w:rFonts w:hint="eastAsia"/>
        </w:rPr>
        <w:t>创建</w:t>
      </w:r>
      <w:r>
        <w:t>用户请求</w:t>
      </w:r>
      <w:r>
        <w:rPr>
          <w:rFonts w:hint="eastAsia"/>
        </w:rPr>
        <w:t>，</w:t>
      </w:r>
      <w:r>
        <w:t>携带用户名、密码、角色信息</w:t>
      </w:r>
    </w:p>
    <w:p w14:paraId="71B44FEE" w14:textId="0E8F5371" w:rsidR="004271A4" w:rsidRDefault="004271A4" w:rsidP="003430E7">
      <w:pPr>
        <w:pStyle w:val="ae"/>
        <w:numPr>
          <w:ilvl w:val="0"/>
          <w:numId w:val="68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检查</w:t>
      </w:r>
      <w:r w:rsidR="00E62453">
        <w:t>参数有效性</w:t>
      </w:r>
      <w:r w:rsidR="00E62453">
        <w:rPr>
          <w:rFonts w:hint="eastAsia"/>
        </w:rPr>
        <w:t>通过</w:t>
      </w:r>
      <w:r w:rsidR="00E62453">
        <w:t>，</w:t>
      </w:r>
      <w:r w:rsidR="00E62453">
        <w:rPr>
          <w:rFonts w:hint="eastAsia"/>
        </w:rPr>
        <w:t>保存</w:t>
      </w:r>
      <w:r w:rsidR="00E62453">
        <w:t>新用户信息</w:t>
      </w:r>
    </w:p>
    <w:p w14:paraId="2B80C30C" w14:textId="42304757" w:rsidR="00E62453" w:rsidRDefault="00E62453" w:rsidP="003430E7">
      <w:pPr>
        <w:pStyle w:val="ae"/>
        <w:numPr>
          <w:ilvl w:val="0"/>
          <w:numId w:val="68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返回创建用户成功的响应</w:t>
      </w:r>
    </w:p>
    <w:p w14:paraId="0C22074C" w14:textId="77777777" w:rsidR="007C0E89" w:rsidRDefault="007C0E89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512DB048" w14:textId="38073AFB" w:rsidR="00E62453" w:rsidRDefault="00E62453" w:rsidP="00E62453">
      <w:pPr>
        <w:pStyle w:val="ae"/>
        <w:adjustRightInd/>
        <w:spacing w:line="240" w:lineRule="auto"/>
        <w:ind w:left="840" w:firstLine="0"/>
        <w:textAlignment w:val="auto"/>
      </w:pPr>
      <w:r>
        <w:t>W</w:t>
      </w:r>
      <w:r>
        <w:rPr>
          <w:rFonts w:hint="eastAsia"/>
        </w:rPr>
        <w:t>eb</w:t>
      </w:r>
      <w:r>
        <w:t>以新用户登录</w:t>
      </w:r>
      <w:r>
        <w:t>CDM</w:t>
      </w:r>
      <w:r>
        <w:t>成功</w:t>
      </w:r>
    </w:p>
    <w:p w14:paraId="53A00B6D" w14:textId="67411943" w:rsidR="005E2837" w:rsidRDefault="005E2837" w:rsidP="005E2837">
      <w:pPr>
        <w:pStyle w:val="4"/>
      </w:pPr>
      <w:r>
        <w:rPr>
          <w:rFonts w:hint="eastAsia"/>
        </w:rPr>
        <w:t>创建</w:t>
      </w:r>
      <w:r>
        <w:t>用户</w:t>
      </w:r>
      <w:r>
        <w:rPr>
          <w:rFonts w:hint="eastAsia"/>
        </w:rPr>
        <w:t>-</w:t>
      </w:r>
      <w:r>
        <w:t>无权限</w:t>
      </w:r>
    </w:p>
    <w:p w14:paraId="3DE33076" w14:textId="77777777" w:rsidR="005E2837" w:rsidRDefault="005E2837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4FC6ECDE" w14:textId="281DD55B" w:rsidR="005E2837" w:rsidRDefault="005E2837" w:rsidP="005E2837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WEB</w:t>
      </w:r>
      <w:r>
        <w:t>以</w:t>
      </w:r>
      <w:r>
        <w:rPr>
          <w:rFonts w:hint="eastAsia"/>
        </w:rPr>
        <w:t>普通用户</w:t>
      </w:r>
      <w:r>
        <w:t>角色</w:t>
      </w:r>
      <w:r>
        <w:rPr>
          <w:rFonts w:hint="eastAsia"/>
        </w:rPr>
        <w:t>成功</w:t>
      </w:r>
      <w:r>
        <w:t>登录</w:t>
      </w:r>
      <w:r>
        <w:t>CDM</w:t>
      </w:r>
    </w:p>
    <w:p w14:paraId="28D009F1" w14:textId="77777777" w:rsidR="005E2837" w:rsidRDefault="005E2837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2416868F" w14:textId="77777777" w:rsidR="00E62453" w:rsidRDefault="00E62453" w:rsidP="0090427D">
      <w:pPr>
        <w:pStyle w:val="ae"/>
        <w:numPr>
          <w:ilvl w:val="0"/>
          <w:numId w:val="22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t>发起</w:t>
      </w:r>
      <w:r>
        <w:rPr>
          <w:rFonts w:hint="eastAsia"/>
        </w:rPr>
        <w:t>创建</w:t>
      </w:r>
      <w:r>
        <w:t>用户请求</w:t>
      </w:r>
      <w:r>
        <w:rPr>
          <w:rFonts w:hint="eastAsia"/>
        </w:rPr>
        <w:t>，</w:t>
      </w:r>
      <w:r>
        <w:t>携带用户名、密码、角色信息</w:t>
      </w:r>
    </w:p>
    <w:p w14:paraId="0F34EF6C" w14:textId="2904990A" w:rsidR="00E62453" w:rsidRDefault="00E62453" w:rsidP="0090427D">
      <w:pPr>
        <w:pStyle w:val="ae"/>
        <w:numPr>
          <w:ilvl w:val="0"/>
          <w:numId w:val="22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检查</w:t>
      </w:r>
      <w:r w:rsidR="00457D24">
        <w:rPr>
          <w:rFonts w:hint="eastAsia"/>
        </w:rPr>
        <w:t>当前用户</w:t>
      </w:r>
      <w:r w:rsidR="00457D24">
        <w:t>权限失败</w:t>
      </w:r>
    </w:p>
    <w:p w14:paraId="7CD1C30B" w14:textId="474A0F65" w:rsidR="00E62453" w:rsidRDefault="00E62453" w:rsidP="0090427D">
      <w:pPr>
        <w:pStyle w:val="ae"/>
        <w:numPr>
          <w:ilvl w:val="0"/>
          <w:numId w:val="22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返回创建用户</w:t>
      </w:r>
      <w:r w:rsidR="00457D24">
        <w:rPr>
          <w:rFonts w:hint="eastAsia"/>
        </w:rPr>
        <w:t>失败</w:t>
      </w:r>
      <w:r>
        <w:t>的响应</w:t>
      </w:r>
      <w:r w:rsidR="00457D24">
        <w:rPr>
          <w:rFonts w:hint="eastAsia"/>
        </w:rPr>
        <w:t>，</w:t>
      </w:r>
      <w:r w:rsidR="00457D24">
        <w:t>原因为无权限</w:t>
      </w:r>
    </w:p>
    <w:p w14:paraId="17413463" w14:textId="77777777" w:rsidR="005E2837" w:rsidRDefault="005E2837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7F3D82B5" w14:textId="75CC64F8" w:rsidR="00457D24" w:rsidRDefault="00457D24" w:rsidP="00457D24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无</w:t>
      </w:r>
    </w:p>
    <w:p w14:paraId="223C008F" w14:textId="6C681361" w:rsidR="005E2837" w:rsidRDefault="005E2837" w:rsidP="005E2837">
      <w:pPr>
        <w:pStyle w:val="4"/>
      </w:pPr>
      <w:r>
        <w:rPr>
          <w:rFonts w:hint="eastAsia"/>
        </w:rPr>
        <w:t>创建</w:t>
      </w:r>
      <w:r>
        <w:t>用户</w:t>
      </w:r>
      <w:r>
        <w:rPr>
          <w:rFonts w:hint="eastAsia"/>
        </w:rPr>
        <w:t>-</w:t>
      </w:r>
      <w:r>
        <w:rPr>
          <w:rFonts w:hint="eastAsia"/>
        </w:rPr>
        <w:t>用户</w:t>
      </w:r>
      <w:r w:rsidR="006373B5">
        <w:rPr>
          <w:rFonts w:hint="eastAsia"/>
        </w:rPr>
        <w:t>名</w:t>
      </w:r>
      <w:r w:rsidR="006373B5">
        <w:t>已存在</w:t>
      </w:r>
    </w:p>
    <w:p w14:paraId="72EE4084" w14:textId="77777777" w:rsidR="005E2837" w:rsidRDefault="005E2837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392E0E9A" w14:textId="725BA70A" w:rsidR="005E2837" w:rsidRDefault="005E2837" w:rsidP="005E2837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WEB</w:t>
      </w:r>
      <w:r>
        <w:t>以</w:t>
      </w:r>
      <w:r>
        <w:rPr>
          <w:rFonts w:hint="eastAsia"/>
        </w:rPr>
        <w:t>管理员</w:t>
      </w:r>
      <w:r>
        <w:t>角色</w:t>
      </w:r>
      <w:r>
        <w:rPr>
          <w:rFonts w:hint="eastAsia"/>
        </w:rPr>
        <w:t>成功</w:t>
      </w:r>
      <w:r>
        <w:t>登录</w:t>
      </w:r>
      <w:r>
        <w:t>CDM</w:t>
      </w:r>
    </w:p>
    <w:p w14:paraId="36F2ED28" w14:textId="77777777" w:rsidR="005E2837" w:rsidRDefault="005E2837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78B60867" w14:textId="77777777" w:rsidR="00457D24" w:rsidRDefault="00457D24" w:rsidP="0090427D">
      <w:pPr>
        <w:pStyle w:val="ae"/>
        <w:numPr>
          <w:ilvl w:val="0"/>
          <w:numId w:val="23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t>发起</w:t>
      </w:r>
      <w:r>
        <w:rPr>
          <w:rFonts w:hint="eastAsia"/>
        </w:rPr>
        <w:t>创建</w:t>
      </w:r>
      <w:r>
        <w:t>用户请求</w:t>
      </w:r>
      <w:r>
        <w:rPr>
          <w:rFonts w:hint="eastAsia"/>
        </w:rPr>
        <w:t>，</w:t>
      </w:r>
      <w:r>
        <w:t>携带用户名、密码、角色信息</w:t>
      </w:r>
    </w:p>
    <w:p w14:paraId="7A6D52BF" w14:textId="0A2DD1D0" w:rsidR="00457D24" w:rsidRDefault="00457D24" w:rsidP="0090427D">
      <w:pPr>
        <w:pStyle w:val="ae"/>
        <w:numPr>
          <w:ilvl w:val="0"/>
          <w:numId w:val="23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检查用户名</w:t>
      </w:r>
      <w:r w:rsidR="006373B5">
        <w:rPr>
          <w:rFonts w:hint="eastAsia"/>
        </w:rPr>
        <w:t>已存在</w:t>
      </w:r>
    </w:p>
    <w:p w14:paraId="2080EEC0" w14:textId="604407DA" w:rsidR="005E2837" w:rsidRPr="00457D24" w:rsidRDefault="00457D24" w:rsidP="0090427D">
      <w:pPr>
        <w:pStyle w:val="ae"/>
        <w:numPr>
          <w:ilvl w:val="0"/>
          <w:numId w:val="23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返回创建用户</w:t>
      </w:r>
      <w:r>
        <w:rPr>
          <w:rFonts w:hint="eastAsia"/>
        </w:rPr>
        <w:t>失败</w:t>
      </w:r>
      <w:r>
        <w:t>的响应</w:t>
      </w:r>
      <w:r>
        <w:rPr>
          <w:rFonts w:hint="eastAsia"/>
        </w:rPr>
        <w:t>，</w:t>
      </w:r>
      <w:r>
        <w:t>原因为</w:t>
      </w:r>
      <w:r w:rsidR="006373B5">
        <w:rPr>
          <w:rFonts w:hint="eastAsia"/>
        </w:rPr>
        <w:t>用户名</w:t>
      </w:r>
      <w:r w:rsidR="006373B5">
        <w:t>已存在</w:t>
      </w:r>
    </w:p>
    <w:p w14:paraId="0D53FFB7" w14:textId="77777777" w:rsidR="005E2837" w:rsidRDefault="005E2837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3A5E4940" w14:textId="4E2CF231" w:rsidR="00DF73E9" w:rsidRDefault="00DF73E9" w:rsidP="00DF73E9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无</w:t>
      </w:r>
    </w:p>
    <w:p w14:paraId="0CCBBD3B" w14:textId="151C6365" w:rsidR="004271A4" w:rsidRDefault="004271A4" w:rsidP="004271A4">
      <w:pPr>
        <w:pStyle w:val="4"/>
      </w:pPr>
      <w:r>
        <w:rPr>
          <w:rFonts w:hint="eastAsia"/>
        </w:rPr>
        <w:lastRenderedPageBreak/>
        <w:t>创建</w:t>
      </w:r>
      <w:r>
        <w:t>用户</w:t>
      </w:r>
      <w:r>
        <w:rPr>
          <w:rFonts w:hint="eastAsia"/>
        </w:rPr>
        <w:t>-</w:t>
      </w:r>
      <w:r>
        <w:rPr>
          <w:rFonts w:hint="eastAsia"/>
        </w:rPr>
        <w:t>用户</w:t>
      </w:r>
      <w:r w:rsidR="006373B5">
        <w:rPr>
          <w:rFonts w:hint="eastAsia"/>
        </w:rPr>
        <w:t>名</w:t>
      </w:r>
      <w:r w:rsidR="006373B5">
        <w:t>格式不正确</w:t>
      </w:r>
    </w:p>
    <w:p w14:paraId="7F273FE5" w14:textId="77777777" w:rsidR="004271A4" w:rsidRDefault="004271A4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1FCB2EA0" w14:textId="77777777" w:rsidR="004271A4" w:rsidRDefault="004271A4" w:rsidP="004271A4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WEB</w:t>
      </w:r>
      <w:r>
        <w:t>以</w:t>
      </w:r>
      <w:r>
        <w:rPr>
          <w:rFonts w:hint="eastAsia"/>
        </w:rPr>
        <w:t>管理员</w:t>
      </w:r>
      <w:r>
        <w:t>角色</w:t>
      </w:r>
      <w:r>
        <w:rPr>
          <w:rFonts w:hint="eastAsia"/>
        </w:rPr>
        <w:t>成功</w:t>
      </w:r>
      <w:r>
        <w:t>登录</w:t>
      </w:r>
      <w:r>
        <w:t>CDM</w:t>
      </w:r>
    </w:p>
    <w:p w14:paraId="50C88278" w14:textId="77777777" w:rsidR="004271A4" w:rsidRDefault="004271A4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7FB31AA3" w14:textId="77777777" w:rsidR="006373B5" w:rsidRDefault="006373B5" w:rsidP="0090427D">
      <w:pPr>
        <w:pStyle w:val="ae"/>
        <w:numPr>
          <w:ilvl w:val="0"/>
          <w:numId w:val="24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t>发起</w:t>
      </w:r>
      <w:r>
        <w:rPr>
          <w:rFonts w:hint="eastAsia"/>
        </w:rPr>
        <w:t>创建</w:t>
      </w:r>
      <w:r>
        <w:t>用户请求</w:t>
      </w:r>
      <w:r>
        <w:rPr>
          <w:rFonts w:hint="eastAsia"/>
        </w:rPr>
        <w:t>，</w:t>
      </w:r>
      <w:r>
        <w:t>携带用户名、密码、角色信息</w:t>
      </w:r>
    </w:p>
    <w:p w14:paraId="1511CF03" w14:textId="6FEF7BFC" w:rsidR="006373B5" w:rsidRDefault="006373B5" w:rsidP="0090427D">
      <w:pPr>
        <w:pStyle w:val="ae"/>
        <w:numPr>
          <w:ilvl w:val="0"/>
          <w:numId w:val="24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检查用户名长度（</w:t>
      </w:r>
      <w:r w:rsidR="002A7F9D">
        <w:rPr>
          <w:rFonts w:hint="eastAsia"/>
        </w:rPr>
        <w:t>2</w:t>
      </w:r>
      <w:r w:rsidR="002A7F9D">
        <w:t>-16</w:t>
      </w:r>
      <w:r w:rsidR="002A7F9D">
        <w:rPr>
          <w:rFonts w:hint="eastAsia"/>
        </w:rPr>
        <w:t>字节</w:t>
      </w:r>
      <w:r>
        <w:t>）</w:t>
      </w:r>
      <w:r>
        <w:rPr>
          <w:rFonts w:hint="eastAsia"/>
        </w:rPr>
        <w:t>以及</w:t>
      </w:r>
      <w:r>
        <w:t>是否具有无效字符</w:t>
      </w:r>
      <w:r w:rsidR="002A7F9D">
        <w:rPr>
          <w:rFonts w:hint="eastAsia"/>
        </w:rPr>
        <w:t>（</w:t>
      </w:r>
      <w:r w:rsidR="002A7F9D">
        <w:rPr>
          <w:rFonts w:hint="eastAsia"/>
        </w:rPr>
        <w:t>0</w:t>
      </w:r>
      <w:r w:rsidR="002A7F9D">
        <w:t>-9</w:t>
      </w:r>
      <w:r w:rsidR="00DF73E9">
        <w:t>A-Za-z_</w:t>
      </w:r>
      <w:r w:rsidR="00DF73E9">
        <w:rPr>
          <w:rFonts w:hint="eastAsia"/>
        </w:rPr>
        <w:t>之外</w:t>
      </w:r>
      <w:r w:rsidR="00DF73E9">
        <w:t>的字符无效</w:t>
      </w:r>
      <w:r w:rsidR="002A7F9D">
        <w:t>）</w:t>
      </w:r>
    </w:p>
    <w:p w14:paraId="673F59DD" w14:textId="6D92F8C3" w:rsidR="006373B5" w:rsidRPr="00457D24" w:rsidRDefault="006373B5" w:rsidP="0090427D">
      <w:pPr>
        <w:pStyle w:val="ae"/>
        <w:numPr>
          <w:ilvl w:val="0"/>
          <w:numId w:val="24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返回创建用户</w:t>
      </w:r>
      <w:r>
        <w:rPr>
          <w:rFonts w:hint="eastAsia"/>
        </w:rPr>
        <w:t>失败</w:t>
      </w:r>
      <w:r>
        <w:t>的响应</w:t>
      </w:r>
      <w:r>
        <w:rPr>
          <w:rFonts w:hint="eastAsia"/>
        </w:rPr>
        <w:t>，</w:t>
      </w:r>
      <w:r>
        <w:t>原因为</w:t>
      </w:r>
      <w:r w:rsidR="00DF73E9">
        <w:rPr>
          <w:rFonts w:hint="eastAsia"/>
        </w:rPr>
        <w:t>格式不正确</w:t>
      </w:r>
    </w:p>
    <w:p w14:paraId="7FEBDDBD" w14:textId="77777777" w:rsidR="004271A4" w:rsidRDefault="004271A4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2D5428C1" w14:textId="10AC3D9F" w:rsidR="00DF73E9" w:rsidRDefault="00DF73E9" w:rsidP="00DF73E9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无</w:t>
      </w:r>
    </w:p>
    <w:p w14:paraId="35DD9D7A" w14:textId="73473B45" w:rsidR="00E41CEB" w:rsidRDefault="00E41CEB" w:rsidP="00E41CEB">
      <w:pPr>
        <w:pStyle w:val="4"/>
      </w:pPr>
      <w:r>
        <w:rPr>
          <w:rFonts w:hint="eastAsia"/>
        </w:rPr>
        <w:t>修改</w:t>
      </w:r>
      <w:r>
        <w:t>用户</w:t>
      </w:r>
      <w:r>
        <w:rPr>
          <w:rFonts w:hint="eastAsia"/>
        </w:rPr>
        <w:t>-</w:t>
      </w:r>
      <w:r>
        <w:t>改密码</w:t>
      </w:r>
    </w:p>
    <w:p w14:paraId="11EF2804" w14:textId="77777777" w:rsidR="00E41CEB" w:rsidRDefault="00E41CEB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1EDEDB00" w14:textId="77777777" w:rsidR="00E41CEB" w:rsidRDefault="00E41CEB" w:rsidP="00E41CEB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WEB</w:t>
      </w:r>
      <w:r>
        <w:t>以管理员角色</w:t>
      </w:r>
      <w:r>
        <w:rPr>
          <w:rFonts w:hint="eastAsia"/>
        </w:rPr>
        <w:t>成功</w:t>
      </w:r>
      <w:r>
        <w:t>登录</w:t>
      </w:r>
      <w:r>
        <w:t>CDM</w:t>
      </w:r>
    </w:p>
    <w:p w14:paraId="668455A8" w14:textId="77777777" w:rsidR="00E41CEB" w:rsidRDefault="00E41CEB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7DD6F2E2" w14:textId="1AFB0B93" w:rsidR="00E41CEB" w:rsidRDefault="00E41CEB" w:rsidP="0090427D">
      <w:pPr>
        <w:pStyle w:val="ae"/>
        <w:numPr>
          <w:ilvl w:val="0"/>
          <w:numId w:val="25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t>发起</w:t>
      </w:r>
      <w:r w:rsidR="00DC013F">
        <w:rPr>
          <w:rFonts w:hint="eastAsia"/>
        </w:rPr>
        <w:t>修改</w:t>
      </w:r>
      <w:r>
        <w:t>用户</w:t>
      </w:r>
      <w:r w:rsidR="00DC013F">
        <w:rPr>
          <w:rFonts w:hint="eastAsia"/>
        </w:rPr>
        <w:t>密码</w:t>
      </w:r>
      <w:r>
        <w:t>请求</w:t>
      </w:r>
      <w:r>
        <w:rPr>
          <w:rFonts w:hint="eastAsia"/>
        </w:rPr>
        <w:t>，</w:t>
      </w:r>
      <w:r>
        <w:t>携带用户名</w:t>
      </w:r>
      <w:r w:rsidR="00FD0B3A">
        <w:rPr>
          <w:rFonts w:hint="eastAsia"/>
        </w:rPr>
        <w:t>、</w:t>
      </w:r>
      <w:r w:rsidR="007D0A00">
        <w:rPr>
          <w:rFonts w:hint="eastAsia"/>
        </w:rPr>
        <w:t>新</w:t>
      </w:r>
      <w:r w:rsidR="00DC013F">
        <w:t>密码</w:t>
      </w:r>
    </w:p>
    <w:p w14:paraId="3A30B4AC" w14:textId="57FD7316" w:rsidR="00E41CEB" w:rsidRDefault="00E41CEB" w:rsidP="0090427D">
      <w:pPr>
        <w:pStyle w:val="ae"/>
        <w:numPr>
          <w:ilvl w:val="0"/>
          <w:numId w:val="25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检查</w:t>
      </w:r>
      <w:r>
        <w:t>参数有效性</w:t>
      </w:r>
      <w:r>
        <w:rPr>
          <w:rFonts w:hint="eastAsia"/>
        </w:rPr>
        <w:t>和</w:t>
      </w:r>
      <w:r>
        <w:t>权限</w:t>
      </w:r>
      <w:r>
        <w:rPr>
          <w:rFonts w:hint="eastAsia"/>
        </w:rPr>
        <w:t>通过</w:t>
      </w:r>
      <w:r>
        <w:t>，</w:t>
      </w:r>
      <w:r w:rsidR="00DC013F">
        <w:rPr>
          <w:rFonts w:hint="eastAsia"/>
        </w:rPr>
        <w:t>更新用户</w:t>
      </w:r>
      <w:r w:rsidR="00DC013F">
        <w:t>密码</w:t>
      </w:r>
    </w:p>
    <w:p w14:paraId="79900BF7" w14:textId="4F5B277D" w:rsidR="00E41CEB" w:rsidRDefault="00E41CEB" w:rsidP="0090427D">
      <w:pPr>
        <w:pStyle w:val="ae"/>
        <w:numPr>
          <w:ilvl w:val="0"/>
          <w:numId w:val="25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</w:t>
      </w:r>
      <w:r w:rsidR="00DC013F">
        <w:rPr>
          <w:rFonts w:hint="eastAsia"/>
        </w:rPr>
        <w:t>修改密码</w:t>
      </w:r>
      <w:r>
        <w:t>成功的响应</w:t>
      </w:r>
    </w:p>
    <w:p w14:paraId="2627E8A3" w14:textId="77777777" w:rsidR="00E41CEB" w:rsidRDefault="00E41CEB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2D21A587" w14:textId="6060D2EE" w:rsidR="00FD0B3A" w:rsidRPr="00FD0B3A" w:rsidRDefault="00E41CEB" w:rsidP="003F6D96">
      <w:pPr>
        <w:pStyle w:val="ae"/>
        <w:adjustRightInd/>
        <w:spacing w:line="240" w:lineRule="auto"/>
        <w:ind w:left="840" w:firstLine="0"/>
        <w:textAlignment w:val="auto"/>
      </w:pPr>
      <w:r>
        <w:t>W</w:t>
      </w:r>
      <w:r>
        <w:rPr>
          <w:rFonts w:hint="eastAsia"/>
        </w:rPr>
        <w:t>eb</w:t>
      </w:r>
      <w:r>
        <w:t>以</w:t>
      </w:r>
      <w:r w:rsidR="00DC013F">
        <w:rPr>
          <w:rFonts w:hint="eastAsia"/>
        </w:rPr>
        <w:t>此</w:t>
      </w:r>
      <w:r>
        <w:t>用户</w:t>
      </w:r>
      <w:r w:rsidR="00DC013F">
        <w:rPr>
          <w:rFonts w:hint="eastAsia"/>
        </w:rPr>
        <w:t>的</w:t>
      </w:r>
      <w:r w:rsidR="00DC013F">
        <w:t>新密码</w:t>
      </w:r>
      <w:r>
        <w:t>登录</w:t>
      </w:r>
      <w:r>
        <w:t>CDM</w:t>
      </w:r>
      <w:r w:rsidR="00DC013F">
        <w:rPr>
          <w:rFonts w:hint="eastAsia"/>
        </w:rPr>
        <w:t>成功</w:t>
      </w:r>
      <w:r w:rsidR="007D0A00">
        <w:rPr>
          <w:rFonts w:hint="eastAsia"/>
        </w:rPr>
        <w:t>，旧</w:t>
      </w:r>
      <w:r w:rsidR="007D0A00">
        <w:t>密码</w:t>
      </w:r>
      <w:r w:rsidR="007D0A00">
        <w:rPr>
          <w:rFonts w:hint="eastAsia"/>
        </w:rPr>
        <w:t>登录</w:t>
      </w:r>
      <w:r w:rsidR="007D0A00">
        <w:t>失败</w:t>
      </w:r>
    </w:p>
    <w:p w14:paraId="7100E85B" w14:textId="30130A31" w:rsidR="00DF73E9" w:rsidRDefault="00DF73E9" w:rsidP="00DF73E9">
      <w:pPr>
        <w:pStyle w:val="4"/>
      </w:pPr>
      <w:r>
        <w:rPr>
          <w:rFonts w:hint="eastAsia"/>
        </w:rPr>
        <w:t>删除</w:t>
      </w:r>
      <w:r>
        <w:t>用户</w:t>
      </w:r>
    </w:p>
    <w:p w14:paraId="4ADED4DB" w14:textId="77777777" w:rsidR="00DF73E9" w:rsidRDefault="00DF73E9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6198C1AE" w14:textId="77777777" w:rsidR="00DF73E9" w:rsidRDefault="00DF73E9" w:rsidP="00DF73E9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WEB</w:t>
      </w:r>
      <w:r>
        <w:t>以管理员角色</w:t>
      </w:r>
      <w:r>
        <w:rPr>
          <w:rFonts w:hint="eastAsia"/>
        </w:rPr>
        <w:t>成功</w:t>
      </w:r>
      <w:r>
        <w:t>登录</w:t>
      </w:r>
      <w:r>
        <w:t>CDM</w:t>
      </w:r>
    </w:p>
    <w:p w14:paraId="3C4B0E2C" w14:textId="77777777" w:rsidR="00DF73E9" w:rsidRDefault="00DF73E9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266B7F49" w14:textId="5191464A" w:rsidR="00DF73E9" w:rsidRDefault="00DF73E9" w:rsidP="003430E7">
      <w:pPr>
        <w:pStyle w:val="ae"/>
        <w:numPr>
          <w:ilvl w:val="0"/>
          <w:numId w:val="60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t>发起</w:t>
      </w:r>
      <w:r>
        <w:rPr>
          <w:rFonts w:hint="eastAsia"/>
        </w:rPr>
        <w:t>删除</w:t>
      </w:r>
      <w:r>
        <w:t>用户请求</w:t>
      </w:r>
      <w:r>
        <w:rPr>
          <w:rFonts w:hint="eastAsia"/>
        </w:rPr>
        <w:t>，</w:t>
      </w:r>
      <w:r>
        <w:t>携带用户名</w:t>
      </w:r>
    </w:p>
    <w:p w14:paraId="04FECA12" w14:textId="1EB832D0" w:rsidR="00DF73E9" w:rsidRDefault="00DF73E9" w:rsidP="003430E7">
      <w:pPr>
        <w:pStyle w:val="ae"/>
        <w:numPr>
          <w:ilvl w:val="0"/>
          <w:numId w:val="60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检查</w:t>
      </w:r>
      <w:r>
        <w:t>参数有效性</w:t>
      </w:r>
      <w:r>
        <w:rPr>
          <w:rFonts w:hint="eastAsia"/>
        </w:rPr>
        <w:t>和</w:t>
      </w:r>
      <w:r>
        <w:t>权限</w:t>
      </w:r>
      <w:r>
        <w:rPr>
          <w:rFonts w:hint="eastAsia"/>
        </w:rPr>
        <w:t>通过</w:t>
      </w:r>
      <w:r>
        <w:t>，</w:t>
      </w:r>
      <w:r>
        <w:rPr>
          <w:rFonts w:hint="eastAsia"/>
        </w:rPr>
        <w:t>删除</w:t>
      </w:r>
      <w:r>
        <w:t>用户信息</w:t>
      </w:r>
    </w:p>
    <w:p w14:paraId="3D9AD102" w14:textId="675F4DC4" w:rsidR="00DF73E9" w:rsidRDefault="00DF73E9" w:rsidP="003430E7">
      <w:pPr>
        <w:pStyle w:val="ae"/>
        <w:numPr>
          <w:ilvl w:val="0"/>
          <w:numId w:val="60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</w:t>
      </w:r>
      <w:r>
        <w:rPr>
          <w:rFonts w:hint="eastAsia"/>
        </w:rPr>
        <w:t>删除</w:t>
      </w:r>
      <w:r>
        <w:t>用户成功的响应</w:t>
      </w:r>
    </w:p>
    <w:p w14:paraId="7751039A" w14:textId="77777777" w:rsidR="00DF73E9" w:rsidRDefault="00DF73E9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7A042EE4" w14:textId="356F9627" w:rsidR="00DF73E9" w:rsidRDefault="00DF73E9" w:rsidP="00DF73E9">
      <w:pPr>
        <w:pStyle w:val="ae"/>
        <w:adjustRightInd/>
        <w:spacing w:line="240" w:lineRule="auto"/>
        <w:ind w:left="840" w:firstLine="0"/>
        <w:textAlignment w:val="auto"/>
      </w:pPr>
      <w:r>
        <w:t>W</w:t>
      </w:r>
      <w:r>
        <w:rPr>
          <w:rFonts w:hint="eastAsia"/>
        </w:rPr>
        <w:t>eb</w:t>
      </w:r>
      <w:r>
        <w:t>以</w:t>
      </w:r>
      <w:r>
        <w:rPr>
          <w:rFonts w:hint="eastAsia"/>
        </w:rPr>
        <w:t>被</w:t>
      </w:r>
      <w:r>
        <w:t>删除用户登录</w:t>
      </w:r>
      <w:r>
        <w:t>CDM</w:t>
      </w:r>
      <w:r>
        <w:rPr>
          <w:rFonts w:hint="eastAsia"/>
        </w:rPr>
        <w:t>失败</w:t>
      </w:r>
    </w:p>
    <w:p w14:paraId="5A4EB9C4" w14:textId="14B84ACA" w:rsidR="00DF73E9" w:rsidRDefault="00DF73E9" w:rsidP="00DF73E9">
      <w:pPr>
        <w:pStyle w:val="4"/>
      </w:pPr>
      <w:r>
        <w:rPr>
          <w:rFonts w:hint="eastAsia"/>
        </w:rPr>
        <w:t>删除</w:t>
      </w:r>
      <w:r>
        <w:t>用户</w:t>
      </w:r>
      <w:r>
        <w:rPr>
          <w:rFonts w:hint="eastAsia"/>
        </w:rPr>
        <w:t>-</w:t>
      </w:r>
      <w:r>
        <w:t>无权限</w:t>
      </w:r>
    </w:p>
    <w:p w14:paraId="193974A3" w14:textId="77777777" w:rsidR="00DF73E9" w:rsidRDefault="00DF73E9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4C3C6249" w14:textId="77777777" w:rsidR="00DF73E9" w:rsidRDefault="00DF73E9" w:rsidP="00DF73E9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WEB</w:t>
      </w:r>
      <w:r>
        <w:t>以</w:t>
      </w:r>
      <w:r>
        <w:rPr>
          <w:rFonts w:hint="eastAsia"/>
        </w:rPr>
        <w:t>普通用户</w:t>
      </w:r>
      <w:r>
        <w:t>角色</w:t>
      </w:r>
      <w:r>
        <w:rPr>
          <w:rFonts w:hint="eastAsia"/>
        </w:rPr>
        <w:t>成功</w:t>
      </w:r>
      <w:r>
        <w:t>登录</w:t>
      </w:r>
      <w:r>
        <w:t>CDM</w:t>
      </w:r>
    </w:p>
    <w:p w14:paraId="439378E4" w14:textId="77777777" w:rsidR="00DF73E9" w:rsidRDefault="00DF73E9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0B918BA9" w14:textId="5DC3DAFB" w:rsidR="00DF73E9" w:rsidRDefault="00DF73E9" w:rsidP="003430E7">
      <w:pPr>
        <w:pStyle w:val="ae"/>
        <w:numPr>
          <w:ilvl w:val="0"/>
          <w:numId w:val="61"/>
        </w:numPr>
        <w:adjustRightInd/>
        <w:spacing w:line="240" w:lineRule="auto"/>
        <w:textAlignment w:val="auto"/>
      </w:pPr>
      <w:r>
        <w:rPr>
          <w:rFonts w:hint="eastAsia"/>
        </w:rPr>
        <w:lastRenderedPageBreak/>
        <w:t>WEB</w:t>
      </w:r>
      <w:r>
        <w:t>发起</w:t>
      </w:r>
      <w:r>
        <w:rPr>
          <w:rFonts w:hint="eastAsia"/>
        </w:rPr>
        <w:t>删除</w:t>
      </w:r>
      <w:r>
        <w:t>用户请求</w:t>
      </w:r>
      <w:r>
        <w:rPr>
          <w:rFonts w:hint="eastAsia"/>
        </w:rPr>
        <w:t>，</w:t>
      </w:r>
      <w:r>
        <w:t>携带用户名</w:t>
      </w:r>
    </w:p>
    <w:p w14:paraId="69A79B26" w14:textId="77777777" w:rsidR="00DF73E9" w:rsidRDefault="00DF73E9" w:rsidP="003430E7">
      <w:pPr>
        <w:pStyle w:val="ae"/>
        <w:numPr>
          <w:ilvl w:val="0"/>
          <w:numId w:val="61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检查当前用户</w:t>
      </w:r>
      <w:r>
        <w:t>权限失败</w:t>
      </w:r>
    </w:p>
    <w:p w14:paraId="5DF7E8F4" w14:textId="1A1B84CC" w:rsidR="00DF73E9" w:rsidRDefault="00DF73E9" w:rsidP="003430E7">
      <w:pPr>
        <w:pStyle w:val="ae"/>
        <w:numPr>
          <w:ilvl w:val="0"/>
          <w:numId w:val="61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</w:t>
      </w:r>
      <w:r>
        <w:rPr>
          <w:rFonts w:hint="eastAsia"/>
        </w:rPr>
        <w:t>删除</w:t>
      </w:r>
      <w:r>
        <w:t>用户</w:t>
      </w:r>
      <w:r>
        <w:rPr>
          <w:rFonts w:hint="eastAsia"/>
        </w:rPr>
        <w:t>失败</w:t>
      </w:r>
      <w:r>
        <w:t>的响应</w:t>
      </w:r>
      <w:r>
        <w:rPr>
          <w:rFonts w:hint="eastAsia"/>
        </w:rPr>
        <w:t>，</w:t>
      </w:r>
      <w:r>
        <w:t>原因为无权限</w:t>
      </w:r>
    </w:p>
    <w:p w14:paraId="0AB0C4EA" w14:textId="77777777" w:rsidR="00DF73E9" w:rsidRDefault="00DF73E9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3A7F0A8B" w14:textId="7AC8A6B8" w:rsidR="00DF73E9" w:rsidRDefault="00DF73E9" w:rsidP="00DF73E9">
      <w:pPr>
        <w:pStyle w:val="ae"/>
        <w:adjustRightInd/>
        <w:spacing w:line="240" w:lineRule="auto"/>
        <w:ind w:left="840" w:firstLine="0"/>
        <w:textAlignment w:val="auto"/>
      </w:pPr>
      <w:r>
        <w:t>W</w:t>
      </w:r>
      <w:r>
        <w:rPr>
          <w:rFonts w:hint="eastAsia"/>
        </w:rPr>
        <w:t>eb</w:t>
      </w:r>
      <w:r>
        <w:t>以</w:t>
      </w:r>
      <w:r>
        <w:rPr>
          <w:rFonts w:hint="eastAsia"/>
        </w:rPr>
        <w:t>待</w:t>
      </w:r>
      <w:r>
        <w:t>删除用户登录</w:t>
      </w:r>
      <w:r>
        <w:t>CDM</w:t>
      </w:r>
      <w:r>
        <w:rPr>
          <w:rFonts w:hint="eastAsia"/>
        </w:rPr>
        <w:t>成功</w:t>
      </w:r>
    </w:p>
    <w:p w14:paraId="36C43F8D" w14:textId="35277EA3" w:rsidR="00DF73E9" w:rsidRDefault="00DF73E9" w:rsidP="00DF73E9">
      <w:pPr>
        <w:pStyle w:val="4"/>
      </w:pPr>
      <w:r>
        <w:rPr>
          <w:rFonts w:hint="eastAsia"/>
        </w:rPr>
        <w:t>删除</w:t>
      </w:r>
      <w:r>
        <w:t>用户</w:t>
      </w:r>
      <w:r>
        <w:rPr>
          <w:rFonts w:hint="eastAsia"/>
        </w:rPr>
        <w:t>-</w:t>
      </w:r>
      <w:r>
        <w:rPr>
          <w:rFonts w:hint="eastAsia"/>
        </w:rPr>
        <w:t>用户名不</w:t>
      </w:r>
      <w:r>
        <w:t>存在</w:t>
      </w:r>
    </w:p>
    <w:p w14:paraId="21C6E1E3" w14:textId="77777777" w:rsidR="00DF73E9" w:rsidRDefault="00DF73E9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65D476E3" w14:textId="77777777" w:rsidR="00DF73E9" w:rsidRDefault="00DF73E9" w:rsidP="00DF73E9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WEB</w:t>
      </w:r>
      <w:r>
        <w:t>以</w:t>
      </w:r>
      <w:r>
        <w:rPr>
          <w:rFonts w:hint="eastAsia"/>
        </w:rPr>
        <w:t>管理员</w:t>
      </w:r>
      <w:r>
        <w:t>角色</w:t>
      </w:r>
      <w:r>
        <w:rPr>
          <w:rFonts w:hint="eastAsia"/>
        </w:rPr>
        <w:t>成功</w:t>
      </w:r>
      <w:r>
        <w:t>登录</w:t>
      </w:r>
      <w:r>
        <w:t>CDM</w:t>
      </w:r>
    </w:p>
    <w:p w14:paraId="22E1CFDD" w14:textId="77777777" w:rsidR="00DF73E9" w:rsidRDefault="00DF73E9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4BF00C41" w14:textId="3F1B61F9" w:rsidR="00DF73E9" w:rsidRDefault="00DF73E9" w:rsidP="0090427D">
      <w:pPr>
        <w:pStyle w:val="ae"/>
        <w:numPr>
          <w:ilvl w:val="0"/>
          <w:numId w:val="27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t>发起</w:t>
      </w:r>
      <w:r>
        <w:rPr>
          <w:rFonts w:hint="eastAsia"/>
        </w:rPr>
        <w:t>删除</w:t>
      </w:r>
      <w:r>
        <w:t>用户请求</w:t>
      </w:r>
      <w:r>
        <w:rPr>
          <w:rFonts w:hint="eastAsia"/>
        </w:rPr>
        <w:t>，</w:t>
      </w:r>
      <w:r>
        <w:t>携带用户名</w:t>
      </w:r>
    </w:p>
    <w:p w14:paraId="5312F194" w14:textId="10A6C06A" w:rsidR="00DF73E9" w:rsidRDefault="00DF73E9" w:rsidP="0090427D">
      <w:pPr>
        <w:pStyle w:val="ae"/>
        <w:numPr>
          <w:ilvl w:val="0"/>
          <w:numId w:val="27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检查用户名不存在</w:t>
      </w:r>
    </w:p>
    <w:p w14:paraId="18CA9E0C" w14:textId="729B2374" w:rsidR="00DF73E9" w:rsidRPr="00457D24" w:rsidRDefault="00DF73E9" w:rsidP="0090427D">
      <w:pPr>
        <w:pStyle w:val="ae"/>
        <w:numPr>
          <w:ilvl w:val="0"/>
          <w:numId w:val="27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</w:t>
      </w:r>
      <w:r>
        <w:rPr>
          <w:rFonts w:hint="eastAsia"/>
        </w:rPr>
        <w:t>删除</w:t>
      </w:r>
      <w:r>
        <w:t>用户</w:t>
      </w:r>
      <w:r>
        <w:rPr>
          <w:rFonts w:hint="eastAsia"/>
        </w:rPr>
        <w:t>失败</w:t>
      </w:r>
      <w:r>
        <w:t>的响应</w:t>
      </w:r>
      <w:r>
        <w:rPr>
          <w:rFonts w:hint="eastAsia"/>
        </w:rPr>
        <w:t>，</w:t>
      </w:r>
      <w:r>
        <w:t>原因为</w:t>
      </w:r>
      <w:r>
        <w:rPr>
          <w:rFonts w:hint="eastAsia"/>
        </w:rPr>
        <w:t>用户名不</w:t>
      </w:r>
      <w:r>
        <w:t>存在</w:t>
      </w:r>
    </w:p>
    <w:p w14:paraId="301DFFB0" w14:textId="77777777" w:rsidR="00DF73E9" w:rsidRDefault="00DF73E9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09E6C7CD" w14:textId="77777777" w:rsidR="00DF73E9" w:rsidRDefault="00DF73E9" w:rsidP="00DF73E9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无</w:t>
      </w:r>
    </w:p>
    <w:p w14:paraId="53935C23" w14:textId="5CA2E311" w:rsidR="00990532" w:rsidRDefault="00990532" w:rsidP="00990532">
      <w:pPr>
        <w:pStyle w:val="4"/>
      </w:pPr>
      <w:r>
        <w:rPr>
          <w:rFonts w:hint="eastAsia"/>
        </w:rPr>
        <w:t>删除</w:t>
      </w:r>
      <w:r>
        <w:t>用户</w:t>
      </w:r>
      <w:r>
        <w:rPr>
          <w:rFonts w:hint="eastAsia"/>
        </w:rPr>
        <w:t>-</w:t>
      </w:r>
      <w:r>
        <w:rPr>
          <w:rFonts w:hint="eastAsia"/>
        </w:rPr>
        <w:t>资源</w:t>
      </w:r>
      <w:r>
        <w:t>未回收</w:t>
      </w:r>
    </w:p>
    <w:p w14:paraId="57429B8E" w14:textId="77777777" w:rsidR="00990532" w:rsidRDefault="00990532" w:rsidP="00990532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3156858E" w14:textId="77777777" w:rsidR="00990532" w:rsidRDefault="00990532" w:rsidP="00990532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WEB</w:t>
      </w:r>
      <w:r>
        <w:t>以</w:t>
      </w:r>
      <w:r>
        <w:rPr>
          <w:rFonts w:hint="eastAsia"/>
        </w:rPr>
        <w:t>管理员</w:t>
      </w:r>
      <w:r>
        <w:t>角色</w:t>
      </w:r>
      <w:r>
        <w:rPr>
          <w:rFonts w:hint="eastAsia"/>
        </w:rPr>
        <w:t>成功</w:t>
      </w:r>
      <w:r>
        <w:t>登录</w:t>
      </w:r>
      <w:r>
        <w:t>CDM</w:t>
      </w:r>
    </w:p>
    <w:p w14:paraId="5F4E72CC" w14:textId="77777777" w:rsidR="00990532" w:rsidRDefault="00990532" w:rsidP="00990532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5F96F09F" w14:textId="77777777" w:rsidR="00990532" w:rsidRDefault="00990532" w:rsidP="003430E7">
      <w:pPr>
        <w:pStyle w:val="ae"/>
        <w:numPr>
          <w:ilvl w:val="0"/>
          <w:numId w:val="62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t>发起</w:t>
      </w:r>
      <w:r>
        <w:rPr>
          <w:rFonts w:hint="eastAsia"/>
        </w:rPr>
        <w:t>删除</w:t>
      </w:r>
      <w:r>
        <w:t>用户请求</w:t>
      </w:r>
      <w:r>
        <w:rPr>
          <w:rFonts w:hint="eastAsia"/>
        </w:rPr>
        <w:t>，</w:t>
      </w:r>
      <w:r>
        <w:t>携带用户名</w:t>
      </w:r>
    </w:p>
    <w:p w14:paraId="3C99EEE9" w14:textId="207FD957" w:rsidR="00990532" w:rsidRDefault="00990532" w:rsidP="003430E7">
      <w:pPr>
        <w:pStyle w:val="ae"/>
        <w:numPr>
          <w:ilvl w:val="0"/>
          <w:numId w:val="62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检查该用户存在未</w:t>
      </w:r>
      <w:r>
        <w:t>删除的</w:t>
      </w:r>
      <w:r>
        <w:rPr>
          <w:rFonts w:hint="eastAsia"/>
        </w:rPr>
        <w:t>数据库</w:t>
      </w:r>
      <w:r>
        <w:t>表或者具有未回收的权限</w:t>
      </w:r>
    </w:p>
    <w:p w14:paraId="786F30BD" w14:textId="1CF6CB72" w:rsidR="00990532" w:rsidRPr="00457D24" w:rsidRDefault="00990532" w:rsidP="003430E7">
      <w:pPr>
        <w:pStyle w:val="ae"/>
        <w:numPr>
          <w:ilvl w:val="0"/>
          <w:numId w:val="62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</w:t>
      </w:r>
      <w:r>
        <w:rPr>
          <w:rFonts w:hint="eastAsia"/>
        </w:rPr>
        <w:t>删除</w:t>
      </w:r>
      <w:r>
        <w:t>用户</w:t>
      </w:r>
      <w:r>
        <w:rPr>
          <w:rFonts w:hint="eastAsia"/>
        </w:rPr>
        <w:t>失败</w:t>
      </w:r>
      <w:r>
        <w:t>的响应</w:t>
      </w:r>
      <w:r>
        <w:rPr>
          <w:rFonts w:hint="eastAsia"/>
        </w:rPr>
        <w:t>，</w:t>
      </w:r>
      <w:r>
        <w:t>原因为</w:t>
      </w:r>
      <w:r>
        <w:rPr>
          <w:rFonts w:hint="eastAsia"/>
        </w:rPr>
        <w:t>存在未</w:t>
      </w:r>
      <w:r>
        <w:t>删除的表或未回收的权限</w:t>
      </w:r>
    </w:p>
    <w:p w14:paraId="5CADC988" w14:textId="77777777" w:rsidR="00990532" w:rsidRDefault="00990532" w:rsidP="00990532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12193E73" w14:textId="77777777" w:rsidR="00990532" w:rsidRDefault="00990532" w:rsidP="00990532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无</w:t>
      </w:r>
    </w:p>
    <w:p w14:paraId="0726AC7A" w14:textId="7952C3E9" w:rsidR="00695663" w:rsidRDefault="00695663" w:rsidP="00695663">
      <w:pPr>
        <w:pStyle w:val="4"/>
      </w:pPr>
      <w:r>
        <w:rPr>
          <w:rFonts w:hint="eastAsia"/>
        </w:rPr>
        <w:t>查询</w:t>
      </w:r>
      <w:r>
        <w:t>用户列表</w:t>
      </w:r>
    </w:p>
    <w:p w14:paraId="71B383A2" w14:textId="77777777" w:rsidR="00695663" w:rsidRDefault="00695663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0ECDCA5A" w14:textId="3E2F0767" w:rsidR="00695663" w:rsidRDefault="00695663" w:rsidP="00695663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WEB</w:t>
      </w:r>
      <w:r>
        <w:t>以</w:t>
      </w:r>
      <w:r>
        <w:rPr>
          <w:rFonts w:hint="eastAsia"/>
        </w:rPr>
        <w:t>管理员成功</w:t>
      </w:r>
      <w:r>
        <w:t>登录</w:t>
      </w:r>
      <w:r>
        <w:t>CDM</w:t>
      </w:r>
    </w:p>
    <w:p w14:paraId="07D892C6" w14:textId="77777777" w:rsidR="00695663" w:rsidRDefault="00695663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1A8372A0" w14:textId="673E20EC" w:rsidR="00695663" w:rsidRDefault="00695663" w:rsidP="0090427D">
      <w:pPr>
        <w:pStyle w:val="ae"/>
        <w:numPr>
          <w:ilvl w:val="0"/>
          <w:numId w:val="30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t>发起</w:t>
      </w:r>
      <w:r w:rsidR="00963114">
        <w:rPr>
          <w:rFonts w:hint="eastAsia"/>
        </w:rPr>
        <w:t>查询</w:t>
      </w:r>
      <w:r>
        <w:t>用户</w:t>
      </w:r>
      <w:r w:rsidR="00963114">
        <w:rPr>
          <w:rFonts w:hint="eastAsia"/>
        </w:rPr>
        <w:t>列表</w:t>
      </w:r>
      <w:r>
        <w:t>请求</w:t>
      </w:r>
    </w:p>
    <w:p w14:paraId="3FD11C8C" w14:textId="0C2359C5" w:rsidR="00695663" w:rsidRDefault="00695663" w:rsidP="0090427D">
      <w:pPr>
        <w:pStyle w:val="ae"/>
        <w:numPr>
          <w:ilvl w:val="0"/>
          <w:numId w:val="30"/>
        </w:numPr>
        <w:adjustRightInd/>
        <w:spacing w:line="240" w:lineRule="auto"/>
        <w:textAlignment w:val="auto"/>
      </w:pPr>
      <w:r>
        <w:t>CDM</w:t>
      </w:r>
      <w:r w:rsidR="00963114">
        <w:rPr>
          <w:rFonts w:hint="eastAsia"/>
        </w:rPr>
        <w:t>查询用户</w:t>
      </w:r>
      <w:r w:rsidR="00963114">
        <w:t>列表</w:t>
      </w:r>
    </w:p>
    <w:p w14:paraId="5440F815" w14:textId="23891E59" w:rsidR="00695663" w:rsidRPr="00457D24" w:rsidRDefault="00695663" w:rsidP="0090427D">
      <w:pPr>
        <w:pStyle w:val="ae"/>
        <w:numPr>
          <w:ilvl w:val="0"/>
          <w:numId w:val="30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</w:t>
      </w:r>
      <w:r w:rsidR="00963114">
        <w:rPr>
          <w:rFonts w:hint="eastAsia"/>
        </w:rPr>
        <w:t>用户列表</w:t>
      </w:r>
    </w:p>
    <w:p w14:paraId="5B7A1392" w14:textId="77777777" w:rsidR="00695663" w:rsidRDefault="00695663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754DAEFD" w14:textId="3CB243CA" w:rsidR="00695663" w:rsidRDefault="00963114" w:rsidP="00695663">
      <w:pPr>
        <w:pStyle w:val="ae"/>
        <w:adjustRightInd/>
        <w:spacing w:line="240" w:lineRule="auto"/>
        <w:ind w:left="840" w:firstLine="0"/>
        <w:textAlignment w:val="auto"/>
      </w:pPr>
      <w:r>
        <w:t>W</w:t>
      </w:r>
      <w:r>
        <w:rPr>
          <w:rFonts w:hint="eastAsia"/>
        </w:rPr>
        <w:t>eb</w:t>
      </w:r>
      <w:r>
        <w:t>在登录界面能够显示用户列表</w:t>
      </w:r>
    </w:p>
    <w:p w14:paraId="04BA0615" w14:textId="4E0D04EE" w:rsidR="00F94032" w:rsidRDefault="00F94032" w:rsidP="00F94032">
      <w:pPr>
        <w:pStyle w:val="30"/>
      </w:pPr>
      <w:r>
        <w:rPr>
          <w:rFonts w:hint="eastAsia"/>
        </w:rPr>
        <w:lastRenderedPageBreak/>
        <w:t>数据</w:t>
      </w:r>
      <w:r>
        <w:t>管理</w:t>
      </w:r>
    </w:p>
    <w:p w14:paraId="009C41E6" w14:textId="521EE27E" w:rsidR="00D75709" w:rsidRDefault="00D75709" w:rsidP="00D75709">
      <w:pPr>
        <w:pStyle w:val="4"/>
      </w:pPr>
      <w:r>
        <w:rPr>
          <w:rFonts w:hint="eastAsia"/>
        </w:rPr>
        <w:t>获取</w:t>
      </w:r>
      <w:r>
        <w:rPr>
          <w:rFonts w:hint="eastAsia"/>
        </w:rPr>
        <w:t>table</w:t>
      </w:r>
      <w:r>
        <w:t>列表</w:t>
      </w:r>
    </w:p>
    <w:p w14:paraId="7F9637A8" w14:textId="77777777" w:rsidR="00BB7570" w:rsidRDefault="00BB7570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40E2138E" w14:textId="77777777" w:rsidR="00BB7570" w:rsidRDefault="00BB7570" w:rsidP="00BB7570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WEB</w:t>
      </w:r>
      <w:r>
        <w:t>以</w:t>
      </w:r>
      <w:r>
        <w:rPr>
          <w:rFonts w:hint="eastAsia"/>
        </w:rPr>
        <w:t>管理员</w:t>
      </w:r>
      <w:r>
        <w:rPr>
          <w:rFonts w:hint="eastAsia"/>
        </w:rPr>
        <w:t>/</w:t>
      </w:r>
      <w:r>
        <w:rPr>
          <w:rFonts w:hint="eastAsia"/>
        </w:rPr>
        <w:t>普通</w:t>
      </w:r>
      <w:r>
        <w:t>用户角色</w:t>
      </w:r>
      <w:r>
        <w:rPr>
          <w:rFonts w:hint="eastAsia"/>
        </w:rPr>
        <w:t>成功</w:t>
      </w:r>
      <w:r>
        <w:t>登录</w:t>
      </w:r>
      <w:r>
        <w:t>CDM</w:t>
      </w:r>
    </w:p>
    <w:p w14:paraId="3C14FB3D" w14:textId="77777777" w:rsidR="00BB7570" w:rsidRDefault="00BB7570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0BF72609" w14:textId="20244F0A" w:rsidR="00BB7570" w:rsidRDefault="00BB7570" w:rsidP="0090427D">
      <w:pPr>
        <w:pStyle w:val="ae"/>
        <w:numPr>
          <w:ilvl w:val="0"/>
          <w:numId w:val="40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t>发起</w:t>
      </w:r>
      <w:r>
        <w:rPr>
          <w:rFonts w:hint="eastAsia"/>
        </w:rPr>
        <w:t>查询</w:t>
      </w:r>
      <w:r>
        <w:rPr>
          <w:rFonts w:hint="eastAsia"/>
        </w:rPr>
        <w:t>table</w:t>
      </w:r>
      <w:r>
        <w:rPr>
          <w:rFonts w:hint="eastAsia"/>
        </w:rPr>
        <w:t>列表</w:t>
      </w:r>
      <w:r>
        <w:t>请求</w:t>
      </w:r>
    </w:p>
    <w:p w14:paraId="237AD6B4" w14:textId="18807D40" w:rsidR="00BB7570" w:rsidRDefault="00BB7570" w:rsidP="0090427D">
      <w:pPr>
        <w:pStyle w:val="ae"/>
        <w:numPr>
          <w:ilvl w:val="0"/>
          <w:numId w:val="40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查询</w:t>
      </w:r>
      <w:r w:rsidR="00933915">
        <w:rPr>
          <w:rFonts w:hint="eastAsia"/>
        </w:rPr>
        <w:t>用户</w:t>
      </w:r>
      <w:r w:rsidR="00933915">
        <w:t>可见的</w:t>
      </w:r>
      <w:r>
        <w:rPr>
          <w:rFonts w:hint="eastAsia"/>
        </w:rPr>
        <w:t>table</w:t>
      </w:r>
      <w:r>
        <w:t>列表</w:t>
      </w:r>
    </w:p>
    <w:p w14:paraId="3A8B6A0B" w14:textId="2CDE06D3" w:rsidR="00BB7570" w:rsidRPr="00457D24" w:rsidRDefault="00BB7570" w:rsidP="0090427D">
      <w:pPr>
        <w:pStyle w:val="ae"/>
        <w:numPr>
          <w:ilvl w:val="0"/>
          <w:numId w:val="40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</w:t>
      </w:r>
      <w:r>
        <w:rPr>
          <w:rFonts w:hint="eastAsia"/>
        </w:rPr>
        <w:t>table</w:t>
      </w:r>
      <w:r>
        <w:rPr>
          <w:rFonts w:hint="eastAsia"/>
        </w:rPr>
        <w:t>列表</w:t>
      </w:r>
    </w:p>
    <w:p w14:paraId="116FF9BF" w14:textId="77777777" w:rsidR="00BB7570" w:rsidRDefault="00BB7570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2D03A9F7" w14:textId="1451C26A" w:rsidR="00D75709" w:rsidRPr="00BB7570" w:rsidRDefault="00BB7570" w:rsidP="00933915">
      <w:pPr>
        <w:pStyle w:val="ae"/>
        <w:adjustRightInd/>
        <w:spacing w:line="240" w:lineRule="auto"/>
        <w:ind w:left="840" w:firstLine="0"/>
        <w:textAlignment w:val="auto"/>
      </w:pPr>
      <w:r>
        <w:t>W</w:t>
      </w:r>
      <w:r>
        <w:rPr>
          <w:rFonts w:hint="eastAsia"/>
        </w:rPr>
        <w:t>eb</w:t>
      </w:r>
      <w:r>
        <w:t>在界面</w:t>
      </w:r>
      <w:r>
        <w:rPr>
          <w:rFonts w:hint="eastAsia"/>
        </w:rPr>
        <w:t>中</w:t>
      </w:r>
      <w:r>
        <w:t>能够显示</w:t>
      </w:r>
      <w:r>
        <w:rPr>
          <w:rFonts w:hint="eastAsia"/>
        </w:rPr>
        <w:t>当前</w:t>
      </w:r>
      <w:r>
        <w:t>用户的</w:t>
      </w:r>
      <w:r>
        <w:t>table</w:t>
      </w:r>
      <w:r>
        <w:t>列表</w:t>
      </w:r>
    </w:p>
    <w:p w14:paraId="6BB3E850" w14:textId="23CEED0A" w:rsidR="00FF4EAC" w:rsidRDefault="00FF4EAC" w:rsidP="00FF4EAC">
      <w:pPr>
        <w:pStyle w:val="4"/>
      </w:pPr>
      <w:r>
        <w:rPr>
          <w:rFonts w:hint="eastAsia"/>
        </w:rPr>
        <w:t>获取</w:t>
      </w:r>
      <w:r>
        <w:t>view</w:t>
      </w:r>
      <w:r>
        <w:t>列表</w:t>
      </w:r>
    </w:p>
    <w:p w14:paraId="2BF830C3" w14:textId="77777777" w:rsidR="00933915" w:rsidRDefault="00933915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6B736827" w14:textId="77777777" w:rsidR="00933915" w:rsidRDefault="00933915" w:rsidP="00933915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WEB</w:t>
      </w:r>
      <w:r>
        <w:t>以</w:t>
      </w:r>
      <w:r>
        <w:rPr>
          <w:rFonts w:hint="eastAsia"/>
        </w:rPr>
        <w:t>管理员</w:t>
      </w:r>
      <w:r>
        <w:rPr>
          <w:rFonts w:hint="eastAsia"/>
        </w:rPr>
        <w:t>/</w:t>
      </w:r>
      <w:r>
        <w:rPr>
          <w:rFonts w:hint="eastAsia"/>
        </w:rPr>
        <w:t>普通</w:t>
      </w:r>
      <w:r>
        <w:t>用户角色</w:t>
      </w:r>
      <w:r>
        <w:rPr>
          <w:rFonts w:hint="eastAsia"/>
        </w:rPr>
        <w:t>成功</w:t>
      </w:r>
      <w:r>
        <w:t>登录</w:t>
      </w:r>
      <w:r>
        <w:t>CDM</w:t>
      </w:r>
    </w:p>
    <w:p w14:paraId="456F8CAA" w14:textId="77777777" w:rsidR="00933915" w:rsidRDefault="00933915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63743032" w14:textId="20C43CF0" w:rsidR="00933915" w:rsidRDefault="00933915" w:rsidP="0090427D">
      <w:pPr>
        <w:pStyle w:val="ae"/>
        <w:numPr>
          <w:ilvl w:val="0"/>
          <w:numId w:val="41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t>发起</w:t>
      </w:r>
      <w:r>
        <w:rPr>
          <w:rFonts w:hint="eastAsia"/>
        </w:rPr>
        <w:t>查询</w:t>
      </w:r>
      <w:r>
        <w:t>view</w:t>
      </w:r>
      <w:r>
        <w:rPr>
          <w:rFonts w:hint="eastAsia"/>
        </w:rPr>
        <w:t>列表</w:t>
      </w:r>
      <w:r>
        <w:t>请求</w:t>
      </w:r>
    </w:p>
    <w:p w14:paraId="7B69D137" w14:textId="16FB8091" w:rsidR="00933915" w:rsidRDefault="00933915" w:rsidP="0090427D">
      <w:pPr>
        <w:pStyle w:val="ae"/>
        <w:numPr>
          <w:ilvl w:val="0"/>
          <w:numId w:val="41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查询用户</w:t>
      </w:r>
      <w:r>
        <w:t>可见的</w:t>
      </w:r>
      <w:r>
        <w:t>view</w:t>
      </w:r>
      <w:r>
        <w:t>列表</w:t>
      </w:r>
    </w:p>
    <w:p w14:paraId="258C3021" w14:textId="4C1F5CFF" w:rsidR="00933915" w:rsidRPr="00457D24" w:rsidRDefault="00933915" w:rsidP="0090427D">
      <w:pPr>
        <w:pStyle w:val="ae"/>
        <w:numPr>
          <w:ilvl w:val="0"/>
          <w:numId w:val="41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</w:t>
      </w:r>
      <w:r>
        <w:t>view</w:t>
      </w:r>
      <w:r>
        <w:rPr>
          <w:rFonts w:hint="eastAsia"/>
        </w:rPr>
        <w:t>列表</w:t>
      </w:r>
    </w:p>
    <w:p w14:paraId="0E1F334A" w14:textId="77777777" w:rsidR="00933915" w:rsidRDefault="00933915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5DFF546E" w14:textId="1E6F3ED3" w:rsidR="00933915" w:rsidRPr="00BB7570" w:rsidRDefault="00933915" w:rsidP="00933915">
      <w:pPr>
        <w:pStyle w:val="ae"/>
        <w:adjustRightInd/>
        <w:spacing w:line="240" w:lineRule="auto"/>
        <w:ind w:left="840" w:firstLine="0"/>
        <w:textAlignment w:val="auto"/>
      </w:pPr>
      <w:r>
        <w:t>W</w:t>
      </w:r>
      <w:r>
        <w:rPr>
          <w:rFonts w:hint="eastAsia"/>
        </w:rPr>
        <w:t>eb</w:t>
      </w:r>
      <w:r>
        <w:t>在界面</w:t>
      </w:r>
      <w:r>
        <w:rPr>
          <w:rFonts w:hint="eastAsia"/>
        </w:rPr>
        <w:t>中</w:t>
      </w:r>
      <w:r>
        <w:t>能够显示</w:t>
      </w:r>
      <w:r>
        <w:rPr>
          <w:rFonts w:hint="eastAsia"/>
        </w:rPr>
        <w:t>当前</w:t>
      </w:r>
      <w:r>
        <w:t>用户的</w:t>
      </w:r>
      <w:r>
        <w:t>view</w:t>
      </w:r>
      <w:r>
        <w:t>列表</w:t>
      </w:r>
    </w:p>
    <w:p w14:paraId="3F78BE9A" w14:textId="5C8C7070" w:rsidR="00D75709" w:rsidRDefault="00FF4EAC" w:rsidP="00D75709">
      <w:pPr>
        <w:pStyle w:val="4"/>
      </w:pPr>
      <w:r>
        <w:t>T</w:t>
      </w:r>
      <w:r w:rsidR="00D75709">
        <w:rPr>
          <w:rFonts w:hint="eastAsia"/>
        </w:rPr>
        <w:t>able</w:t>
      </w:r>
      <w:r>
        <w:rPr>
          <w:rFonts w:hint="eastAsia"/>
        </w:rPr>
        <w:t>增删改</w:t>
      </w:r>
      <w:r>
        <w:t>查</w:t>
      </w:r>
    </w:p>
    <w:p w14:paraId="6BC265B2" w14:textId="77777777" w:rsidR="00933915" w:rsidRDefault="00933915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1BC44212" w14:textId="77777777" w:rsidR="00933915" w:rsidRDefault="00933915" w:rsidP="00933915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WEB</w:t>
      </w:r>
      <w:r>
        <w:t>以</w:t>
      </w:r>
      <w:r>
        <w:rPr>
          <w:rFonts w:hint="eastAsia"/>
        </w:rPr>
        <w:t>管理员</w:t>
      </w:r>
      <w:r>
        <w:rPr>
          <w:rFonts w:hint="eastAsia"/>
        </w:rPr>
        <w:t>/</w:t>
      </w:r>
      <w:r>
        <w:rPr>
          <w:rFonts w:hint="eastAsia"/>
        </w:rPr>
        <w:t>普通</w:t>
      </w:r>
      <w:r>
        <w:t>用户角色</w:t>
      </w:r>
      <w:r>
        <w:rPr>
          <w:rFonts w:hint="eastAsia"/>
        </w:rPr>
        <w:t>成功</w:t>
      </w:r>
      <w:r>
        <w:t>登录</w:t>
      </w:r>
      <w:r>
        <w:t>CDM</w:t>
      </w:r>
    </w:p>
    <w:p w14:paraId="53276F4D" w14:textId="77777777" w:rsidR="00933915" w:rsidRDefault="00933915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2AE5B0BE" w14:textId="546E52F4" w:rsidR="00933915" w:rsidRDefault="00933915" w:rsidP="0090427D">
      <w:pPr>
        <w:pStyle w:val="ae"/>
        <w:numPr>
          <w:ilvl w:val="0"/>
          <w:numId w:val="42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 w:rsidR="00555483">
        <w:rPr>
          <w:rFonts w:hint="eastAsia"/>
        </w:rPr>
        <w:t>通过</w:t>
      </w:r>
      <w:r w:rsidR="00555483">
        <w:t>SQL</w:t>
      </w:r>
      <w:r>
        <w:t>发起</w:t>
      </w:r>
      <w:r>
        <w:rPr>
          <w:rFonts w:hint="eastAsia"/>
        </w:rPr>
        <w:t>table</w:t>
      </w:r>
      <w:r>
        <w:t>的创建、删除、</w:t>
      </w:r>
      <w:r>
        <w:rPr>
          <w:rFonts w:hint="eastAsia"/>
        </w:rPr>
        <w:t>表</w:t>
      </w:r>
      <w:r>
        <w:t>结构修改、</w:t>
      </w:r>
      <w:r w:rsidR="00555483">
        <w:rPr>
          <w:rFonts w:hint="eastAsia"/>
        </w:rPr>
        <w:t>表结构</w:t>
      </w:r>
      <w:r>
        <w:t>查询</w:t>
      </w:r>
    </w:p>
    <w:p w14:paraId="48BA45B6" w14:textId="27713A67" w:rsidR="00933915" w:rsidRDefault="00933915" w:rsidP="0090427D">
      <w:pPr>
        <w:pStyle w:val="ae"/>
        <w:numPr>
          <w:ilvl w:val="0"/>
          <w:numId w:val="42"/>
        </w:numPr>
        <w:adjustRightInd/>
        <w:spacing w:line="240" w:lineRule="auto"/>
        <w:textAlignment w:val="auto"/>
      </w:pPr>
      <w:r>
        <w:t>CDM</w:t>
      </w:r>
      <w:r w:rsidR="00555483">
        <w:rPr>
          <w:rFonts w:hint="eastAsia"/>
        </w:rPr>
        <w:t>执行</w:t>
      </w:r>
      <w:r w:rsidR="00555483">
        <w:rPr>
          <w:rFonts w:hint="eastAsia"/>
        </w:rPr>
        <w:t>SQL</w:t>
      </w:r>
    </w:p>
    <w:p w14:paraId="2D11250B" w14:textId="41DF645B" w:rsidR="00933915" w:rsidRPr="00457D24" w:rsidRDefault="00933915" w:rsidP="0090427D">
      <w:pPr>
        <w:pStyle w:val="ae"/>
        <w:numPr>
          <w:ilvl w:val="0"/>
          <w:numId w:val="42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</w:t>
      </w:r>
      <w:r w:rsidR="00555483">
        <w:rPr>
          <w:rFonts w:hint="eastAsia"/>
        </w:rPr>
        <w:t>执行</w:t>
      </w:r>
      <w:r w:rsidR="00555483">
        <w:t>结果</w:t>
      </w:r>
    </w:p>
    <w:p w14:paraId="05C6ED3E" w14:textId="77777777" w:rsidR="00933915" w:rsidRDefault="00933915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3B88199F" w14:textId="01515934" w:rsidR="00933915" w:rsidRPr="00BB7570" w:rsidRDefault="00933915" w:rsidP="00933915">
      <w:pPr>
        <w:pStyle w:val="ae"/>
        <w:adjustRightInd/>
        <w:spacing w:line="240" w:lineRule="auto"/>
        <w:ind w:left="840" w:firstLine="0"/>
        <w:textAlignment w:val="auto"/>
      </w:pPr>
      <w:r>
        <w:t>W</w:t>
      </w:r>
      <w:r>
        <w:rPr>
          <w:rFonts w:hint="eastAsia"/>
        </w:rPr>
        <w:t>eb</w:t>
      </w:r>
      <w:r>
        <w:t>在界面</w:t>
      </w:r>
      <w:r>
        <w:rPr>
          <w:rFonts w:hint="eastAsia"/>
        </w:rPr>
        <w:t>中</w:t>
      </w:r>
      <w:r>
        <w:t>能够显示</w:t>
      </w:r>
      <w:r w:rsidR="00555483">
        <w:rPr>
          <w:rFonts w:hint="eastAsia"/>
        </w:rPr>
        <w:t>SQL</w:t>
      </w:r>
      <w:r w:rsidR="00555483">
        <w:rPr>
          <w:rFonts w:hint="eastAsia"/>
        </w:rPr>
        <w:t>执行</w:t>
      </w:r>
      <w:r w:rsidR="00555483">
        <w:t>结果</w:t>
      </w:r>
    </w:p>
    <w:p w14:paraId="4F210FF2" w14:textId="0DBD4D09" w:rsidR="00B1276E" w:rsidRDefault="00B1276E" w:rsidP="00B1276E">
      <w:pPr>
        <w:pStyle w:val="4"/>
      </w:pPr>
      <w:r>
        <w:rPr>
          <w:rFonts w:hint="eastAsia"/>
        </w:rPr>
        <w:t>查询表索引</w:t>
      </w:r>
    </w:p>
    <w:p w14:paraId="62A3C71B" w14:textId="77777777" w:rsidR="00B1276E" w:rsidRDefault="00B1276E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401A3106" w14:textId="77777777" w:rsidR="00B1276E" w:rsidRDefault="00B1276E" w:rsidP="00B1276E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lastRenderedPageBreak/>
        <w:t>WEB</w:t>
      </w:r>
      <w:r>
        <w:t>以</w:t>
      </w:r>
      <w:r>
        <w:rPr>
          <w:rFonts w:hint="eastAsia"/>
        </w:rPr>
        <w:t>管理员</w:t>
      </w:r>
      <w:r>
        <w:rPr>
          <w:rFonts w:hint="eastAsia"/>
        </w:rPr>
        <w:t>/</w:t>
      </w:r>
      <w:r>
        <w:rPr>
          <w:rFonts w:hint="eastAsia"/>
        </w:rPr>
        <w:t>普通</w:t>
      </w:r>
      <w:r>
        <w:t>用户角色</w:t>
      </w:r>
      <w:r>
        <w:rPr>
          <w:rFonts w:hint="eastAsia"/>
        </w:rPr>
        <w:t>成功</w:t>
      </w:r>
      <w:r>
        <w:t>登录</w:t>
      </w:r>
      <w:r>
        <w:t>CDM</w:t>
      </w:r>
    </w:p>
    <w:p w14:paraId="47D78154" w14:textId="77777777" w:rsidR="00B1276E" w:rsidRDefault="00B1276E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31895EAA" w14:textId="73443A77" w:rsidR="00B1276E" w:rsidRDefault="00B1276E" w:rsidP="0090427D">
      <w:pPr>
        <w:pStyle w:val="ae"/>
        <w:numPr>
          <w:ilvl w:val="0"/>
          <w:numId w:val="51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rPr>
          <w:rFonts w:hint="eastAsia"/>
        </w:rPr>
        <w:t>通过</w:t>
      </w:r>
      <w:r>
        <w:t>SQL</w:t>
      </w:r>
      <w:r>
        <w:t>查询</w:t>
      </w:r>
      <w:r>
        <w:rPr>
          <w:rFonts w:hint="eastAsia"/>
        </w:rPr>
        <w:t>指定表</w:t>
      </w:r>
      <w:r>
        <w:t>的索引</w:t>
      </w:r>
    </w:p>
    <w:p w14:paraId="7E016FDA" w14:textId="54EA4F54" w:rsidR="00B1276E" w:rsidRDefault="00B1276E" w:rsidP="0090427D">
      <w:pPr>
        <w:pStyle w:val="ae"/>
        <w:numPr>
          <w:ilvl w:val="0"/>
          <w:numId w:val="51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执行</w:t>
      </w:r>
      <w:r>
        <w:rPr>
          <w:rFonts w:hint="eastAsia"/>
        </w:rPr>
        <w:t>SQL</w:t>
      </w:r>
    </w:p>
    <w:p w14:paraId="182D0512" w14:textId="77777777" w:rsidR="00B1276E" w:rsidRPr="00457D24" w:rsidRDefault="00B1276E" w:rsidP="0090427D">
      <w:pPr>
        <w:pStyle w:val="ae"/>
        <w:numPr>
          <w:ilvl w:val="0"/>
          <w:numId w:val="51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</w:t>
      </w:r>
      <w:r>
        <w:rPr>
          <w:rFonts w:hint="eastAsia"/>
        </w:rPr>
        <w:t>执行</w:t>
      </w:r>
      <w:r>
        <w:t>结果</w:t>
      </w:r>
    </w:p>
    <w:p w14:paraId="12283538" w14:textId="77777777" w:rsidR="00B1276E" w:rsidRDefault="00B1276E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2B8E693B" w14:textId="17E1C71F" w:rsidR="00B1276E" w:rsidRDefault="00B1276E" w:rsidP="00B1276E">
      <w:pPr>
        <w:pStyle w:val="ae"/>
        <w:adjustRightInd/>
        <w:spacing w:line="240" w:lineRule="auto"/>
        <w:ind w:left="840" w:firstLine="0"/>
        <w:textAlignment w:val="auto"/>
      </w:pPr>
      <w:r>
        <w:t>W</w:t>
      </w:r>
      <w:r>
        <w:rPr>
          <w:rFonts w:hint="eastAsia"/>
        </w:rPr>
        <w:t>eb</w:t>
      </w:r>
      <w:r>
        <w:t>在界面</w:t>
      </w:r>
      <w:r>
        <w:rPr>
          <w:rFonts w:hint="eastAsia"/>
        </w:rPr>
        <w:t>中</w:t>
      </w:r>
      <w:r>
        <w:t>能够显示</w:t>
      </w:r>
      <w:r>
        <w:rPr>
          <w:rFonts w:hint="eastAsia"/>
        </w:rPr>
        <w:t>表的</w:t>
      </w:r>
      <w:r>
        <w:t>索引</w:t>
      </w:r>
    </w:p>
    <w:p w14:paraId="2F1FC8E1" w14:textId="13C30E09" w:rsidR="00B1276E" w:rsidRDefault="00B1276E" w:rsidP="00B1276E">
      <w:pPr>
        <w:pStyle w:val="4"/>
      </w:pPr>
      <w:r>
        <w:rPr>
          <w:rFonts w:hint="eastAsia"/>
        </w:rPr>
        <w:t>创建</w:t>
      </w:r>
      <w:r w:rsidR="00FE0369">
        <w:rPr>
          <w:rFonts w:hint="eastAsia"/>
        </w:rPr>
        <w:t>/</w:t>
      </w:r>
      <w:r w:rsidR="00FE0369">
        <w:rPr>
          <w:rFonts w:hint="eastAsia"/>
        </w:rPr>
        <w:t>删除</w:t>
      </w:r>
      <w:r>
        <w:rPr>
          <w:rFonts w:hint="eastAsia"/>
        </w:rPr>
        <w:t>表索引</w:t>
      </w:r>
    </w:p>
    <w:p w14:paraId="716A1A08" w14:textId="77777777" w:rsidR="00B1276E" w:rsidRDefault="00B1276E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0E758AE3" w14:textId="77777777" w:rsidR="00B1276E" w:rsidRDefault="00B1276E" w:rsidP="00B1276E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WEB</w:t>
      </w:r>
      <w:r>
        <w:t>以</w:t>
      </w:r>
      <w:r>
        <w:rPr>
          <w:rFonts w:hint="eastAsia"/>
        </w:rPr>
        <w:t>管理员</w:t>
      </w:r>
      <w:r>
        <w:rPr>
          <w:rFonts w:hint="eastAsia"/>
        </w:rPr>
        <w:t>/</w:t>
      </w:r>
      <w:r>
        <w:rPr>
          <w:rFonts w:hint="eastAsia"/>
        </w:rPr>
        <w:t>普通</w:t>
      </w:r>
      <w:r>
        <w:t>用户角色</w:t>
      </w:r>
      <w:r>
        <w:rPr>
          <w:rFonts w:hint="eastAsia"/>
        </w:rPr>
        <w:t>成功</w:t>
      </w:r>
      <w:r>
        <w:t>登录</w:t>
      </w:r>
      <w:r>
        <w:t>CDM</w:t>
      </w:r>
    </w:p>
    <w:p w14:paraId="4E5DE22F" w14:textId="77777777" w:rsidR="00B1276E" w:rsidRDefault="00B1276E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02BAF600" w14:textId="009E1BFD" w:rsidR="00B1276E" w:rsidRDefault="00B1276E" w:rsidP="0090427D">
      <w:pPr>
        <w:pStyle w:val="ae"/>
        <w:numPr>
          <w:ilvl w:val="0"/>
          <w:numId w:val="52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rPr>
          <w:rFonts w:hint="eastAsia"/>
        </w:rPr>
        <w:t>通过</w:t>
      </w:r>
      <w:r>
        <w:t>SQL</w:t>
      </w:r>
      <w:r>
        <w:rPr>
          <w:rFonts w:hint="eastAsia"/>
        </w:rPr>
        <w:t>创建</w:t>
      </w:r>
      <w:r w:rsidR="00FE0369">
        <w:rPr>
          <w:rFonts w:hint="eastAsia"/>
        </w:rPr>
        <w:t>/</w:t>
      </w:r>
      <w:r w:rsidR="00FE0369">
        <w:rPr>
          <w:rFonts w:hint="eastAsia"/>
        </w:rPr>
        <w:t>删除</w:t>
      </w:r>
      <w:r>
        <w:rPr>
          <w:rFonts w:hint="eastAsia"/>
        </w:rPr>
        <w:t>指定表</w:t>
      </w:r>
      <w:r>
        <w:t>的索引</w:t>
      </w:r>
    </w:p>
    <w:p w14:paraId="597C1811" w14:textId="77777777" w:rsidR="00B1276E" w:rsidRDefault="00B1276E" w:rsidP="0090427D">
      <w:pPr>
        <w:pStyle w:val="ae"/>
        <w:numPr>
          <w:ilvl w:val="0"/>
          <w:numId w:val="52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执行</w:t>
      </w:r>
      <w:r>
        <w:rPr>
          <w:rFonts w:hint="eastAsia"/>
        </w:rPr>
        <w:t>SQL</w:t>
      </w:r>
    </w:p>
    <w:p w14:paraId="08B43B9E" w14:textId="77777777" w:rsidR="00B1276E" w:rsidRPr="00457D24" w:rsidRDefault="00B1276E" w:rsidP="0090427D">
      <w:pPr>
        <w:pStyle w:val="ae"/>
        <w:numPr>
          <w:ilvl w:val="0"/>
          <w:numId w:val="52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</w:t>
      </w:r>
      <w:r>
        <w:rPr>
          <w:rFonts w:hint="eastAsia"/>
        </w:rPr>
        <w:t>执行</w:t>
      </w:r>
      <w:r>
        <w:t>结果</w:t>
      </w:r>
    </w:p>
    <w:p w14:paraId="055FD50C" w14:textId="77777777" w:rsidR="00B1276E" w:rsidRDefault="00B1276E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0926C352" w14:textId="4CA4680A" w:rsidR="00B1276E" w:rsidRPr="00B1276E" w:rsidRDefault="00B1276E" w:rsidP="00B1276E">
      <w:pPr>
        <w:pStyle w:val="ae"/>
        <w:adjustRightInd/>
        <w:spacing w:line="240" w:lineRule="auto"/>
        <w:ind w:left="840" w:firstLine="0"/>
        <w:textAlignment w:val="auto"/>
      </w:pPr>
      <w:r>
        <w:t>W</w:t>
      </w:r>
      <w:r>
        <w:rPr>
          <w:rFonts w:hint="eastAsia"/>
        </w:rPr>
        <w:t>eb</w:t>
      </w:r>
      <w:r>
        <w:t>在界面</w:t>
      </w:r>
      <w:r>
        <w:rPr>
          <w:rFonts w:hint="eastAsia"/>
        </w:rPr>
        <w:t>中</w:t>
      </w:r>
      <w:r>
        <w:t>能够显示</w:t>
      </w:r>
      <w:r>
        <w:rPr>
          <w:rFonts w:hint="eastAsia"/>
        </w:rPr>
        <w:t>执行结果</w:t>
      </w:r>
    </w:p>
    <w:p w14:paraId="25C6CB14" w14:textId="7F58A5FB" w:rsidR="0005272F" w:rsidRDefault="0005272F" w:rsidP="0005272F">
      <w:pPr>
        <w:pStyle w:val="4"/>
      </w:pPr>
      <w:r>
        <w:t>数据</w:t>
      </w:r>
      <w:r>
        <w:rPr>
          <w:rFonts w:hint="eastAsia"/>
        </w:rPr>
        <w:t>增删改查</w:t>
      </w:r>
    </w:p>
    <w:p w14:paraId="025766B0" w14:textId="77777777" w:rsidR="00555483" w:rsidRDefault="00555483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6E0B16D9" w14:textId="77777777" w:rsidR="00555483" w:rsidRDefault="00555483" w:rsidP="00555483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WEB</w:t>
      </w:r>
      <w:r>
        <w:t>以</w:t>
      </w:r>
      <w:r>
        <w:rPr>
          <w:rFonts w:hint="eastAsia"/>
        </w:rPr>
        <w:t>管理员</w:t>
      </w:r>
      <w:r>
        <w:rPr>
          <w:rFonts w:hint="eastAsia"/>
        </w:rPr>
        <w:t>/</w:t>
      </w:r>
      <w:r>
        <w:rPr>
          <w:rFonts w:hint="eastAsia"/>
        </w:rPr>
        <w:t>普通</w:t>
      </w:r>
      <w:r>
        <w:t>用户角色</w:t>
      </w:r>
      <w:r>
        <w:rPr>
          <w:rFonts w:hint="eastAsia"/>
        </w:rPr>
        <w:t>成功</w:t>
      </w:r>
      <w:r>
        <w:t>登录</w:t>
      </w:r>
      <w:r>
        <w:t>CDM</w:t>
      </w:r>
    </w:p>
    <w:p w14:paraId="3A78636B" w14:textId="77777777" w:rsidR="00555483" w:rsidRDefault="00555483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378ACF85" w14:textId="622A03DB" w:rsidR="00555483" w:rsidRDefault="00555483" w:rsidP="0090427D">
      <w:pPr>
        <w:pStyle w:val="ae"/>
        <w:numPr>
          <w:ilvl w:val="0"/>
          <w:numId w:val="43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rPr>
          <w:rFonts w:hint="eastAsia"/>
        </w:rPr>
        <w:t>通过</w:t>
      </w:r>
      <w:r>
        <w:t>SQL</w:t>
      </w:r>
      <w:r>
        <w:t>发起</w:t>
      </w:r>
      <w:r>
        <w:rPr>
          <w:rFonts w:hint="eastAsia"/>
        </w:rPr>
        <w:t>数据</w:t>
      </w:r>
      <w:r>
        <w:t>的</w:t>
      </w:r>
      <w:r>
        <w:rPr>
          <w:rFonts w:hint="eastAsia"/>
        </w:rPr>
        <w:t>插入</w:t>
      </w:r>
      <w:r>
        <w:t>、删除、</w:t>
      </w:r>
      <w:r>
        <w:rPr>
          <w:rFonts w:hint="eastAsia"/>
        </w:rPr>
        <w:t>更新和</w:t>
      </w:r>
      <w:r>
        <w:t>查询</w:t>
      </w:r>
      <w:r>
        <w:rPr>
          <w:rFonts w:hint="eastAsia"/>
        </w:rPr>
        <w:t>操作</w:t>
      </w:r>
    </w:p>
    <w:p w14:paraId="6347FE60" w14:textId="77777777" w:rsidR="00555483" w:rsidRDefault="00555483" w:rsidP="0090427D">
      <w:pPr>
        <w:pStyle w:val="ae"/>
        <w:numPr>
          <w:ilvl w:val="0"/>
          <w:numId w:val="43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执行</w:t>
      </w:r>
      <w:r>
        <w:rPr>
          <w:rFonts w:hint="eastAsia"/>
        </w:rPr>
        <w:t>SQL</w:t>
      </w:r>
    </w:p>
    <w:p w14:paraId="5BF699A4" w14:textId="77777777" w:rsidR="00555483" w:rsidRPr="00457D24" w:rsidRDefault="00555483" w:rsidP="0090427D">
      <w:pPr>
        <w:pStyle w:val="ae"/>
        <w:numPr>
          <w:ilvl w:val="0"/>
          <w:numId w:val="43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</w:t>
      </w:r>
      <w:r>
        <w:rPr>
          <w:rFonts w:hint="eastAsia"/>
        </w:rPr>
        <w:t>执行</w:t>
      </w:r>
      <w:r>
        <w:t>结果</w:t>
      </w:r>
    </w:p>
    <w:p w14:paraId="1E711095" w14:textId="77777777" w:rsidR="00555483" w:rsidRDefault="00555483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7295DC19" w14:textId="77777777" w:rsidR="00555483" w:rsidRDefault="00555483" w:rsidP="00555483">
      <w:pPr>
        <w:pStyle w:val="ae"/>
        <w:adjustRightInd/>
        <w:spacing w:line="240" w:lineRule="auto"/>
        <w:ind w:left="840" w:firstLine="0"/>
        <w:textAlignment w:val="auto"/>
      </w:pPr>
      <w:r>
        <w:t>W</w:t>
      </w:r>
      <w:r>
        <w:rPr>
          <w:rFonts w:hint="eastAsia"/>
        </w:rPr>
        <w:t>eb</w:t>
      </w:r>
      <w:r>
        <w:t>在界面</w:t>
      </w:r>
      <w:r>
        <w:rPr>
          <w:rFonts w:hint="eastAsia"/>
        </w:rPr>
        <w:t>中</w:t>
      </w:r>
      <w:r>
        <w:t>能够显示</w:t>
      </w:r>
      <w:r>
        <w:rPr>
          <w:rFonts w:hint="eastAsia"/>
        </w:rPr>
        <w:t>SQL</w:t>
      </w:r>
      <w:r>
        <w:rPr>
          <w:rFonts w:hint="eastAsia"/>
        </w:rPr>
        <w:t>执行</w:t>
      </w:r>
      <w:r>
        <w:t>结果</w:t>
      </w:r>
    </w:p>
    <w:p w14:paraId="70B633AB" w14:textId="5D50D9E0" w:rsidR="008D1F75" w:rsidRDefault="008D1F75" w:rsidP="008D1F75">
      <w:pPr>
        <w:pStyle w:val="4"/>
      </w:pPr>
      <w:r>
        <w:rPr>
          <w:rFonts w:hint="eastAsia"/>
        </w:rPr>
        <w:t>SQL</w:t>
      </w:r>
      <w:r>
        <w:rPr>
          <w:rFonts w:hint="eastAsia"/>
        </w:rPr>
        <w:t>执行</w:t>
      </w:r>
      <w:r>
        <w:t>-</w:t>
      </w:r>
      <w:r>
        <w:t>无权限</w:t>
      </w:r>
    </w:p>
    <w:p w14:paraId="18E92959" w14:textId="77777777" w:rsidR="008D1F75" w:rsidRDefault="008D1F75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43E4097B" w14:textId="31758EFF" w:rsidR="008D1F75" w:rsidRDefault="008D1F75" w:rsidP="008D1F75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WEB</w:t>
      </w:r>
      <w:r>
        <w:t>以</w:t>
      </w:r>
      <w:r>
        <w:rPr>
          <w:rFonts w:hint="eastAsia"/>
        </w:rPr>
        <w:t>普通</w:t>
      </w:r>
      <w:r>
        <w:t>用户角色</w:t>
      </w:r>
      <w:r>
        <w:rPr>
          <w:rFonts w:hint="eastAsia"/>
        </w:rPr>
        <w:t>成功</w:t>
      </w:r>
      <w:r>
        <w:t>登录</w:t>
      </w:r>
      <w:r>
        <w:t>CDM</w:t>
      </w:r>
    </w:p>
    <w:p w14:paraId="1E4C9ED5" w14:textId="77777777" w:rsidR="008D1F75" w:rsidRDefault="008D1F75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7C762179" w14:textId="3E21F4F0" w:rsidR="008D1F75" w:rsidRDefault="008D1F75" w:rsidP="0090427D">
      <w:pPr>
        <w:pStyle w:val="ae"/>
        <w:numPr>
          <w:ilvl w:val="0"/>
          <w:numId w:val="44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rPr>
          <w:rFonts w:hint="eastAsia"/>
        </w:rPr>
        <w:t>通过</w:t>
      </w:r>
      <w:r>
        <w:t>SQL</w:t>
      </w:r>
      <w:r>
        <w:rPr>
          <w:rFonts w:hint="eastAsia"/>
        </w:rPr>
        <w:t>对</w:t>
      </w:r>
      <w:r>
        <w:t>其他用户表进行</w:t>
      </w:r>
      <w:r>
        <w:rPr>
          <w:rFonts w:hint="eastAsia"/>
        </w:rPr>
        <w:t>数据</w:t>
      </w:r>
      <w:r>
        <w:t>的</w:t>
      </w:r>
      <w:r>
        <w:rPr>
          <w:rFonts w:hint="eastAsia"/>
        </w:rPr>
        <w:t>插入</w:t>
      </w:r>
      <w:r>
        <w:t>、删除、</w:t>
      </w:r>
      <w:r>
        <w:rPr>
          <w:rFonts w:hint="eastAsia"/>
        </w:rPr>
        <w:t>更新和</w:t>
      </w:r>
      <w:r>
        <w:t>查询</w:t>
      </w:r>
      <w:r>
        <w:rPr>
          <w:rFonts w:hint="eastAsia"/>
        </w:rPr>
        <w:t>操作</w:t>
      </w:r>
    </w:p>
    <w:p w14:paraId="5AEF25D4" w14:textId="4BE739D8" w:rsidR="008D1F75" w:rsidRDefault="008D1F75" w:rsidP="0090427D">
      <w:pPr>
        <w:pStyle w:val="ae"/>
        <w:numPr>
          <w:ilvl w:val="0"/>
          <w:numId w:val="44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失败</w:t>
      </w:r>
    </w:p>
    <w:p w14:paraId="238B0E0F" w14:textId="529641E4" w:rsidR="008D1F75" w:rsidRPr="00457D24" w:rsidRDefault="008D1F75" w:rsidP="0090427D">
      <w:pPr>
        <w:pStyle w:val="ae"/>
        <w:numPr>
          <w:ilvl w:val="0"/>
          <w:numId w:val="44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</w:t>
      </w:r>
      <w:r>
        <w:rPr>
          <w:rFonts w:hint="eastAsia"/>
        </w:rPr>
        <w:t>错误</w:t>
      </w:r>
      <w:r>
        <w:t>，原因</w:t>
      </w:r>
      <w:r>
        <w:rPr>
          <w:rFonts w:hint="eastAsia"/>
        </w:rPr>
        <w:t>为</w:t>
      </w:r>
      <w:r>
        <w:t>无权限</w:t>
      </w:r>
    </w:p>
    <w:p w14:paraId="28A71956" w14:textId="77777777" w:rsidR="008D1F75" w:rsidRDefault="008D1F75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2D83C173" w14:textId="599947C6" w:rsidR="008D1F75" w:rsidRPr="00BB7570" w:rsidRDefault="008D1F75" w:rsidP="008D1F75">
      <w:pPr>
        <w:pStyle w:val="ae"/>
        <w:adjustRightInd/>
        <w:spacing w:line="240" w:lineRule="auto"/>
        <w:ind w:left="840" w:firstLine="0"/>
        <w:textAlignment w:val="auto"/>
      </w:pPr>
      <w:r>
        <w:t>W</w:t>
      </w:r>
      <w:r>
        <w:rPr>
          <w:rFonts w:hint="eastAsia"/>
        </w:rPr>
        <w:t>eb</w:t>
      </w:r>
      <w:r>
        <w:t>在界面</w:t>
      </w:r>
      <w:r>
        <w:rPr>
          <w:rFonts w:hint="eastAsia"/>
        </w:rPr>
        <w:t>中</w:t>
      </w:r>
      <w:r>
        <w:t>能够显示</w:t>
      </w:r>
      <w:r w:rsidR="003A5BB3">
        <w:rPr>
          <w:rFonts w:hint="eastAsia"/>
        </w:rPr>
        <w:t>错误</w:t>
      </w:r>
      <w:r w:rsidR="003A5BB3">
        <w:t>提示</w:t>
      </w:r>
    </w:p>
    <w:p w14:paraId="2CE2C8B4" w14:textId="020637F3" w:rsidR="008D1F75" w:rsidRDefault="008D1F75" w:rsidP="008D1F75">
      <w:pPr>
        <w:pStyle w:val="4"/>
      </w:pPr>
      <w:r>
        <w:rPr>
          <w:rFonts w:hint="eastAsia"/>
        </w:rPr>
        <w:lastRenderedPageBreak/>
        <w:t>SQL</w:t>
      </w:r>
      <w:r>
        <w:rPr>
          <w:rFonts w:hint="eastAsia"/>
        </w:rPr>
        <w:t>执行</w:t>
      </w:r>
      <w:r>
        <w:t>-</w:t>
      </w:r>
      <w:r>
        <w:rPr>
          <w:rFonts w:hint="eastAsia"/>
        </w:rPr>
        <w:t>语法</w:t>
      </w:r>
      <w:r>
        <w:t>错误</w:t>
      </w:r>
    </w:p>
    <w:p w14:paraId="133A5D30" w14:textId="77777777" w:rsidR="008D1F75" w:rsidRDefault="008D1F75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4115ABF7" w14:textId="5C4702FE" w:rsidR="008D1F75" w:rsidRDefault="008D1F75" w:rsidP="008D1F75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WEB</w:t>
      </w:r>
      <w:r>
        <w:t>以</w:t>
      </w:r>
      <w:r w:rsidR="0064459F">
        <w:rPr>
          <w:rFonts w:hint="eastAsia"/>
        </w:rPr>
        <w:t>管理员</w:t>
      </w:r>
      <w:r w:rsidR="0064459F">
        <w:rPr>
          <w:rFonts w:hint="eastAsia"/>
        </w:rPr>
        <w:t>/</w:t>
      </w:r>
      <w:r>
        <w:rPr>
          <w:rFonts w:hint="eastAsia"/>
        </w:rPr>
        <w:t>普通</w:t>
      </w:r>
      <w:r>
        <w:t>用户角色</w:t>
      </w:r>
      <w:r>
        <w:rPr>
          <w:rFonts w:hint="eastAsia"/>
        </w:rPr>
        <w:t>成功</w:t>
      </w:r>
      <w:r>
        <w:t>登录</w:t>
      </w:r>
      <w:r>
        <w:t>CDM</w:t>
      </w:r>
    </w:p>
    <w:p w14:paraId="7772FF0A" w14:textId="77777777" w:rsidR="008D1F75" w:rsidRDefault="008D1F75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11AF1A72" w14:textId="53D057F5" w:rsidR="008D1F75" w:rsidRDefault="008D1F75" w:rsidP="0090427D">
      <w:pPr>
        <w:pStyle w:val="ae"/>
        <w:numPr>
          <w:ilvl w:val="0"/>
          <w:numId w:val="45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rPr>
          <w:rFonts w:hint="eastAsia"/>
        </w:rPr>
        <w:t>通过</w:t>
      </w:r>
      <w:r>
        <w:t>SQL</w:t>
      </w:r>
      <w:r>
        <w:rPr>
          <w:rFonts w:hint="eastAsia"/>
        </w:rPr>
        <w:t>对本</w:t>
      </w:r>
      <w:r>
        <w:t>用户表进行</w:t>
      </w:r>
      <w:r>
        <w:rPr>
          <w:rFonts w:hint="eastAsia"/>
        </w:rPr>
        <w:t>数据</w:t>
      </w:r>
      <w:r>
        <w:t>的</w:t>
      </w:r>
      <w:r>
        <w:rPr>
          <w:rFonts w:hint="eastAsia"/>
        </w:rPr>
        <w:t>插入</w:t>
      </w:r>
      <w:r>
        <w:t>、删除、</w:t>
      </w:r>
      <w:r>
        <w:rPr>
          <w:rFonts w:hint="eastAsia"/>
        </w:rPr>
        <w:t>更新和</w:t>
      </w:r>
      <w:r>
        <w:t>查询</w:t>
      </w:r>
      <w:r>
        <w:rPr>
          <w:rFonts w:hint="eastAsia"/>
        </w:rPr>
        <w:t>操作</w:t>
      </w:r>
      <w:r w:rsidR="003A5BB3">
        <w:rPr>
          <w:rFonts w:hint="eastAsia"/>
        </w:rPr>
        <w:t>，</w:t>
      </w:r>
      <w:r w:rsidR="003A5BB3">
        <w:t>SQL</w:t>
      </w:r>
      <w:r w:rsidR="003A5BB3">
        <w:t>具有</w:t>
      </w:r>
      <w:r w:rsidR="003A5BB3">
        <w:rPr>
          <w:rFonts w:hint="eastAsia"/>
        </w:rPr>
        <w:t>语法</w:t>
      </w:r>
      <w:r w:rsidR="003A5BB3">
        <w:t>错误</w:t>
      </w:r>
    </w:p>
    <w:p w14:paraId="05964BFA" w14:textId="77777777" w:rsidR="008D1F75" w:rsidRDefault="008D1F75" w:rsidP="0090427D">
      <w:pPr>
        <w:pStyle w:val="ae"/>
        <w:numPr>
          <w:ilvl w:val="0"/>
          <w:numId w:val="45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失败</w:t>
      </w:r>
    </w:p>
    <w:p w14:paraId="71ED7103" w14:textId="2138DEDF" w:rsidR="008D1F75" w:rsidRPr="00457D24" w:rsidRDefault="008D1F75" w:rsidP="0090427D">
      <w:pPr>
        <w:pStyle w:val="ae"/>
        <w:numPr>
          <w:ilvl w:val="0"/>
          <w:numId w:val="45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</w:t>
      </w:r>
      <w:r>
        <w:rPr>
          <w:rFonts w:hint="eastAsia"/>
        </w:rPr>
        <w:t>错误</w:t>
      </w:r>
      <w:r>
        <w:t>，原因</w:t>
      </w:r>
      <w:r>
        <w:rPr>
          <w:rFonts w:hint="eastAsia"/>
        </w:rPr>
        <w:t>为</w:t>
      </w:r>
      <w:r w:rsidR="003A5BB3">
        <w:rPr>
          <w:rFonts w:hint="eastAsia"/>
        </w:rPr>
        <w:t>语法</w:t>
      </w:r>
      <w:r w:rsidR="003A5BB3">
        <w:t>错误</w:t>
      </w:r>
    </w:p>
    <w:p w14:paraId="3D156CF6" w14:textId="77777777" w:rsidR="008D1F75" w:rsidRDefault="008D1F75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7A01F05B" w14:textId="121BB206" w:rsidR="008D1F75" w:rsidRPr="00BB7570" w:rsidRDefault="008D1F75" w:rsidP="008D1F75">
      <w:pPr>
        <w:pStyle w:val="ae"/>
        <w:adjustRightInd/>
        <w:spacing w:line="240" w:lineRule="auto"/>
        <w:ind w:left="840" w:firstLine="0"/>
        <w:textAlignment w:val="auto"/>
      </w:pPr>
      <w:r>
        <w:t>W</w:t>
      </w:r>
      <w:r>
        <w:rPr>
          <w:rFonts w:hint="eastAsia"/>
        </w:rPr>
        <w:t>eb</w:t>
      </w:r>
      <w:r>
        <w:t>在界面</w:t>
      </w:r>
      <w:r>
        <w:rPr>
          <w:rFonts w:hint="eastAsia"/>
        </w:rPr>
        <w:t>中</w:t>
      </w:r>
      <w:r>
        <w:t>能够显示</w:t>
      </w:r>
      <w:r w:rsidR="003A5BB3">
        <w:rPr>
          <w:rFonts w:hint="eastAsia"/>
        </w:rPr>
        <w:t>错误提示</w:t>
      </w:r>
    </w:p>
    <w:p w14:paraId="29197D54" w14:textId="2BA06D3E" w:rsidR="003A5BB3" w:rsidRDefault="003A5BB3" w:rsidP="003A5BB3">
      <w:pPr>
        <w:pStyle w:val="4"/>
      </w:pPr>
      <w:r>
        <w:rPr>
          <w:rFonts w:hint="eastAsia"/>
        </w:rPr>
        <w:t>SQL</w:t>
      </w:r>
      <w:r>
        <w:rPr>
          <w:rFonts w:hint="eastAsia"/>
        </w:rPr>
        <w:t>执行</w:t>
      </w:r>
      <w:r>
        <w:t>-</w:t>
      </w:r>
      <w:r>
        <w:rPr>
          <w:rFonts w:hint="eastAsia"/>
        </w:rPr>
        <w:t>无</w:t>
      </w:r>
      <w:r>
        <w:t>可用</w:t>
      </w:r>
      <w:r>
        <w:rPr>
          <w:rFonts w:hint="eastAsia"/>
        </w:rPr>
        <w:t>数据库</w:t>
      </w:r>
      <w:r>
        <w:t>节点</w:t>
      </w:r>
    </w:p>
    <w:p w14:paraId="51E9D109" w14:textId="77777777" w:rsidR="003A5BB3" w:rsidRDefault="003A5BB3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12053817" w14:textId="2B4AA550" w:rsidR="003A5BB3" w:rsidRDefault="003A5BB3" w:rsidP="0090427D">
      <w:pPr>
        <w:pStyle w:val="ae"/>
        <w:numPr>
          <w:ilvl w:val="0"/>
          <w:numId w:val="47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t>以</w:t>
      </w:r>
      <w:r w:rsidR="0064459F">
        <w:rPr>
          <w:rFonts w:hint="eastAsia"/>
        </w:rPr>
        <w:t>管理员</w:t>
      </w:r>
      <w:r w:rsidR="0064459F">
        <w:rPr>
          <w:rFonts w:hint="eastAsia"/>
        </w:rPr>
        <w:t>/</w:t>
      </w:r>
      <w:r>
        <w:rPr>
          <w:rFonts w:hint="eastAsia"/>
        </w:rPr>
        <w:t>普通</w:t>
      </w:r>
      <w:r>
        <w:t>用户角色</w:t>
      </w:r>
      <w:r>
        <w:rPr>
          <w:rFonts w:hint="eastAsia"/>
        </w:rPr>
        <w:t>成功</w:t>
      </w:r>
      <w:r>
        <w:t>登录</w:t>
      </w:r>
      <w:r>
        <w:t>CDM</w:t>
      </w:r>
    </w:p>
    <w:p w14:paraId="63DA5BCE" w14:textId="15A7F6BA" w:rsidR="00656E72" w:rsidRDefault="00656E72" w:rsidP="0090427D">
      <w:pPr>
        <w:pStyle w:val="ae"/>
        <w:numPr>
          <w:ilvl w:val="0"/>
          <w:numId w:val="47"/>
        </w:numPr>
        <w:adjustRightInd/>
        <w:spacing w:line="240" w:lineRule="auto"/>
        <w:textAlignment w:val="auto"/>
      </w:pP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掉</w:t>
      </w:r>
      <w:r>
        <w:t>CDM</w:t>
      </w:r>
      <w:r>
        <w:t>数据库节点</w:t>
      </w:r>
    </w:p>
    <w:p w14:paraId="6D457A75" w14:textId="77777777" w:rsidR="003A5BB3" w:rsidRDefault="003A5BB3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1D77CBDF" w14:textId="1D79356B" w:rsidR="003A5BB3" w:rsidRDefault="003A5BB3" w:rsidP="0090427D">
      <w:pPr>
        <w:pStyle w:val="ae"/>
        <w:numPr>
          <w:ilvl w:val="0"/>
          <w:numId w:val="46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rPr>
          <w:rFonts w:hint="eastAsia"/>
        </w:rPr>
        <w:t>通过</w:t>
      </w:r>
      <w:r>
        <w:t>SQL</w:t>
      </w:r>
      <w:r>
        <w:rPr>
          <w:rFonts w:hint="eastAsia"/>
        </w:rPr>
        <w:t>对本</w:t>
      </w:r>
      <w:r>
        <w:t>用户表进行</w:t>
      </w:r>
      <w:r>
        <w:rPr>
          <w:rFonts w:hint="eastAsia"/>
        </w:rPr>
        <w:t>数据</w:t>
      </w:r>
      <w:r>
        <w:t>的</w:t>
      </w:r>
      <w:r>
        <w:rPr>
          <w:rFonts w:hint="eastAsia"/>
        </w:rPr>
        <w:t>插入</w:t>
      </w:r>
      <w:r>
        <w:t>、删除、</w:t>
      </w:r>
      <w:r>
        <w:rPr>
          <w:rFonts w:hint="eastAsia"/>
        </w:rPr>
        <w:t>更新和</w:t>
      </w:r>
      <w:r>
        <w:t>查询</w:t>
      </w:r>
      <w:r>
        <w:rPr>
          <w:rFonts w:hint="eastAsia"/>
        </w:rPr>
        <w:t>操作</w:t>
      </w:r>
    </w:p>
    <w:p w14:paraId="17D4FD1C" w14:textId="77777777" w:rsidR="003A5BB3" w:rsidRDefault="003A5BB3" w:rsidP="0090427D">
      <w:pPr>
        <w:pStyle w:val="ae"/>
        <w:numPr>
          <w:ilvl w:val="0"/>
          <w:numId w:val="46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失败</w:t>
      </w:r>
    </w:p>
    <w:p w14:paraId="60FEDF81" w14:textId="05CF0967" w:rsidR="003A5BB3" w:rsidRPr="00457D24" w:rsidRDefault="003A5BB3" w:rsidP="0090427D">
      <w:pPr>
        <w:pStyle w:val="ae"/>
        <w:numPr>
          <w:ilvl w:val="0"/>
          <w:numId w:val="46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</w:t>
      </w:r>
      <w:r>
        <w:rPr>
          <w:rFonts w:hint="eastAsia"/>
        </w:rPr>
        <w:t>错误</w:t>
      </w:r>
      <w:r>
        <w:t>，原因</w:t>
      </w:r>
      <w:r>
        <w:rPr>
          <w:rFonts w:hint="eastAsia"/>
        </w:rPr>
        <w:t>为</w:t>
      </w:r>
      <w:r w:rsidR="00656E72">
        <w:rPr>
          <w:rFonts w:hint="eastAsia"/>
        </w:rPr>
        <w:t>无</w:t>
      </w:r>
      <w:r w:rsidR="00656E72">
        <w:t>可用数据节点</w:t>
      </w:r>
    </w:p>
    <w:p w14:paraId="2CD14AE1" w14:textId="77777777" w:rsidR="003A5BB3" w:rsidRDefault="003A5BB3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74326C9B" w14:textId="77777777" w:rsidR="003A5BB3" w:rsidRPr="00BB7570" w:rsidRDefault="003A5BB3" w:rsidP="003A5BB3">
      <w:pPr>
        <w:pStyle w:val="ae"/>
        <w:adjustRightInd/>
        <w:spacing w:line="240" w:lineRule="auto"/>
        <w:ind w:left="840" w:firstLine="0"/>
        <w:textAlignment w:val="auto"/>
      </w:pPr>
      <w:r>
        <w:t>W</w:t>
      </w:r>
      <w:r>
        <w:rPr>
          <w:rFonts w:hint="eastAsia"/>
        </w:rPr>
        <w:t>eb</w:t>
      </w:r>
      <w:r>
        <w:t>在界面</w:t>
      </w:r>
      <w:r>
        <w:rPr>
          <w:rFonts w:hint="eastAsia"/>
        </w:rPr>
        <w:t>中</w:t>
      </w:r>
      <w:r>
        <w:t>能够显示</w:t>
      </w:r>
      <w:r>
        <w:rPr>
          <w:rFonts w:hint="eastAsia"/>
        </w:rPr>
        <w:t>错误提示</w:t>
      </w:r>
    </w:p>
    <w:p w14:paraId="2B241A3A" w14:textId="22632E1D" w:rsidR="00656E72" w:rsidRDefault="00656E72" w:rsidP="00656E72">
      <w:pPr>
        <w:pStyle w:val="4"/>
      </w:pPr>
      <w:r>
        <w:rPr>
          <w:rFonts w:hint="eastAsia"/>
        </w:rPr>
        <w:t>SQL</w:t>
      </w:r>
      <w:r>
        <w:rPr>
          <w:rFonts w:hint="eastAsia"/>
        </w:rPr>
        <w:t>执行</w:t>
      </w:r>
      <w:r>
        <w:t>-</w:t>
      </w:r>
      <w:r>
        <w:rPr>
          <w:rFonts w:hint="eastAsia"/>
        </w:rPr>
        <w:t>其他</w:t>
      </w:r>
      <w:r>
        <w:t>错误</w:t>
      </w:r>
    </w:p>
    <w:p w14:paraId="230EDA38" w14:textId="77777777" w:rsidR="00656E72" w:rsidRDefault="00656E72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0BD66433" w14:textId="121D393E" w:rsidR="00656E72" w:rsidRDefault="00656E72" w:rsidP="00656E72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WEB</w:t>
      </w:r>
      <w:r>
        <w:t>以</w:t>
      </w:r>
      <w:r>
        <w:rPr>
          <w:rFonts w:hint="eastAsia"/>
        </w:rPr>
        <w:t>管理员</w:t>
      </w:r>
      <w:r>
        <w:rPr>
          <w:rFonts w:hint="eastAsia"/>
        </w:rPr>
        <w:t>/</w:t>
      </w:r>
      <w:r>
        <w:rPr>
          <w:rFonts w:hint="eastAsia"/>
        </w:rPr>
        <w:t>普通</w:t>
      </w:r>
      <w:r>
        <w:t>用户角色</w:t>
      </w:r>
      <w:r>
        <w:rPr>
          <w:rFonts w:hint="eastAsia"/>
        </w:rPr>
        <w:t>成功</w:t>
      </w:r>
      <w:r>
        <w:t>登录</w:t>
      </w:r>
      <w:r>
        <w:t>CDM</w:t>
      </w:r>
    </w:p>
    <w:p w14:paraId="3ACEA170" w14:textId="77777777" w:rsidR="00656E72" w:rsidRDefault="00656E72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24142646" w14:textId="166F68CF" w:rsidR="00656E72" w:rsidRDefault="00656E72" w:rsidP="0090427D">
      <w:pPr>
        <w:pStyle w:val="ae"/>
        <w:numPr>
          <w:ilvl w:val="0"/>
          <w:numId w:val="48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rPr>
          <w:rFonts w:hint="eastAsia"/>
        </w:rPr>
        <w:t>通过</w:t>
      </w:r>
      <w:r>
        <w:t>SQL</w:t>
      </w:r>
      <w:r>
        <w:rPr>
          <w:rFonts w:hint="eastAsia"/>
        </w:rPr>
        <w:t>对本</w:t>
      </w:r>
      <w:r>
        <w:t>用户表进行</w:t>
      </w:r>
      <w:r>
        <w:rPr>
          <w:rFonts w:hint="eastAsia"/>
        </w:rPr>
        <w:t>数据</w:t>
      </w:r>
      <w:r>
        <w:t>的</w:t>
      </w:r>
      <w:r>
        <w:rPr>
          <w:rFonts w:hint="eastAsia"/>
        </w:rPr>
        <w:t>插入</w:t>
      </w:r>
      <w:r>
        <w:t>、删除、</w:t>
      </w:r>
      <w:r>
        <w:rPr>
          <w:rFonts w:hint="eastAsia"/>
        </w:rPr>
        <w:t>更新和</w:t>
      </w:r>
      <w:r>
        <w:t>查询</w:t>
      </w:r>
      <w:r>
        <w:rPr>
          <w:rFonts w:hint="eastAsia"/>
        </w:rPr>
        <w:t>操作，</w:t>
      </w:r>
      <w:r>
        <w:rPr>
          <w:rFonts w:hint="eastAsia"/>
        </w:rPr>
        <w:t>SQL</w:t>
      </w:r>
      <w:r>
        <w:t>可导致</w:t>
      </w:r>
      <w:r>
        <w:rPr>
          <w:rFonts w:hint="eastAsia"/>
        </w:rPr>
        <w:t>报错</w:t>
      </w:r>
      <w:r>
        <w:t>，例如主键冲突</w:t>
      </w:r>
      <w:r>
        <w:rPr>
          <w:rFonts w:hint="eastAsia"/>
        </w:rPr>
        <w:t>、</w:t>
      </w:r>
      <w:r>
        <w:t>表不存在</w:t>
      </w:r>
      <w:r>
        <w:rPr>
          <w:rFonts w:hint="eastAsia"/>
        </w:rPr>
        <w:t>、</w:t>
      </w:r>
      <w:r>
        <w:t>连接已断开等</w:t>
      </w:r>
    </w:p>
    <w:p w14:paraId="340D0414" w14:textId="77777777" w:rsidR="00656E72" w:rsidRDefault="00656E72" w:rsidP="0090427D">
      <w:pPr>
        <w:pStyle w:val="ae"/>
        <w:numPr>
          <w:ilvl w:val="0"/>
          <w:numId w:val="48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失败</w:t>
      </w:r>
    </w:p>
    <w:p w14:paraId="72623307" w14:textId="120BDA4D" w:rsidR="00656E72" w:rsidRPr="00457D24" w:rsidRDefault="00656E72" w:rsidP="0090427D">
      <w:pPr>
        <w:pStyle w:val="ae"/>
        <w:numPr>
          <w:ilvl w:val="0"/>
          <w:numId w:val="48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</w:t>
      </w:r>
      <w:r>
        <w:rPr>
          <w:rFonts w:hint="eastAsia"/>
        </w:rPr>
        <w:t>错误</w:t>
      </w:r>
      <w:r>
        <w:t>，原因</w:t>
      </w:r>
      <w:r>
        <w:rPr>
          <w:rFonts w:hint="eastAsia"/>
        </w:rPr>
        <w:t>为数据库</w:t>
      </w:r>
      <w:r>
        <w:t>返回的错误</w:t>
      </w:r>
    </w:p>
    <w:p w14:paraId="3C4C837D" w14:textId="77777777" w:rsidR="00656E72" w:rsidRDefault="00656E72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5E5D1445" w14:textId="77777777" w:rsidR="00656E72" w:rsidRPr="00BB7570" w:rsidRDefault="00656E72" w:rsidP="00656E72">
      <w:pPr>
        <w:pStyle w:val="ae"/>
        <w:adjustRightInd/>
        <w:spacing w:line="240" w:lineRule="auto"/>
        <w:ind w:left="840" w:firstLine="0"/>
        <w:textAlignment w:val="auto"/>
      </w:pPr>
      <w:r>
        <w:t>W</w:t>
      </w:r>
      <w:r>
        <w:rPr>
          <w:rFonts w:hint="eastAsia"/>
        </w:rPr>
        <w:t>eb</w:t>
      </w:r>
      <w:r>
        <w:t>在界面</w:t>
      </w:r>
      <w:r>
        <w:rPr>
          <w:rFonts w:hint="eastAsia"/>
        </w:rPr>
        <w:t>中</w:t>
      </w:r>
      <w:r>
        <w:t>能够显示</w:t>
      </w:r>
      <w:r>
        <w:rPr>
          <w:rFonts w:hint="eastAsia"/>
        </w:rPr>
        <w:t>错误提示</w:t>
      </w:r>
    </w:p>
    <w:p w14:paraId="5F1CD8CE" w14:textId="77777777" w:rsidR="008D1F75" w:rsidRPr="00656E72" w:rsidRDefault="008D1F75" w:rsidP="00555483">
      <w:pPr>
        <w:pStyle w:val="ae"/>
        <w:adjustRightInd/>
        <w:spacing w:line="240" w:lineRule="auto"/>
        <w:ind w:left="840" w:firstLine="0"/>
        <w:textAlignment w:val="auto"/>
      </w:pPr>
    </w:p>
    <w:p w14:paraId="01937DFE" w14:textId="6A1E025A" w:rsidR="00F94032" w:rsidRDefault="00F94032" w:rsidP="00F94032">
      <w:pPr>
        <w:pStyle w:val="30"/>
      </w:pPr>
      <w:r>
        <w:rPr>
          <w:rFonts w:hint="eastAsia"/>
        </w:rPr>
        <w:lastRenderedPageBreak/>
        <w:t>集群</w:t>
      </w:r>
      <w:r>
        <w:t>管理</w:t>
      </w:r>
    </w:p>
    <w:p w14:paraId="5F08124E" w14:textId="44C26AD3" w:rsidR="00F94032" w:rsidRDefault="00F94032" w:rsidP="00F94032">
      <w:pPr>
        <w:pStyle w:val="4"/>
      </w:pPr>
      <w:r>
        <w:rPr>
          <w:rFonts w:hint="eastAsia"/>
        </w:rPr>
        <w:t>获取</w:t>
      </w:r>
      <w:r>
        <w:t>集群节点</w:t>
      </w:r>
    </w:p>
    <w:p w14:paraId="02726F8D" w14:textId="77777777" w:rsidR="00656E72" w:rsidRDefault="00656E72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7B2E2B5E" w14:textId="53851B69" w:rsidR="00656E72" w:rsidRDefault="00656E72" w:rsidP="00656E72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WEB</w:t>
      </w:r>
      <w:r>
        <w:t>以</w:t>
      </w:r>
      <w:r>
        <w:rPr>
          <w:rFonts w:hint="eastAsia"/>
        </w:rPr>
        <w:t>管理员</w:t>
      </w:r>
      <w:r>
        <w:t>角色</w:t>
      </w:r>
      <w:r>
        <w:rPr>
          <w:rFonts w:hint="eastAsia"/>
        </w:rPr>
        <w:t>成功</w:t>
      </w:r>
      <w:r>
        <w:t>登录</w:t>
      </w:r>
      <w:r>
        <w:t>CDM</w:t>
      </w:r>
    </w:p>
    <w:p w14:paraId="3542A95E" w14:textId="77777777" w:rsidR="00656E72" w:rsidRDefault="00656E72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59683B10" w14:textId="02DB9E89" w:rsidR="00656E72" w:rsidRDefault="00656E72" w:rsidP="0090427D">
      <w:pPr>
        <w:pStyle w:val="ae"/>
        <w:numPr>
          <w:ilvl w:val="0"/>
          <w:numId w:val="49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t>发起</w:t>
      </w:r>
      <w:r>
        <w:rPr>
          <w:rFonts w:hint="eastAsia"/>
        </w:rPr>
        <w:t>获取集群节点</w:t>
      </w:r>
      <w:r>
        <w:t>请求</w:t>
      </w:r>
    </w:p>
    <w:p w14:paraId="0EAEAC55" w14:textId="68CEB63E" w:rsidR="00656E72" w:rsidRDefault="00656E72" w:rsidP="0090427D">
      <w:pPr>
        <w:pStyle w:val="ae"/>
        <w:numPr>
          <w:ilvl w:val="0"/>
          <w:numId w:val="49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查询集群节点</w:t>
      </w:r>
      <w:r>
        <w:t>列表</w:t>
      </w:r>
    </w:p>
    <w:p w14:paraId="5E15F259" w14:textId="303C6A6F" w:rsidR="00656E72" w:rsidRPr="00457D24" w:rsidRDefault="00656E72" w:rsidP="0090427D">
      <w:pPr>
        <w:pStyle w:val="ae"/>
        <w:numPr>
          <w:ilvl w:val="0"/>
          <w:numId w:val="49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</w:t>
      </w:r>
      <w:r>
        <w:rPr>
          <w:rFonts w:hint="eastAsia"/>
        </w:rPr>
        <w:t>集群节点列表</w:t>
      </w:r>
    </w:p>
    <w:p w14:paraId="0AFF2663" w14:textId="77777777" w:rsidR="00656E72" w:rsidRDefault="00656E72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79706693" w14:textId="0EE208EA" w:rsidR="00656E72" w:rsidRPr="00BB7570" w:rsidRDefault="00656E72" w:rsidP="00656E72">
      <w:pPr>
        <w:pStyle w:val="ae"/>
        <w:adjustRightInd/>
        <w:spacing w:line="240" w:lineRule="auto"/>
        <w:ind w:left="840" w:firstLine="0"/>
        <w:textAlignment w:val="auto"/>
      </w:pPr>
      <w:r>
        <w:t>W</w:t>
      </w:r>
      <w:r>
        <w:rPr>
          <w:rFonts w:hint="eastAsia"/>
        </w:rPr>
        <w:t>eb</w:t>
      </w:r>
      <w:r>
        <w:t>在界面</w:t>
      </w:r>
      <w:r>
        <w:rPr>
          <w:rFonts w:hint="eastAsia"/>
        </w:rPr>
        <w:t>中</w:t>
      </w:r>
      <w:r>
        <w:t>能够显示</w:t>
      </w:r>
      <w:r>
        <w:rPr>
          <w:rFonts w:hint="eastAsia"/>
        </w:rPr>
        <w:t>所有集群</w:t>
      </w:r>
      <w:r>
        <w:t>节点</w:t>
      </w:r>
    </w:p>
    <w:p w14:paraId="76FAE9A7" w14:textId="18FD28F9" w:rsidR="00F94032" w:rsidRDefault="00F94032" w:rsidP="00F94032">
      <w:pPr>
        <w:pStyle w:val="4"/>
      </w:pPr>
      <w:r>
        <w:rPr>
          <w:rFonts w:hint="eastAsia"/>
        </w:rPr>
        <w:t>增加</w:t>
      </w:r>
      <w:r>
        <w:t>集群节点</w:t>
      </w:r>
    </w:p>
    <w:p w14:paraId="2736DF53" w14:textId="77777777" w:rsidR="005A6C44" w:rsidRDefault="005A6C44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7F223B01" w14:textId="3BB2E6FB" w:rsidR="005A6C44" w:rsidRDefault="005A6C44" w:rsidP="005A6C44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WEB</w:t>
      </w:r>
      <w:r>
        <w:t>以</w:t>
      </w:r>
      <w:r>
        <w:rPr>
          <w:rFonts w:hint="eastAsia"/>
        </w:rPr>
        <w:t>管理员</w:t>
      </w:r>
      <w:r>
        <w:t>角色</w:t>
      </w:r>
      <w:r>
        <w:rPr>
          <w:rFonts w:hint="eastAsia"/>
        </w:rPr>
        <w:t>成功</w:t>
      </w:r>
      <w:r>
        <w:t>登录</w:t>
      </w:r>
      <w:r>
        <w:t>CDM</w:t>
      </w:r>
    </w:p>
    <w:p w14:paraId="5F3E9CFB" w14:textId="77777777" w:rsidR="005A6C44" w:rsidRDefault="005A6C44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001940B3" w14:textId="07CCA378" w:rsidR="005A6C44" w:rsidRDefault="005A6C44" w:rsidP="0090427D">
      <w:pPr>
        <w:pStyle w:val="ae"/>
        <w:numPr>
          <w:ilvl w:val="0"/>
          <w:numId w:val="50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t>发起</w:t>
      </w:r>
      <w:r>
        <w:rPr>
          <w:rFonts w:hint="eastAsia"/>
        </w:rPr>
        <w:t>增加集群节点</w:t>
      </w:r>
      <w:r>
        <w:t>请求</w:t>
      </w:r>
    </w:p>
    <w:p w14:paraId="63D3BBA3" w14:textId="29E5DF42" w:rsidR="005A6C44" w:rsidRDefault="005A6C44" w:rsidP="0090427D">
      <w:pPr>
        <w:pStyle w:val="ae"/>
        <w:numPr>
          <w:ilvl w:val="0"/>
          <w:numId w:val="50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在</w:t>
      </w:r>
      <w:r>
        <w:t>节点列表中增加新节点，开始数据同步，新增节点的状态为同步状态</w:t>
      </w:r>
    </w:p>
    <w:p w14:paraId="4CD2474A" w14:textId="5AE10A41" w:rsidR="005A6C44" w:rsidRPr="00457D24" w:rsidRDefault="005A6C44" w:rsidP="0090427D">
      <w:pPr>
        <w:pStyle w:val="ae"/>
        <w:numPr>
          <w:ilvl w:val="0"/>
          <w:numId w:val="50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</w:t>
      </w:r>
      <w:r>
        <w:rPr>
          <w:rFonts w:hint="eastAsia"/>
        </w:rPr>
        <w:t>增加</w:t>
      </w:r>
      <w:r>
        <w:t>集群节点结果</w:t>
      </w:r>
    </w:p>
    <w:p w14:paraId="3A05B8A7" w14:textId="77777777" w:rsidR="005A6C44" w:rsidRDefault="005A6C44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08899F2F" w14:textId="2724CF23" w:rsidR="005A6C44" w:rsidRPr="00BB7570" w:rsidRDefault="005A6C44" w:rsidP="005A6C44">
      <w:pPr>
        <w:pStyle w:val="ae"/>
        <w:adjustRightInd/>
        <w:spacing w:line="240" w:lineRule="auto"/>
        <w:ind w:left="840" w:firstLine="0"/>
        <w:textAlignment w:val="auto"/>
      </w:pPr>
      <w:r>
        <w:t>W</w:t>
      </w:r>
      <w:r>
        <w:rPr>
          <w:rFonts w:hint="eastAsia"/>
        </w:rPr>
        <w:t>eb</w:t>
      </w:r>
      <w:r>
        <w:t>在界面</w:t>
      </w:r>
      <w:r>
        <w:rPr>
          <w:rFonts w:hint="eastAsia"/>
        </w:rPr>
        <w:t>中</w:t>
      </w:r>
      <w:r>
        <w:t>能够显示</w:t>
      </w:r>
      <w:r w:rsidR="00FE0369">
        <w:rPr>
          <w:rFonts w:hint="eastAsia"/>
        </w:rPr>
        <w:t>新增</w:t>
      </w:r>
      <w:r w:rsidR="00FE0369">
        <w:t>节点的状态</w:t>
      </w:r>
      <w:r w:rsidR="00BE6EB7">
        <w:rPr>
          <w:rFonts w:hint="eastAsia"/>
        </w:rPr>
        <w:t>并</w:t>
      </w:r>
      <w:r w:rsidR="00BE6EB7">
        <w:t>定时刷新</w:t>
      </w:r>
    </w:p>
    <w:p w14:paraId="45314BF9" w14:textId="19D74ED9" w:rsidR="00F94032" w:rsidRDefault="00F94032" w:rsidP="00F94032">
      <w:pPr>
        <w:pStyle w:val="4"/>
      </w:pPr>
      <w:r>
        <w:rPr>
          <w:rFonts w:hint="eastAsia"/>
        </w:rPr>
        <w:t>删除</w:t>
      </w:r>
      <w:r>
        <w:t>集群节点</w:t>
      </w:r>
    </w:p>
    <w:p w14:paraId="74D50EAC" w14:textId="77777777" w:rsidR="00FE0369" w:rsidRDefault="00FE0369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2CA0E528" w14:textId="77777777" w:rsidR="00FE0369" w:rsidRDefault="00FE0369" w:rsidP="00FE0369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WEB</w:t>
      </w:r>
      <w:r>
        <w:t>以</w:t>
      </w:r>
      <w:r>
        <w:rPr>
          <w:rFonts w:hint="eastAsia"/>
        </w:rPr>
        <w:t>管理员</w:t>
      </w:r>
      <w:r>
        <w:t>角色</w:t>
      </w:r>
      <w:r>
        <w:rPr>
          <w:rFonts w:hint="eastAsia"/>
        </w:rPr>
        <w:t>成功</w:t>
      </w:r>
      <w:r>
        <w:t>登录</w:t>
      </w:r>
      <w:r>
        <w:t>CDM</w:t>
      </w:r>
    </w:p>
    <w:p w14:paraId="3383EEFF" w14:textId="77777777" w:rsidR="00FE0369" w:rsidRDefault="00FE0369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70897628" w14:textId="6E362E2A" w:rsidR="00075A95" w:rsidRDefault="00075A95" w:rsidP="0090427D">
      <w:pPr>
        <w:pStyle w:val="ae"/>
        <w:numPr>
          <w:ilvl w:val="0"/>
          <w:numId w:val="53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rPr>
          <w:rFonts w:hint="eastAsia"/>
        </w:rPr>
        <w:t>发起</w:t>
      </w:r>
      <w:r>
        <w:t>集群节点离线请求</w:t>
      </w:r>
    </w:p>
    <w:p w14:paraId="677480B4" w14:textId="77223303" w:rsidR="00FE0369" w:rsidRDefault="00FE0369" w:rsidP="0090427D">
      <w:pPr>
        <w:pStyle w:val="ae"/>
        <w:numPr>
          <w:ilvl w:val="0"/>
          <w:numId w:val="53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t>发起</w:t>
      </w:r>
      <w:r>
        <w:rPr>
          <w:rFonts w:hint="eastAsia"/>
        </w:rPr>
        <w:t>删除集群节点</w:t>
      </w:r>
      <w:r>
        <w:t>请求</w:t>
      </w:r>
    </w:p>
    <w:p w14:paraId="7B7A71F2" w14:textId="79FC484A" w:rsidR="00FE0369" w:rsidRDefault="00FE0369" w:rsidP="0090427D">
      <w:pPr>
        <w:pStyle w:val="ae"/>
        <w:numPr>
          <w:ilvl w:val="0"/>
          <w:numId w:val="53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在</w:t>
      </w:r>
      <w:r>
        <w:t>节点列表中</w:t>
      </w:r>
      <w:r>
        <w:rPr>
          <w:rFonts w:hint="eastAsia"/>
        </w:rPr>
        <w:t>删除指定</w:t>
      </w:r>
      <w:r>
        <w:t>节点</w:t>
      </w:r>
    </w:p>
    <w:p w14:paraId="23725B15" w14:textId="4620C49E" w:rsidR="00FE0369" w:rsidRPr="00457D24" w:rsidRDefault="00FE0369" w:rsidP="0090427D">
      <w:pPr>
        <w:pStyle w:val="ae"/>
        <w:numPr>
          <w:ilvl w:val="0"/>
          <w:numId w:val="53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</w:t>
      </w:r>
      <w:r>
        <w:rPr>
          <w:rFonts w:hint="eastAsia"/>
        </w:rPr>
        <w:t>删除</w:t>
      </w:r>
      <w:r>
        <w:t>集群节点结果</w:t>
      </w:r>
    </w:p>
    <w:p w14:paraId="751D0C5E" w14:textId="77777777" w:rsidR="00FE0369" w:rsidRDefault="00FE0369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767066E2" w14:textId="7C6BF560" w:rsidR="00FE0369" w:rsidRPr="00BB7570" w:rsidRDefault="00FE0369" w:rsidP="00FE0369">
      <w:pPr>
        <w:pStyle w:val="ae"/>
        <w:adjustRightInd/>
        <w:spacing w:line="240" w:lineRule="auto"/>
        <w:ind w:left="840" w:firstLine="0"/>
        <w:textAlignment w:val="auto"/>
      </w:pPr>
      <w:r>
        <w:t>W</w:t>
      </w:r>
      <w:r>
        <w:rPr>
          <w:rFonts w:hint="eastAsia"/>
        </w:rPr>
        <w:t>eb</w:t>
      </w:r>
      <w:r>
        <w:t>在界面</w:t>
      </w:r>
      <w:r>
        <w:rPr>
          <w:rFonts w:hint="eastAsia"/>
        </w:rPr>
        <w:t>中</w:t>
      </w:r>
      <w:r>
        <w:t>能够显示</w:t>
      </w:r>
      <w:r w:rsidR="00BE6EB7">
        <w:rPr>
          <w:rFonts w:hint="eastAsia"/>
        </w:rPr>
        <w:t>集群</w:t>
      </w:r>
      <w:r w:rsidR="00BE6EB7">
        <w:t>节点状态</w:t>
      </w:r>
    </w:p>
    <w:p w14:paraId="7B0F0B6E" w14:textId="68CB63C3" w:rsidR="00FA24FA" w:rsidRDefault="00FA24FA" w:rsidP="00FA24FA">
      <w:pPr>
        <w:pStyle w:val="4"/>
      </w:pPr>
      <w:r>
        <w:rPr>
          <w:rFonts w:hint="eastAsia"/>
        </w:rPr>
        <w:lastRenderedPageBreak/>
        <w:t>查询</w:t>
      </w:r>
      <w:r>
        <w:t>节点</w:t>
      </w:r>
      <w:r>
        <w:rPr>
          <w:rFonts w:hint="eastAsia"/>
        </w:rPr>
        <w:t>状态</w:t>
      </w:r>
    </w:p>
    <w:p w14:paraId="33CC582D" w14:textId="77777777" w:rsidR="00FA24FA" w:rsidRDefault="00FA24FA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415F86D2" w14:textId="1AEC60DE" w:rsidR="00FA24FA" w:rsidRDefault="00FA24FA" w:rsidP="00FA24FA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WEB</w:t>
      </w:r>
      <w:r>
        <w:t>以</w:t>
      </w:r>
      <w:r>
        <w:rPr>
          <w:rFonts w:hint="eastAsia"/>
        </w:rPr>
        <w:t>管理员</w:t>
      </w:r>
      <w:r>
        <w:t>角色</w:t>
      </w:r>
      <w:r>
        <w:rPr>
          <w:rFonts w:hint="eastAsia"/>
        </w:rPr>
        <w:t>成功</w:t>
      </w:r>
      <w:r>
        <w:t>登录</w:t>
      </w:r>
      <w:r>
        <w:t>CDM</w:t>
      </w:r>
    </w:p>
    <w:p w14:paraId="08C40347" w14:textId="77777777" w:rsidR="00FA24FA" w:rsidRDefault="00FA24FA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62BE7E3A" w14:textId="0055028A" w:rsidR="00FA24FA" w:rsidRDefault="00FA24FA" w:rsidP="0090427D">
      <w:pPr>
        <w:pStyle w:val="ae"/>
        <w:numPr>
          <w:ilvl w:val="0"/>
          <w:numId w:val="54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t>发起</w:t>
      </w:r>
      <w:r w:rsidR="009E1181">
        <w:rPr>
          <w:rFonts w:hint="eastAsia"/>
        </w:rPr>
        <w:t>查询</w:t>
      </w:r>
      <w:r>
        <w:rPr>
          <w:rFonts w:hint="eastAsia"/>
        </w:rPr>
        <w:t>集群节点</w:t>
      </w:r>
      <w:r w:rsidR="009E1181">
        <w:rPr>
          <w:rFonts w:hint="eastAsia"/>
        </w:rPr>
        <w:t>状态</w:t>
      </w:r>
      <w:r>
        <w:t>请求</w:t>
      </w:r>
    </w:p>
    <w:p w14:paraId="40FD6331" w14:textId="6679F9F7" w:rsidR="00FA24FA" w:rsidRDefault="00FA24FA" w:rsidP="0090427D">
      <w:pPr>
        <w:pStyle w:val="ae"/>
        <w:numPr>
          <w:ilvl w:val="0"/>
          <w:numId w:val="54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在</w:t>
      </w:r>
      <w:r>
        <w:t>节点列表中</w:t>
      </w:r>
      <w:r w:rsidR="009E1181">
        <w:rPr>
          <w:rFonts w:hint="eastAsia"/>
        </w:rPr>
        <w:t>查询</w:t>
      </w:r>
      <w:r>
        <w:rPr>
          <w:rFonts w:hint="eastAsia"/>
        </w:rPr>
        <w:t>指定</w:t>
      </w:r>
      <w:r>
        <w:t>节点</w:t>
      </w:r>
      <w:r w:rsidR="009E1181">
        <w:rPr>
          <w:rFonts w:hint="eastAsia"/>
        </w:rPr>
        <w:t>的</w:t>
      </w:r>
      <w:r w:rsidR="009E1181">
        <w:t>状态</w:t>
      </w:r>
      <w:r w:rsidR="004F7F6F">
        <w:rPr>
          <w:rFonts w:hint="eastAsia"/>
        </w:rPr>
        <w:t>，</w:t>
      </w:r>
      <w:r w:rsidR="00986846">
        <w:rPr>
          <w:rFonts w:hint="eastAsia"/>
        </w:rPr>
        <w:t>包括</w:t>
      </w:r>
      <w:r w:rsidR="00EE5E58">
        <w:t>在线</w:t>
      </w:r>
      <w:r w:rsidR="00EE5E58">
        <w:rPr>
          <w:rFonts w:hint="eastAsia"/>
        </w:rPr>
        <w:t>（离线</w:t>
      </w:r>
      <w:r w:rsidR="00EE5E58">
        <w:t>）状态</w:t>
      </w:r>
      <w:r w:rsidR="00573E68">
        <w:rPr>
          <w:rFonts w:hint="eastAsia"/>
        </w:rPr>
        <w:t>、</w:t>
      </w:r>
      <w:r w:rsidR="00573E68">
        <w:t>是否存在</w:t>
      </w:r>
      <w:r w:rsidR="00573E68">
        <w:rPr>
          <w:rFonts w:hint="eastAsia"/>
        </w:rPr>
        <w:t>数据</w:t>
      </w:r>
      <w:r w:rsidR="00573E68">
        <w:t>更新失败，</w:t>
      </w:r>
      <w:r w:rsidR="00986846">
        <w:t>另外</w:t>
      </w:r>
      <w:r w:rsidR="004F7F6F">
        <w:t>同步状态包括同步百分比。</w:t>
      </w:r>
    </w:p>
    <w:p w14:paraId="53D32CC3" w14:textId="54396CB7" w:rsidR="00FA24FA" w:rsidRPr="00457D24" w:rsidRDefault="00FA24FA" w:rsidP="0090427D">
      <w:pPr>
        <w:pStyle w:val="ae"/>
        <w:numPr>
          <w:ilvl w:val="0"/>
          <w:numId w:val="54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返回集群节点</w:t>
      </w:r>
      <w:r w:rsidR="009E1181">
        <w:rPr>
          <w:rFonts w:hint="eastAsia"/>
        </w:rPr>
        <w:t>状态</w:t>
      </w:r>
    </w:p>
    <w:p w14:paraId="67690623" w14:textId="77777777" w:rsidR="00FA24FA" w:rsidRDefault="00FA24FA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384B175F" w14:textId="53CA74E9" w:rsidR="00FA24FA" w:rsidRPr="00FA24FA" w:rsidRDefault="00FA24FA" w:rsidP="00FA24FA">
      <w:pPr>
        <w:pStyle w:val="ae"/>
        <w:adjustRightInd/>
        <w:spacing w:line="240" w:lineRule="auto"/>
        <w:ind w:left="840" w:firstLine="0"/>
        <w:textAlignment w:val="auto"/>
      </w:pPr>
      <w:r>
        <w:t>W</w:t>
      </w:r>
      <w:r>
        <w:rPr>
          <w:rFonts w:hint="eastAsia"/>
        </w:rPr>
        <w:t>eb</w:t>
      </w:r>
      <w:r>
        <w:t>在界面</w:t>
      </w:r>
      <w:r>
        <w:rPr>
          <w:rFonts w:hint="eastAsia"/>
        </w:rPr>
        <w:t>中</w:t>
      </w:r>
      <w:r>
        <w:t>能够显示</w:t>
      </w:r>
      <w:r>
        <w:rPr>
          <w:rFonts w:hint="eastAsia"/>
        </w:rPr>
        <w:t>集群</w:t>
      </w:r>
      <w:r>
        <w:t>节点状态</w:t>
      </w:r>
      <w:r w:rsidR="009E1181">
        <w:rPr>
          <w:rFonts w:hint="eastAsia"/>
        </w:rPr>
        <w:t>，</w:t>
      </w:r>
      <w:r w:rsidR="009E1181">
        <w:t>定时刷新</w:t>
      </w:r>
    </w:p>
    <w:p w14:paraId="52DA85C3" w14:textId="7122DCF2" w:rsidR="004E2044" w:rsidRDefault="004E2044" w:rsidP="004E2044">
      <w:pPr>
        <w:pStyle w:val="4"/>
      </w:pPr>
      <w:r>
        <w:rPr>
          <w:rFonts w:hint="eastAsia"/>
        </w:rPr>
        <w:t>更改</w:t>
      </w:r>
      <w:r>
        <w:t>节点</w:t>
      </w:r>
      <w:r>
        <w:rPr>
          <w:rFonts w:hint="eastAsia"/>
        </w:rPr>
        <w:t>状态</w:t>
      </w:r>
      <w:r w:rsidR="00793E0D">
        <w:rPr>
          <w:rFonts w:hint="eastAsia"/>
        </w:rPr>
        <w:t>-</w:t>
      </w:r>
      <w:r w:rsidR="00793E0D">
        <w:rPr>
          <w:rFonts w:hint="eastAsia"/>
        </w:rPr>
        <w:t>在线</w:t>
      </w:r>
    </w:p>
    <w:p w14:paraId="5220C58E" w14:textId="77777777" w:rsidR="00FE11D6" w:rsidRDefault="00FE11D6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4E47BE30" w14:textId="189B02EB" w:rsidR="00FE11D6" w:rsidRDefault="00FE11D6" w:rsidP="00FE11D6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WEB</w:t>
      </w:r>
      <w:r>
        <w:t>以</w:t>
      </w:r>
      <w:r>
        <w:rPr>
          <w:rFonts w:hint="eastAsia"/>
        </w:rPr>
        <w:t>管理员</w:t>
      </w:r>
      <w:r>
        <w:t>角色</w:t>
      </w:r>
      <w:r>
        <w:rPr>
          <w:rFonts w:hint="eastAsia"/>
        </w:rPr>
        <w:t>成功</w:t>
      </w:r>
      <w:r>
        <w:t>登录</w:t>
      </w:r>
      <w:r>
        <w:t>CDM</w:t>
      </w:r>
    </w:p>
    <w:p w14:paraId="31581CF7" w14:textId="77777777" w:rsidR="00FE11D6" w:rsidRDefault="00FE11D6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1C5C0E4B" w14:textId="43C418B2" w:rsidR="00FE11D6" w:rsidRDefault="00FE11D6" w:rsidP="0090427D">
      <w:pPr>
        <w:pStyle w:val="ae"/>
        <w:numPr>
          <w:ilvl w:val="0"/>
          <w:numId w:val="55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rPr>
          <w:rFonts w:hint="eastAsia"/>
        </w:rPr>
        <w:t>更改指定</w:t>
      </w:r>
      <w:r>
        <w:t>节点状态为在线</w:t>
      </w:r>
    </w:p>
    <w:p w14:paraId="129D0F91" w14:textId="3521D440" w:rsidR="00FE11D6" w:rsidRDefault="00FE11D6" w:rsidP="0090427D">
      <w:pPr>
        <w:pStyle w:val="ae"/>
        <w:numPr>
          <w:ilvl w:val="0"/>
          <w:numId w:val="55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判断指定</w:t>
      </w:r>
      <w:r>
        <w:t>节点</w:t>
      </w:r>
      <w:r>
        <w:rPr>
          <w:rFonts w:hint="eastAsia"/>
        </w:rPr>
        <w:t>的</w:t>
      </w:r>
      <w:r>
        <w:t>状态</w:t>
      </w:r>
      <w:r>
        <w:rPr>
          <w:rFonts w:hint="eastAsia"/>
        </w:rPr>
        <w:t>为</w:t>
      </w:r>
      <w:r>
        <w:t>离线，开始</w:t>
      </w:r>
      <w:r>
        <w:rPr>
          <w:rFonts w:hint="eastAsia"/>
        </w:rPr>
        <w:t>增量</w:t>
      </w:r>
      <w:r>
        <w:t>同步</w:t>
      </w:r>
      <w:r>
        <w:rPr>
          <w:rFonts w:hint="eastAsia"/>
        </w:rPr>
        <w:t>数据</w:t>
      </w:r>
      <w:r>
        <w:t>，状态为同步</w:t>
      </w:r>
    </w:p>
    <w:p w14:paraId="2E6AE99F" w14:textId="28648E56" w:rsidR="00FE11D6" w:rsidRDefault="00FE11D6" w:rsidP="0090427D">
      <w:pPr>
        <w:pStyle w:val="ae"/>
        <w:numPr>
          <w:ilvl w:val="0"/>
          <w:numId w:val="55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</w:t>
      </w:r>
      <w:r>
        <w:rPr>
          <w:rFonts w:hint="eastAsia"/>
        </w:rPr>
        <w:t>更改成功</w:t>
      </w:r>
    </w:p>
    <w:p w14:paraId="34B54D03" w14:textId="61C877E1" w:rsidR="00FE11D6" w:rsidRDefault="00FE11D6" w:rsidP="0090427D">
      <w:pPr>
        <w:pStyle w:val="ae"/>
        <w:numPr>
          <w:ilvl w:val="0"/>
          <w:numId w:val="55"/>
        </w:numPr>
        <w:adjustRightInd/>
        <w:spacing w:line="240" w:lineRule="auto"/>
        <w:textAlignment w:val="auto"/>
      </w:pPr>
      <w:r>
        <w:t>WEB</w:t>
      </w:r>
      <w:r w:rsidR="009C66C0">
        <w:rPr>
          <w:rFonts w:hint="eastAsia"/>
        </w:rPr>
        <w:t>定时</w:t>
      </w:r>
      <w:r w:rsidR="009C66C0">
        <w:t>刷新</w:t>
      </w:r>
      <w:r>
        <w:t>查询指定节点的状态</w:t>
      </w:r>
    </w:p>
    <w:p w14:paraId="71E46A8C" w14:textId="1DEB3B59" w:rsidR="00FE11D6" w:rsidRPr="00457D24" w:rsidRDefault="00FE11D6" w:rsidP="0090427D">
      <w:pPr>
        <w:pStyle w:val="ae"/>
        <w:numPr>
          <w:ilvl w:val="0"/>
          <w:numId w:val="55"/>
        </w:numPr>
        <w:adjustRightInd/>
        <w:spacing w:line="240" w:lineRule="auto"/>
        <w:textAlignment w:val="auto"/>
      </w:pPr>
      <w:r>
        <w:rPr>
          <w:rFonts w:hint="eastAsia"/>
        </w:rPr>
        <w:t>C</w:t>
      </w:r>
      <w:r>
        <w:t>DM</w:t>
      </w:r>
      <w:r>
        <w:t>同步完成后</w:t>
      </w:r>
      <w:r>
        <w:rPr>
          <w:rFonts w:hint="eastAsia"/>
        </w:rPr>
        <w:t>自动</w:t>
      </w:r>
      <w:proofErr w:type="gramStart"/>
      <w:r>
        <w:rPr>
          <w:rFonts w:hint="eastAsia"/>
        </w:rPr>
        <w:t>更改此</w:t>
      </w:r>
      <w:proofErr w:type="gramEnd"/>
      <w:r>
        <w:t>节点状态为在线</w:t>
      </w:r>
    </w:p>
    <w:p w14:paraId="5691383A" w14:textId="77777777" w:rsidR="00FE11D6" w:rsidRDefault="00FE11D6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1C26DD24" w14:textId="77777777" w:rsidR="00FE11D6" w:rsidRPr="00FA24FA" w:rsidRDefault="00FE11D6" w:rsidP="00FE11D6">
      <w:pPr>
        <w:pStyle w:val="ae"/>
        <w:adjustRightInd/>
        <w:spacing w:line="240" w:lineRule="auto"/>
        <w:ind w:left="840" w:firstLine="0"/>
        <w:textAlignment w:val="auto"/>
      </w:pPr>
      <w:r>
        <w:t>W</w:t>
      </w:r>
      <w:r>
        <w:rPr>
          <w:rFonts w:hint="eastAsia"/>
        </w:rPr>
        <w:t>eb</w:t>
      </w:r>
      <w:r>
        <w:t>在界面</w:t>
      </w:r>
      <w:r>
        <w:rPr>
          <w:rFonts w:hint="eastAsia"/>
        </w:rPr>
        <w:t>中</w:t>
      </w:r>
      <w:r>
        <w:t>能够显示</w:t>
      </w:r>
      <w:r>
        <w:rPr>
          <w:rFonts w:hint="eastAsia"/>
        </w:rPr>
        <w:t>集群</w:t>
      </w:r>
      <w:r>
        <w:t>节点状态</w:t>
      </w:r>
      <w:r>
        <w:rPr>
          <w:rFonts w:hint="eastAsia"/>
        </w:rPr>
        <w:t>，</w:t>
      </w:r>
      <w:r>
        <w:t>定时刷新</w:t>
      </w:r>
    </w:p>
    <w:p w14:paraId="63D1031E" w14:textId="0146FBBC" w:rsidR="00793E0D" w:rsidRDefault="00793E0D" w:rsidP="00793E0D">
      <w:pPr>
        <w:pStyle w:val="4"/>
      </w:pPr>
      <w:r>
        <w:rPr>
          <w:rFonts w:hint="eastAsia"/>
        </w:rPr>
        <w:t>更改</w:t>
      </w:r>
      <w:r>
        <w:t>节点</w:t>
      </w:r>
      <w:r>
        <w:rPr>
          <w:rFonts w:hint="eastAsia"/>
        </w:rPr>
        <w:t>状态</w:t>
      </w:r>
      <w:r>
        <w:rPr>
          <w:rFonts w:hint="eastAsia"/>
        </w:rPr>
        <w:t>-</w:t>
      </w:r>
      <w:r>
        <w:t>离线</w:t>
      </w:r>
    </w:p>
    <w:p w14:paraId="6AC6BA9C" w14:textId="77777777" w:rsidR="00FE11D6" w:rsidRDefault="00FE11D6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64F1DB92" w14:textId="77777777" w:rsidR="00FE11D6" w:rsidRDefault="00FE11D6" w:rsidP="00FE11D6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WEB</w:t>
      </w:r>
      <w:r>
        <w:t>以</w:t>
      </w:r>
      <w:r>
        <w:rPr>
          <w:rFonts w:hint="eastAsia"/>
        </w:rPr>
        <w:t>管理员</w:t>
      </w:r>
      <w:r>
        <w:t>角色</w:t>
      </w:r>
      <w:r>
        <w:rPr>
          <w:rFonts w:hint="eastAsia"/>
        </w:rPr>
        <w:t>成功</w:t>
      </w:r>
      <w:r>
        <w:t>登录</w:t>
      </w:r>
      <w:r>
        <w:t>CDM</w:t>
      </w:r>
    </w:p>
    <w:p w14:paraId="2D815545" w14:textId="77777777" w:rsidR="00FE11D6" w:rsidRDefault="00FE11D6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55B0FAC0" w14:textId="27818E08" w:rsidR="00FE11D6" w:rsidRDefault="00FE11D6" w:rsidP="0090427D">
      <w:pPr>
        <w:pStyle w:val="ae"/>
        <w:numPr>
          <w:ilvl w:val="0"/>
          <w:numId w:val="56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rPr>
          <w:rFonts w:hint="eastAsia"/>
        </w:rPr>
        <w:t>更改指定</w:t>
      </w:r>
      <w:r>
        <w:t>节点状态为</w:t>
      </w:r>
      <w:r>
        <w:rPr>
          <w:rFonts w:hint="eastAsia"/>
        </w:rPr>
        <w:t>离</w:t>
      </w:r>
      <w:r>
        <w:t>线</w:t>
      </w:r>
    </w:p>
    <w:p w14:paraId="01908AEB" w14:textId="324BA62C" w:rsidR="00FE11D6" w:rsidRDefault="00FE11D6" w:rsidP="0090427D">
      <w:pPr>
        <w:pStyle w:val="ae"/>
        <w:numPr>
          <w:ilvl w:val="0"/>
          <w:numId w:val="56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判断指定</w:t>
      </w:r>
      <w:r>
        <w:t>节点</w:t>
      </w:r>
      <w:r>
        <w:rPr>
          <w:rFonts w:hint="eastAsia"/>
        </w:rPr>
        <w:t>的</w:t>
      </w:r>
      <w:r>
        <w:t>状态</w:t>
      </w:r>
      <w:r>
        <w:rPr>
          <w:rFonts w:hint="eastAsia"/>
        </w:rPr>
        <w:t>为在</w:t>
      </w:r>
      <w:r>
        <w:t>线，更改节点状态为离线</w:t>
      </w:r>
      <w:r w:rsidR="001811AB">
        <w:rPr>
          <w:rFonts w:hint="eastAsia"/>
        </w:rPr>
        <w:t>，若处于同步状态则不</w:t>
      </w:r>
      <w:r w:rsidR="001811AB">
        <w:t>允许更改</w:t>
      </w:r>
    </w:p>
    <w:p w14:paraId="212E13D1" w14:textId="77777777" w:rsidR="00FE11D6" w:rsidRDefault="00FE11D6" w:rsidP="0090427D">
      <w:pPr>
        <w:pStyle w:val="ae"/>
        <w:numPr>
          <w:ilvl w:val="0"/>
          <w:numId w:val="56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</w:t>
      </w:r>
      <w:r>
        <w:rPr>
          <w:rFonts w:hint="eastAsia"/>
        </w:rPr>
        <w:t>更改成功</w:t>
      </w:r>
    </w:p>
    <w:p w14:paraId="44F45B96" w14:textId="77777777" w:rsidR="00FE11D6" w:rsidRDefault="00FE11D6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460C6023" w14:textId="63CB8F84" w:rsidR="00793E0D" w:rsidRPr="00FE11D6" w:rsidRDefault="00FE11D6" w:rsidP="004F7F6F">
      <w:pPr>
        <w:pStyle w:val="ae"/>
        <w:adjustRightInd/>
        <w:spacing w:line="240" w:lineRule="auto"/>
        <w:ind w:left="840" w:firstLine="0"/>
        <w:textAlignment w:val="auto"/>
      </w:pPr>
      <w:r>
        <w:t>W</w:t>
      </w:r>
      <w:r>
        <w:rPr>
          <w:rFonts w:hint="eastAsia"/>
        </w:rPr>
        <w:t>eb</w:t>
      </w:r>
      <w:r>
        <w:t>在界面</w:t>
      </w:r>
      <w:r>
        <w:rPr>
          <w:rFonts w:hint="eastAsia"/>
        </w:rPr>
        <w:t>中</w:t>
      </w:r>
      <w:r>
        <w:t>能够显示</w:t>
      </w:r>
      <w:r w:rsidR="004F7F6F">
        <w:rPr>
          <w:rFonts w:hint="eastAsia"/>
        </w:rPr>
        <w:t>指定</w:t>
      </w:r>
      <w:r>
        <w:rPr>
          <w:rFonts w:hint="eastAsia"/>
        </w:rPr>
        <w:t>集群</w:t>
      </w:r>
      <w:r>
        <w:t>节点</w:t>
      </w:r>
      <w:r w:rsidR="004F7F6F">
        <w:rPr>
          <w:rFonts w:hint="eastAsia"/>
        </w:rPr>
        <w:t>的</w:t>
      </w:r>
      <w:r>
        <w:t>状态</w:t>
      </w:r>
      <w:r w:rsidR="004F7F6F">
        <w:rPr>
          <w:rFonts w:hint="eastAsia"/>
        </w:rPr>
        <w:t>为离线</w:t>
      </w:r>
    </w:p>
    <w:p w14:paraId="48DFA11D" w14:textId="7BA2726B" w:rsidR="00E27CEE" w:rsidRDefault="00E27CEE" w:rsidP="00E27CEE">
      <w:pPr>
        <w:pStyle w:val="4"/>
      </w:pPr>
      <w:r>
        <w:rPr>
          <w:rFonts w:hint="eastAsia"/>
        </w:rPr>
        <w:lastRenderedPageBreak/>
        <w:t>更改</w:t>
      </w:r>
      <w:r>
        <w:t>节点</w:t>
      </w:r>
      <w:r>
        <w:rPr>
          <w:rFonts w:hint="eastAsia"/>
        </w:rPr>
        <w:t>状态</w:t>
      </w:r>
      <w:r>
        <w:rPr>
          <w:rFonts w:hint="eastAsia"/>
        </w:rPr>
        <w:t>-</w:t>
      </w:r>
      <w:r>
        <w:rPr>
          <w:rFonts w:hint="eastAsia"/>
        </w:rPr>
        <w:t>非法</w:t>
      </w:r>
      <w:r>
        <w:t>状态</w:t>
      </w:r>
    </w:p>
    <w:p w14:paraId="34A0AA5E" w14:textId="77777777" w:rsidR="004F7F6F" w:rsidRDefault="004F7F6F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12B4B2D1" w14:textId="77777777" w:rsidR="004F7F6F" w:rsidRDefault="004F7F6F" w:rsidP="004F7F6F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WEB</w:t>
      </w:r>
      <w:r>
        <w:t>以</w:t>
      </w:r>
      <w:r>
        <w:rPr>
          <w:rFonts w:hint="eastAsia"/>
        </w:rPr>
        <w:t>管理员</w:t>
      </w:r>
      <w:r>
        <w:t>角色</w:t>
      </w:r>
      <w:r>
        <w:rPr>
          <w:rFonts w:hint="eastAsia"/>
        </w:rPr>
        <w:t>成功</w:t>
      </w:r>
      <w:r>
        <w:t>登录</w:t>
      </w:r>
      <w:r>
        <w:t>CDM</w:t>
      </w:r>
    </w:p>
    <w:p w14:paraId="393CA729" w14:textId="77777777" w:rsidR="004F7F6F" w:rsidRDefault="004F7F6F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66E5A250" w14:textId="12B25D1E" w:rsidR="004F7F6F" w:rsidRDefault="004F7F6F" w:rsidP="0090427D">
      <w:pPr>
        <w:pStyle w:val="ae"/>
        <w:numPr>
          <w:ilvl w:val="0"/>
          <w:numId w:val="57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rPr>
          <w:rFonts w:hint="eastAsia"/>
        </w:rPr>
        <w:t>更改指定</w:t>
      </w:r>
      <w:r>
        <w:t>节点状态为</w:t>
      </w:r>
      <w:r>
        <w:rPr>
          <w:rFonts w:hint="eastAsia"/>
        </w:rPr>
        <w:t>非法</w:t>
      </w:r>
      <w:r>
        <w:t>状态</w:t>
      </w:r>
    </w:p>
    <w:p w14:paraId="1290CFC6" w14:textId="32ECFB88" w:rsidR="004F7F6F" w:rsidRDefault="004F7F6F" w:rsidP="0090427D">
      <w:pPr>
        <w:pStyle w:val="ae"/>
        <w:numPr>
          <w:ilvl w:val="0"/>
          <w:numId w:val="57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判断目标</w:t>
      </w:r>
      <w:r>
        <w:t>状态非法</w:t>
      </w:r>
    </w:p>
    <w:p w14:paraId="587FAA4E" w14:textId="33EC9F68" w:rsidR="004F7F6F" w:rsidRDefault="004F7F6F" w:rsidP="0090427D">
      <w:pPr>
        <w:pStyle w:val="ae"/>
        <w:numPr>
          <w:ilvl w:val="0"/>
          <w:numId w:val="57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</w:t>
      </w:r>
      <w:r>
        <w:rPr>
          <w:rFonts w:hint="eastAsia"/>
        </w:rPr>
        <w:t>更改失败，</w:t>
      </w:r>
      <w:r>
        <w:t>原因为非法状态</w:t>
      </w:r>
    </w:p>
    <w:p w14:paraId="72BFC11B" w14:textId="77777777" w:rsidR="00986846" w:rsidRDefault="004F7F6F" w:rsidP="0090427D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044AE92A" w14:textId="72F94365" w:rsidR="00E27CEE" w:rsidRDefault="004F7F6F" w:rsidP="00986846">
      <w:pPr>
        <w:pStyle w:val="ae"/>
        <w:adjustRightInd/>
        <w:spacing w:line="240" w:lineRule="auto"/>
        <w:ind w:left="840" w:firstLine="0"/>
        <w:textAlignment w:val="auto"/>
      </w:pPr>
      <w:r>
        <w:t>W</w:t>
      </w:r>
      <w:r>
        <w:rPr>
          <w:rFonts w:hint="eastAsia"/>
        </w:rPr>
        <w:t>eb</w:t>
      </w:r>
      <w:r>
        <w:t>在界面</w:t>
      </w:r>
      <w:r>
        <w:rPr>
          <w:rFonts w:hint="eastAsia"/>
        </w:rPr>
        <w:t>中</w:t>
      </w:r>
      <w:r>
        <w:t>能够显示</w:t>
      </w:r>
      <w:r>
        <w:rPr>
          <w:rFonts w:hint="eastAsia"/>
        </w:rPr>
        <w:t>集群</w:t>
      </w:r>
      <w:r>
        <w:t>节点</w:t>
      </w:r>
      <w:r>
        <w:rPr>
          <w:rFonts w:hint="eastAsia"/>
        </w:rPr>
        <w:t>的</w:t>
      </w:r>
      <w:r>
        <w:t>状态</w:t>
      </w:r>
      <w:r w:rsidR="00986846">
        <w:rPr>
          <w:rFonts w:hint="eastAsia"/>
        </w:rPr>
        <w:t>，状态</w:t>
      </w:r>
      <w:r w:rsidR="00986846">
        <w:t>未</w:t>
      </w:r>
      <w:r w:rsidR="00986846">
        <w:rPr>
          <w:rFonts w:hint="eastAsia"/>
        </w:rPr>
        <w:t>发生变化</w:t>
      </w:r>
    </w:p>
    <w:p w14:paraId="4CA9BF8D" w14:textId="4D294AF5" w:rsidR="00CB5CC5" w:rsidRDefault="00CB5CC5" w:rsidP="00CB5CC5">
      <w:pPr>
        <w:pStyle w:val="4"/>
      </w:pPr>
      <w:bookmarkStart w:id="87" w:name="_Toc23307367"/>
      <w:bookmarkStart w:id="88" w:name="_Toc28487357"/>
      <w:bookmarkStart w:id="89" w:name="_Toc28488627"/>
      <w:bookmarkStart w:id="90" w:name="_Toc292992070"/>
      <w:bookmarkStart w:id="91" w:name="_Toc427744468"/>
      <w:r>
        <w:rPr>
          <w:rFonts w:hint="eastAsia"/>
        </w:rPr>
        <w:t>查看</w:t>
      </w:r>
      <w:r>
        <w:rPr>
          <w:rFonts w:hint="eastAsia"/>
        </w:rPr>
        <w:t>CDM</w:t>
      </w:r>
      <w:r>
        <w:t>节点</w:t>
      </w:r>
      <w:r>
        <w:rPr>
          <w:rFonts w:hint="eastAsia"/>
        </w:rPr>
        <w:t>信息</w:t>
      </w:r>
    </w:p>
    <w:p w14:paraId="2726530D" w14:textId="77777777" w:rsidR="00CB5CC5" w:rsidRDefault="00CB5CC5" w:rsidP="00CB5CC5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044CD080" w14:textId="144FD172" w:rsidR="00CB5CC5" w:rsidRDefault="00CB5CC5" w:rsidP="00CB5CC5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WEB</w:t>
      </w:r>
      <w:r>
        <w:t>以</w:t>
      </w:r>
      <w:r>
        <w:rPr>
          <w:rFonts w:hint="eastAsia"/>
        </w:rPr>
        <w:t>管理员</w:t>
      </w:r>
      <w:r>
        <w:rPr>
          <w:rFonts w:hint="eastAsia"/>
        </w:rPr>
        <w:t>/</w:t>
      </w:r>
      <w:r>
        <w:rPr>
          <w:rFonts w:hint="eastAsia"/>
        </w:rPr>
        <w:t>普通</w:t>
      </w:r>
      <w:r>
        <w:t>用户角色</w:t>
      </w:r>
      <w:r>
        <w:rPr>
          <w:rFonts w:hint="eastAsia"/>
        </w:rPr>
        <w:t>成功</w:t>
      </w:r>
      <w:r>
        <w:t>登录</w:t>
      </w:r>
      <w:r>
        <w:t>CDM</w:t>
      </w:r>
    </w:p>
    <w:p w14:paraId="11E76983" w14:textId="77777777" w:rsidR="00CB5CC5" w:rsidRDefault="00CB5CC5" w:rsidP="00CB5CC5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75C7841A" w14:textId="6AD060B6" w:rsidR="00CB5CC5" w:rsidRDefault="00CB5CC5" w:rsidP="00CB5CC5">
      <w:pPr>
        <w:pStyle w:val="ae"/>
        <w:numPr>
          <w:ilvl w:val="0"/>
          <w:numId w:val="75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t>发起</w:t>
      </w:r>
      <w:r>
        <w:rPr>
          <w:rFonts w:hint="eastAsia"/>
        </w:rPr>
        <w:t>查看</w:t>
      </w:r>
      <w:r>
        <w:rPr>
          <w:rFonts w:hint="eastAsia"/>
        </w:rPr>
        <w:t>CDM</w:t>
      </w:r>
      <w:r>
        <w:t>节点信息请求</w:t>
      </w:r>
    </w:p>
    <w:p w14:paraId="351C5E92" w14:textId="583415E2" w:rsidR="00CB5CC5" w:rsidRPr="00457D24" w:rsidRDefault="00CB5CC5" w:rsidP="00CB5CC5">
      <w:pPr>
        <w:pStyle w:val="ae"/>
        <w:numPr>
          <w:ilvl w:val="0"/>
          <w:numId w:val="75"/>
        </w:numPr>
        <w:adjustRightInd/>
        <w:spacing w:line="240" w:lineRule="auto"/>
        <w:textAlignment w:val="auto"/>
      </w:pPr>
      <w:r>
        <w:t>CDM</w:t>
      </w:r>
      <w:r>
        <w:t>向</w:t>
      </w:r>
      <w:r>
        <w:t>web</w:t>
      </w:r>
      <w:r>
        <w:t>返回</w:t>
      </w:r>
      <w:r>
        <w:rPr>
          <w:rFonts w:hint="eastAsia"/>
        </w:rPr>
        <w:t>CDM</w:t>
      </w:r>
      <w:r>
        <w:t>节点</w:t>
      </w:r>
      <w:r w:rsidR="00801FB1">
        <w:rPr>
          <w:rFonts w:hint="eastAsia"/>
        </w:rPr>
        <w:t>信息</w:t>
      </w:r>
      <w:r w:rsidR="00801FB1">
        <w:t>，包括</w:t>
      </w:r>
      <w:r w:rsidR="00801FB1">
        <w:t>IP</w:t>
      </w:r>
      <w:r w:rsidR="00801FB1">
        <w:t>、</w:t>
      </w:r>
      <w:r w:rsidR="00801FB1">
        <w:t>PORT</w:t>
      </w:r>
      <w:r w:rsidR="00801FB1">
        <w:t>、进程数和异常进程数</w:t>
      </w:r>
    </w:p>
    <w:p w14:paraId="1C64E11C" w14:textId="77777777" w:rsidR="00CB5CC5" w:rsidRDefault="00CB5CC5" w:rsidP="00CB5CC5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651CA006" w14:textId="19EF31F0" w:rsidR="00CB5CC5" w:rsidRPr="00BB7570" w:rsidRDefault="00801FB1" w:rsidP="00CB5CC5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无</w:t>
      </w:r>
    </w:p>
    <w:p w14:paraId="6B88A38C" w14:textId="342219A3" w:rsidR="00DA7EE2" w:rsidRDefault="00DA7EE2" w:rsidP="00DA7EE2">
      <w:pPr>
        <w:pStyle w:val="30"/>
      </w:pPr>
      <w:r>
        <w:rPr>
          <w:rFonts w:hint="eastAsia"/>
        </w:rPr>
        <w:t>配置</w:t>
      </w:r>
      <w:r>
        <w:t>管理</w:t>
      </w:r>
    </w:p>
    <w:p w14:paraId="73F71B95" w14:textId="1E7E1A9A" w:rsidR="00DA7EE2" w:rsidRDefault="00DA7EE2" w:rsidP="00DA7EE2">
      <w:pPr>
        <w:pStyle w:val="4"/>
      </w:pPr>
      <w:r>
        <w:rPr>
          <w:rFonts w:hint="eastAsia"/>
        </w:rPr>
        <w:t>查看配置</w:t>
      </w:r>
    </w:p>
    <w:p w14:paraId="69EA085B" w14:textId="77777777" w:rsidR="00DA7EE2" w:rsidRDefault="00DA7EE2" w:rsidP="00DA7EE2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524F742F" w14:textId="77777777" w:rsidR="00DA7EE2" w:rsidRDefault="00DA7EE2" w:rsidP="00DA7EE2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WEB</w:t>
      </w:r>
      <w:r>
        <w:t>以</w:t>
      </w:r>
      <w:r>
        <w:rPr>
          <w:rFonts w:hint="eastAsia"/>
        </w:rPr>
        <w:t>管理员</w:t>
      </w:r>
      <w:r>
        <w:t>角色</w:t>
      </w:r>
      <w:r>
        <w:rPr>
          <w:rFonts w:hint="eastAsia"/>
        </w:rPr>
        <w:t>成功</w:t>
      </w:r>
      <w:r>
        <w:t>登录</w:t>
      </w:r>
      <w:r>
        <w:t>CDM</w:t>
      </w:r>
    </w:p>
    <w:p w14:paraId="4D2902D8" w14:textId="77777777" w:rsidR="00DA7EE2" w:rsidRDefault="00DA7EE2" w:rsidP="00DA7EE2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395EF528" w14:textId="0A407556" w:rsidR="00DA7EE2" w:rsidRDefault="00DA7EE2" w:rsidP="00DA7EE2">
      <w:pPr>
        <w:pStyle w:val="ae"/>
        <w:numPr>
          <w:ilvl w:val="0"/>
          <w:numId w:val="73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t>发起</w:t>
      </w:r>
      <w:r w:rsidR="00CB5CC5">
        <w:rPr>
          <w:rFonts w:hint="eastAsia"/>
        </w:rPr>
        <w:t>查询配置</w:t>
      </w:r>
      <w:r>
        <w:t>请求</w:t>
      </w:r>
    </w:p>
    <w:p w14:paraId="0AEFCD76" w14:textId="3077538C" w:rsidR="00DA7EE2" w:rsidRDefault="00CB5CC5" w:rsidP="00DA7EE2">
      <w:pPr>
        <w:pStyle w:val="ae"/>
        <w:numPr>
          <w:ilvl w:val="0"/>
          <w:numId w:val="73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向</w:t>
      </w:r>
      <w:r>
        <w:t>WEB</w:t>
      </w:r>
      <w:r>
        <w:rPr>
          <w:rFonts w:hint="eastAsia"/>
        </w:rPr>
        <w:t>返回</w:t>
      </w:r>
      <w:r>
        <w:t>配置信息，包括连接池</w:t>
      </w:r>
      <w:r>
        <w:rPr>
          <w:rFonts w:hint="eastAsia"/>
        </w:rPr>
        <w:t>大小</w:t>
      </w:r>
      <w:r>
        <w:t>、线程池大小</w:t>
      </w:r>
      <w:r>
        <w:rPr>
          <w:rFonts w:hint="eastAsia"/>
        </w:rPr>
        <w:t>、故障码</w:t>
      </w:r>
      <w:r>
        <w:t>配置</w:t>
      </w:r>
    </w:p>
    <w:p w14:paraId="0AC696DA" w14:textId="77777777" w:rsidR="00DA7EE2" w:rsidRDefault="00DA7EE2" w:rsidP="00DA7EE2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7F95E236" w14:textId="7624250F" w:rsidR="00DA7EE2" w:rsidRDefault="00CB5CC5" w:rsidP="00DA7EE2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无</w:t>
      </w:r>
    </w:p>
    <w:p w14:paraId="5032868A" w14:textId="5A9F072E" w:rsidR="00CB5CC5" w:rsidRDefault="00CB5CC5" w:rsidP="00CB5CC5">
      <w:pPr>
        <w:pStyle w:val="4"/>
      </w:pPr>
      <w:r>
        <w:rPr>
          <w:rFonts w:hint="eastAsia"/>
        </w:rPr>
        <w:t>修改配置</w:t>
      </w:r>
    </w:p>
    <w:p w14:paraId="3D6042DC" w14:textId="77777777" w:rsidR="00CB5CC5" w:rsidRDefault="00CB5CC5" w:rsidP="00CB5CC5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30F1CCE3" w14:textId="77777777" w:rsidR="00CB5CC5" w:rsidRDefault="00CB5CC5" w:rsidP="00CB5CC5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WEB</w:t>
      </w:r>
      <w:r>
        <w:t>以</w:t>
      </w:r>
      <w:r>
        <w:rPr>
          <w:rFonts w:hint="eastAsia"/>
        </w:rPr>
        <w:t>管理员</w:t>
      </w:r>
      <w:r>
        <w:t>角色</w:t>
      </w:r>
      <w:r>
        <w:rPr>
          <w:rFonts w:hint="eastAsia"/>
        </w:rPr>
        <w:t>成功</w:t>
      </w:r>
      <w:r>
        <w:t>登录</w:t>
      </w:r>
      <w:r>
        <w:t>CDM</w:t>
      </w:r>
    </w:p>
    <w:p w14:paraId="474DE792" w14:textId="77777777" w:rsidR="00CB5CC5" w:rsidRDefault="00CB5CC5" w:rsidP="00CB5CC5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12B9B458" w14:textId="2F3F811D" w:rsidR="00CB5CC5" w:rsidRDefault="00CB5CC5" w:rsidP="00CB5CC5">
      <w:pPr>
        <w:pStyle w:val="ae"/>
        <w:numPr>
          <w:ilvl w:val="0"/>
          <w:numId w:val="74"/>
        </w:numPr>
        <w:adjustRightInd/>
        <w:spacing w:line="240" w:lineRule="auto"/>
        <w:textAlignment w:val="auto"/>
      </w:pPr>
      <w:r>
        <w:rPr>
          <w:rFonts w:hint="eastAsia"/>
        </w:rPr>
        <w:lastRenderedPageBreak/>
        <w:t>WEB</w:t>
      </w:r>
      <w:r>
        <w:t>发起</w:t>
      </w:r>
      <w:r>
        <w:rPr>
          <w:rFonts w:hint="eastAsia"/>
        </w:rPr>
        <w:t>修改配置</w:t>
      </w:r>
      <w:r>
        <w:t>请求，包括连接池</w:t>
      </w:r>
      <w:r>
        <w:rPr>
          <w:rFonts w:hint="eastAsia"/>
        </w:rPr>
        <w:t>大小</w:t>
      </w:r>
      <w:r>
        <w:t>、线程池大小</w:t>
      </w:r>
      <w:r>
        <w:rPr>
          <w:rFonts w:hint="eastAsia"/>
        </w:rPr>
        <w:t>、故障码</w:t>
      </w:r>
      <w:r>
        <w:t>配置</w:t>
      </w:r>
    </w:p>
    <w:p w14:paraId="79484172" w14:textId="4C321C4B" w:rsidR="00CB5CC5" w:rsidRDefault="00CB5CC5" w:rsidP="00CB5CC5">
      <w:pPr>
        <w:pStyle w:val="ae"/>
        <w:numPr>
          <w:ilvl w:val="0"/>
          <w:numId w:val="74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修改配置</w:t>
      </w:r>
      <w:r>
        <w:t>，</w:t>
      </w:r>
      <w:r>
        <w:rPr>
          <w:rFonts w:hint="eastAsia"/>
        </w:rPr>
        <w:t>向</w:t>
      </w:r>
      <w:r>
        <w:t>WEB</w:t>
      </w:r>
      <w:r>
        <w:rPr>
          <w:rFonts w:hint="eastAsia"/>
        </w:rPr>
        <w:t>返回结果，</w:t>
      </w:r>
      <w:proofErr w:type="gramStart"/>
      <w:r>
        <w:t>若需重启</w:t>
      </w:r>
      <w:proofErr w:type="gramEnd"/>
      <w:r>
        <w:t>提示用户重启</w:t>
      </w:r>
      <w:r>
        <w:t>CDM</w:t>
      </w:r>
      <w:r>
        <w:t>。</w:t>
      </w:r>
    </w:p>
    <w:p w14:paraId="6403BC6E" w14:textId="77777777" w:rsidR="00CB5CC5" w:rsidRDefault="00CB5CC5" w:rsidP="00CB5CC5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7E60B846" w14:textId="77777777" w:rsidR="00CB5CC5" w:rsidRPr="00BB7570" w:rsidRDefault="00CB5CC5" w:rsidP="00CB5CC5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无</w:t>
      </w:r>
    </w:p>
    <w:p w14:paraId="719B01A5" w14:textId="3E5EE77B" w:rsidR="00BB0B4E" w:rsidRDefault="00BB0B4E" w:rsidP="00BB0B4E">
      <w:pPr>
        <w:pStyle w:val="30"/>
      </w:pPr>
      <w:r>
        <w:rPr>
          <w:rFonts w:hint="eastAsia"/>
        </w:rPr>
        <w:t>自动化</w:t>
      </w:r>
      <w:r>
        <w:t>部署</w:t>
      </w:r>
    </w:p>
    <w:p w14:paraId="629B0EFA" w14:textId="7739D665" w:rsidR="00BB0B4E" w:rsidRDefault="00BB0B4E" w:rsidP="00BB0B4E">
      <w:pPr>
        <w:pStyle w:val="4"/>
      </w:pPr>
      <w:r>
        <w:rPr>
          <w:rFonts w:hint="eastAsia"/>
        </w:rPr>
        <w:t>正常</w:t>
      </w:r>
      <w:r>
        <w:t>流程</w:t>
      </w:r>
    </w:p>
    <w:p w14:paraId="719A665B" w14:textId="77777777" w:rsidR="00BB0B4E" w:rsidRDefault="00BB0B4E" w:rsidP="00BB0B4E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4B55B395" w14:textId="0361AF8A" w:rsidR="00BB0B4E" w:rsidRDefault="00BB0B4E" w:rsidP="00BB0B4E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以</w:t>
      </w:r>
      <w:r>
        <w:rPr>
          <w:rFonts w:hint="eastAsia"/>
        </w:rPr>
        <w:t>root</w:t>
      </w:r>
      <w:r>
        <w:t>权限运行自动化部署工具</w:t>
      </w:r>
    </w:p>
    <w:p w14:paraId="31D74527" w14:textId="77777777" w:rsidR="00BB0B4E" w:rsidRDefault="00BB0B4E" w:rsidP="00BB0B4E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2A84C3D5" w14:textId="5F25937B" w:rsidR="00BB0B4E" w:rsidRDefault="00BB0B4E" w:rsidP="003430E7">
      <w:pPr>
        <w:pStyle w:val="ae"/>
        <w:numPr>
          <w:ilvl w:val="0"/>
          <w:numId w:val="63"/>
        </w:numPr>
        <w:adjustRightInd/>
        <w:spacing w:line="240" w:lineRule="auto"/>
        <w:textAlignment w:val="auto"/>
      </w:pPr>
      <w:r>
        <w:rPr>
          <w:rFonts w:hint="eastAsia"/>
        </w:rPr>
        <w:t>配置</w:t>
      </w:r>
      <w:r>
        <w:rPr>
          <w:rFonts w:hint="eastAsia"/>
        </w:rPr>
        <w:t>CDM</w:t>
      </w:r>
      <w:r>
        <w:rPr>
          <w:rFonts w:hint="eastAsia"/>
        </w:rPr>
        <w:t>主机</w:t>
      </w:r>
      <w:r>
        <w:t>、账户信息、启动进程数、服务</w:t>
      </w:r>
      <w:r>
        <w:rPr>
          <w:rFonts w:hint="eastAsia"/>
        </w:rPr>
        <w:t>端口</w:t>
      </w:r>
    </w:p>
    <w:p w14:paraId="425993FA" w14:textId="1DC710BC" w:rsidR="00BB0B4E" w:rsidRDefault="00BB0B4E" w:rsidP="003430E7">
      <w:pPr>
        <w:pStyle w:val="ae"/>
        <w:numPr>
          <w:ilvl w:val="0"/>
          <w:numId w:val="63"/>
        </w:numPr>
        <w:adjustRightInd/>
        <w:spacing w:line="240" w:lineRule="auto"/>
        <w:textAlignment w:val="auto"/>
      </w:pPr>
      <w:r>
        <w:rPr>
          <w:rFonts w:hint="eastAsia"/>
        </w:rPr>
        <w:t>配置各</w:t>
      </w:r>
      <w:r>
        <w:t>数据节点的主机地址、账户信息</w:t>
      </w:r>
      <w:r>
        <w:rPr>
          <w:rFonts w:hint="eastAsia"/>
        </w:rPr>
        <w:t>、</w:t>
      </w:r>
      <w:r>
        <w:t>数据库实例名、</w:t>
      </w:r>
      <w:r>
        <w:rPr>
          <w:rFonts w:hint="eastAsia"/>
        </w:rPr>
        <w:t>初始</w:t>
      </w:r>
      <w:r>
        <w:t>用户</w:t>
      </w:r>
    </w:p>
    <w:p w14:paraId="78D9C63F" w14:textId="48ABC648" w:rsidR="00BB0B4E" w:rsidRDefault="00BB0B4E" w:rsidP="003430E7">
      <w:pPr>
        <w:pStyle w:val="ae"/>
        <w:numPr>
          <w:ilvl w:val="0"/>
          <w:numId w:val="63"/>
        </w:numPr>
        <w:adjustRightInd/>
        <w:spacing w:line="240" w:lineRule="auto"/>
        <w:textAlignment w:val="auto"/>
      </w:pPr>
      <w:r>
        <w:rPr>
          <w:rFonts w:hint="eastAsia"/>
        </w:rPr>
        <w:t>配置</w:t>
      </w:r>
      <w:r>
        <w:t>WEB</w:t>
      </w:r>
      <w:r>
        <w:t>的</w:t>
      </w:r>
      <w:r>
        <w:rPr>
          <w:rFonts w:hint="eastAsia"/>
        </w:rPr>
        <w:t>主机</w:t>
      </w:r>
      <w:r>
        <w:t>地址、账户信息、初始</w:t>
      </w:r>
      <w:r>
        <w:rPr>
          <w:rFonts w:hint="eastAsia"/>
        </w:rPr>
        <w:t>用户</w:t>
      </w:r>
    </w:p>
    <w:p w14:paraId="018EB03F" w14:textId="4EDCAD01" w:rsidR="00BB0B4E" w:rsidRDefault="00BB0B4E" w:rsidP="003430E7">
      <w:pPr>
        <w:pStyle w:val="ae"/>
        <w:numPr>
          <w:ilvl w:val="0"/>
          <w:numId w:val="63"/>
        </w:numPr>
        <w:adjustRightInd/>
        <w:spacing w:line="240" w:lineRule="auto"/>
        <w:textAlignment w:val="auto"/>
      </w:pPr>
      <w:r>
        <w:rPr>
          <w:rFonts w:hint="eastAsia"/>
        </w:rPr>
        <w:t>开始</w:t>
      </w:r>
      <w:r>
        <w:t>CDM</w:t>
      </w:r>
      <w:r>
        <w:t>自动化部署</w:t>
      </w:r>
    </w:p>
    <w:p w14:paraId="02E5DF47" w14:textId="43BAFBD9" w:rsidR="00BB0B4E" w:rsidRDefault="00BB0B4E" w:rsidP="003430E7">
      <w:pPr>
        <w:pStyle w:val="ae"/>
        <w:numPr>
          <w:ilvl w:val="0"/>
          <w:numId w:val="63"/>
        </w:numPr>
        <w:adjustRightInd/>
        <w:spacing w:line="240" w:lineRule="auto"/>
        <w:textAlignment w:val="auto"/>
      </w:pPr>
      <w:r>
        <w:rPr>
          <w:rFonts w:hint="eastAsia"/>
        </w:rPr>
        <w:t>部署</w:t>
      </w:r>
      <w:r>
        <w:t>完成</w:t>
      </w:r>
    </w:p>
    <w:p w14:paraId="775C910A" w14:textId="0A43803C" w:rsidR="00BB0B4E" w:rsidRPr="00457D24" w:rsidRDefault="00BB0B4E" w:rsidP="003430E7">
      <w:pPr>
        <w:pStyle w:val="ae"/>
        <w:numPr>
          <w:ilvl w:val="0"/>
          <w:numId w:val="63"/>
        </w:numPr>
        <w:adjustRightInd/>
        <w:spacing w:line="240" w:lineRule="auto"/>
        <w:textAlignment w:val="auto"/>
      </w:pPr>
      <w:r>
        <w:rPr>
          <w:rFonts w:hint="eastAsia"/>
        </w:rPr>
        <w:t>通过</w:t>
      </w:r>
      <w:r>
        <w:t>WEB</w:t>
      </w:r>
      <w:r>
        <w:t>能够访问</w:t>
      </w:r>
      <w:r>
        <w:t>CDM</w:t>
      </w:r>
    </w:p>
    <w:p w14:paraId="5A0C0CDE" w14:textId="77777777" w:rsidR="00BB0B4E" w:rsidRDefault="00BB0B4E" w:rsidP="00BB0B4E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1B569265" w14:textId="106788F7" w:rsidR="00BB0B4E" w:rsidRDefault="00BB0B4E" w:rsidP="00BB0B4E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无</w:t>
      </w:r>
    </w:p>
    <w:p w14:paraId="3B8E5449" w14:textId="2AE8605D" w:rsidR="00BB0B4E" w:rsidRDefault="00BB0B4E" w:rsidP="00BB0B4E">
      <w:pPr>
        <w:pStyle w:val="4"/>
      </w:pPr>
      <w:r>
        <w:rPr>
          <w:rFonts w:hint="eastAsia"/>
        </w:rPr>
        <w:t>网络</w:t>
      </w:r>
      <w:r>
        <w:t>断开</w:t>
      </w:r>
    </w:p>
    <w:p w14:paraId="5E443C99" w14:textId="77777777" w:rsidR="00BB0B4E" w:rsidRDefault="00BB0B4E" w:rsidP="00BB0B4E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7AD5AFBE" w14:textId="77777777" w:rsidR="00BB0B4E" w:rsidRDefault="00BB0B4E" w:rsidP="00BB0B4E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以</w:t>
      </w:r>
      <w:r>
        <w:rPr>
          <w:rFonts w:hint="eastAsia"/>
        </w:rPr>
        <w:t>root</w:t>
      </w:r>
      <w:r>
        <w:t>权限运行自动化部署工具</w:t>
      </w:r>
    </w:p>
    <w:p w14:paraId="72C3F705" w14:textId="77777777" w:rsidR="00BB0B4E" w:rsidRDefault="00BB0B4E" w:rsidP="00BB0B4E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62E86357" w14:textId="77777777" w:rsidR="00BB0B4E" w:rsidRDefault="00BB0B4E" w:rsidP="003430E7">
      <w:pPr>
        <w:pStyle w:val="ae"/>
        <w:numPr>
          <w:ilvl w:val="0"/>
          <w:numId w:val="64"/>
        </w:numPr>
        <w:adjustRightInd/>
        <w:spacing w:line="240" w:lineRule="auto"/>
        <w:textAlignment w:val="auto"/>
      </w:pPr>
      <w:r>
        <w:rPr>
          <w:rFonts w:hint="eastAsia"/>
        </w:rPr>
        <w:t>配置</w:t>
      </w:r>
      <w:r>
        <w:rPr>
          <w:rFonts w:hint="eastAsia"/>
        </w:rPr>
        <w:t>CDM</w:t>
      </w:r>
      <w:r>
        <w:rPr>
          <w:rFonts w:hint="eastAsia"/>
        </w:rPr>
        <w:t>主机</w:t>
      </w:r>
      <w:r>
        <w:t>、账户信息、启动进程数、服务</w:t>
      </w:r>
      <w:r>
        <w:rPr>
          <w:rFonts w:hint="eastAsia"/>
        </w:rPr>
        <w:t>端口</w:t>
      </w:r>
    </w:p>
    <w:p w14:paraId="0837E96F" w14:textId="77777777" w:rsidR="00BB0B4E" w:rsidRDefault="00BB0B4E" w:rsidP="003430E7">
      <w:pPr>
        <w:pStyle w:val="ae"/>
        <w:numPr>
          <w:ilvl w:val="0"/>
          <w:numId w:val="64"/>
        </w:numPr>
        <w:adjustRightInd/>
        <w:spacing w:line="240" w:lineRule="auto"/>
        <w:textAlignment w:val="auto"/>
      </w:pPr>
      <w:r>
        <w:rPr>
          <w:rFonts w:hint="eastAsia"/>
        </w:rPr>
        <w:t>配置各</w:t>
      </w:r>
      <w:r>
        <w:t>数据节点的主机地址、账户信息</w:t>
      </w:r>
      <w:r>
        <w:rPr>
          <w:rFonts w:hint="eastAsia"/>
        </w:rPr>
        <w:t>、</w:t>
      </w:r>
      <w:r>
        <w:t>数据库实例名、</w:t>
      </w:r>
      <w:r>
        <w:rPr>
          <w:rFonts w:hint="eastAsia"/>
        </w:rPr>
        <w:t>初始</w:t>
      </w:r>
      <w:r>
        <w:t>用户</w:t>
      </w:r>
    </w:p>
    <w:p w14:paraId="6402FF38" w14:textId="77777777" w:rsidR="00BB0B4E" w:rsidRDefault="00BB0B4E" w:rsidP="003430E7">
      <w:pPr>
        <w:pStyle w:val="ae"/>
        <w:numPr>
          <w:ilvl w:val="0"/>
          <w:numId w:val="64"/>
        </w:numPr>
        <w:adjustRightInd/>
        <w:spacing w:line="240" w:lineRule="auto"/>
        <w:textAlignment w:val="auto"/>
      </w:pPr>
      <w:r>
        <w:rPr>
          <w:rFonts w:hint="eastAsia"/>
        </w:rPr>
        <w:t>配置</w:t>
      </w:r>
      <w:r>
        <w:t>WEB</w:t>
      </w:r>
      <w:r>
        <w:t>的</w:t>
      </w:r>
      <w:r>
        <w:rPr>
          <w:rFonts w:hint="eastAsia"/>
        </w:rPr>
        <w:t>主机</w:t>
      </w:r>
      <w:r>
        <w:t>地址、账户信息、初始</w:t>
      </w:r>
      <w:r>
        <w:rPr>
          <w:rFonts w:hint="eastAsia"/>
        </w:rPr>
        <w:t>用户</w:t>
      </w:r>
    </w:p>
    <w:p w14:paraId="6205F483" w14:textId="77777777" w:rsidR="00BB0B4E" w:rsidRDefault="00BB0B4E" w:rsidP="003430E7">
      <w:pPr>
        <w:pStyle w:val="ae"/>
        <w:numPr>
          <w:ilvl w:val="0"/>
          <w:numId w:val="64"/>
        </w:numPr>
        <w:adjustRightInd/>
        <w:spacing w:line="240" w:lineRule="auto"/>
        <w:textAlignment w:val="auto"/>
      </w:pPr>
      <w:r>
        <w:rPr>
          <w:rFonts w:hint="eastAsia"/>
        </w:rPr>
        <w:t>开始</w:t>
      </w:r>
      <w:r>
        <w:t>CDM</w:t>
      </w:r>
      <w:r>
        <w:t>自动化部署</w:t>
      </w:r>
    </w:p>
    <w:p w14:paraId="19823862" w14:textId="2DB0F013" w:rsidR="00BB0B4E" w:rsidRDefault="00BB0B4E" w:rsidP="003430E7">
      <w:pPr>
        <w:pStyle w:val="ae"/>
        <w:numPr>
          <w:ilvl w:val="0"/>
          <w:numId w:val="64"/>
        </w:numPr>
        <w:adjustRightInd/>
        <w:spacing w:line="240" w:lineRule="auto"/>
        <w:textAlignment w:val="auto"/>
      </w:pPr>
      <w:r>
        <w:rPr>
          <w:rFonts w:hint="eastAsia"/>
        </w:rPr>
        <w:t>部署过程中</w:t>
      </w:r>
      <w:r>
        <w:t>网络断开</w:t>
      </w:r>
    </w:p>
    <w:p w14:paraId="33B9C591" w14:textId="71A08936" w:rsidR="00BB0B4E" w:rsidRPr="00457D24" w:rsidRDefault="00BB0B4E" w:rsidP="003430E7">
      <w:pPr>
        <w:pStyle w:val="ae"/>
        <w:numPr>
          <w:ilvl w:val="0"/>
          <w:numId w:val="64"/>
        </w:numPr>
        <w:adjustRightInd/>
        <w:spacing w:line="240" w:lineRule="auto"/>
        <w:textAlignment w:val="auto"/>
      </w:pPr>
      <w:r>
        <w:rPr>
          <w:rFonts w:hint="eastAsia"/>
        </w:rPr>
        <w:t>CDM</w:t>
      </w:r>
      <w:r>
        <w:rPr>
          <w:rFonts w:hint="eastAsia"/>
        </w:rPr>
        <w:t>自动化</w:t>
      </w:r>
      <w:r>
        <w:t>部署失败</w:t>
      </w:r>
    </w:p>
    <w:p w14:paraId="78DD2DD4" w14:textId="77777777" w:rsidR="00BB0B4E" w:rsidRDefault="00BB0B4E" w:rsidP="00BB0B4E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58341C45" w14:textId="77777777" w:rsidR="00BB0B4E" w:rsidRPr="00BB7570" w:rsidRDefault="00BB0B4E" w:rsidP="00BB0B4E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无</w:t>
      </w:r>
    </w:p>
    <w:p w14:paraId="5F81026B" w14:textId="28366B5A" w:rsidR="00BB0B4E" w:rsidRDefault="00BB0B4E" w:rsidP="00BB0B4E">
      <w:pPr>
        <w:pStyle w:val="4"/>
      </w:pPr>
      <w:r>
        <w:rPr>
          <w:rFonts w:hint="eastAsia"/>
        </w:rPr>
        <w:t>配置</w:t>
      </w:r>
      <w:r>
        <w:t>冲突</w:t>
      </w:r>
    </w:p>
    <w:p w14:paraId="7346B489" w14:textId="77777777" w:rsidR="00BB0B4E" w:rsidRDefault="00BB0B4E" w:rsidP="00BB0B4E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7A88DAA9" w14:textId="77777777" w:rsidR="00BB0B4E" w:rsidRDefault="00BB0B4E" w:rsidP="00BB0B4E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以</w:t>
      </w:r>
      <w:r>
        <w:rPr>
          <w:rFonts w:hint="eastAsia"/>
        </w:rPr>
        <w:t>root</w:t>
      </w:r>
      <w:r>
        <w:t>权限运行自动化部署工具</w:t>
      </w:r>
    </w:p>
    <w:p w14:paraId="6F397F00" w14:textId="77777777" w:rsidR="00BB0B4E" w:rsidRDefault="00BB0B4E" w:rsidP="00BB0B4E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lastRenderedPageBreak/>
        <w:t>事件流</w:t>
      </w:r>
    </w:p>
    <w:p w14:paraId="0BCA1BB7" w14:textId="53A2AB7F" w:rsidR="00BB0B4E" w:rsidRDefault="00BB0B4E" w:rsidP="003430E7">
      <w:pPr>
        <w:pStyle w:val="ae"/>
        <w:numPr>
          <w:ilvl w:val="0"/>
          <w:numId w:val="65"/>
        </w:numPr>
        <w:adjustRightInd/>
        <w:spacing w:line="240" w:lineRule="auto"/>
        <w:textAlignment w:val="auto"/>
      </w:pPr>
      <w:r>
        <w:rPr>
          <w:rFonts w:hint="eastAsia"/>
        </w:rPr>
        <w:t>配置</w:t>
      </w:r>
      <w:r>
        <w:rPr>
          <w:rFonts w:hint="eastAsia"/>
        </w:rPr>
        <w:t>CDM</w:t>
      </w:r>
      <w:r>
        <w:rPr>
          <w:rFonts w:hint="eastAsia"/>
        </w:rPr>
        <w:t>主机</w:t>
      </w:r>
      <w:r>
        <w:t>、账户信息、启动进程数、服务</w:t>
      </w:r>
      <w:r>
        <w:rPr>
          <w:rFonts w:hint="eastAsia"/>
        </w:rPr>
        <w:t>端口</w:t>
      </w:r>
      <w:r w:rsidR="004B6715">
        <w:rPr>
          <w:rFonts w:hint="eastAsia"/>
        </w:rPr>
        <w:t>（端口已</w:t>
      </w:r>
      <w:r w:rsidR="004B6715">
        <w:t>被占用）</w:t>
      </w:r>
    </w:p>
    <w:p w14:paraId="6395E091" w14:textId="3A44B012" w:rsidR="00BB0B4E" w:rsidRDefault="00BB0B4E" w:rsidP="003430E7">
      <w:pPr>
        <w:pStyle w:val="ae"/>
        <w:numPr>
          <w:ilvl w:val="0"/>
          <w:numId w:val="65"/>
        </w:numPr>
        <w:adjustRightInd/>
        <w:spacing w:line="240" w:lineRule="auto"/>
        <w:textAlignment w:val="auto"/>
      </w:pPr>
      <w:r>
        <w:rPr>
          <w:rFonts w:hint="eastAsia"/>
        </w:rPr>
        <w:t>配置各</w:t>
      </w:r>
      <w:r>
        <w:t>数据节点的主机地址、账户信息</w:t>
      </w:r>
      <w:r w:rsidR="004B6715">
        <w:rPr>
          <w:rFonts w:hint="eastAsia"/>
        </w:rPr>
        <w:t>（账户</w:t>
      </w:r>
      <w:r w:rsidR="004B6715">
        <w:t>已存在）</w:t>
      </w:r>
      <w:r>
        <w:rPr>
          <w:rFonts w:hint="eastAsia"/>
        </w:rPr>
        <w:t>、</w:t>
      </w:r>
      <w:r>
        <w:t>数据库实例名、</w:t>
      </w:r>
      <w:r>
        <w:rPr>
          <w:rFonts w:hint="eastAsia"/>
        </w:rPr>
        <w:t>初始</w:t>
      </w:r>
      <w:r>
        <w:t>用户</w:t>
      </w:r>
    </w:p>
    <w:p w14:paraId="5F9E5A2D" w14:textId="6A4082B8" w:rsidR="004B6715" w:rsidRDefault="00BB0B4E" w:rsidP="003430E7">
      <w:pPr>
        <w:pStyle w:val="ae"/>
        <w:numPr>
          <w:ilvl w:val="0"/>
          <w:numId w:val="65"/>
        </w:numPr>
        <w:adjustRightInd/>
        <w:spacing w:line="240" w:lineRule="auto"/>
        <w:textAlignment w:val="auto"/>
      </w:pPr>
      <w:r>
        <w:rPr>
          <w:rFonts w:hint="eastAsia"/>
        </w:rPr>
        <w:t>配置</w:t>
      </w:r>
      <w:r>
        <w:t>WEB</w:t>
      </w:r>
      <w:r>
        <w:t>的</w:t>
      </w:r>
      <w:r>
        <w:rPr>
          <w:rFonts w:hint="eastAsia"/>
        </w:rPr>
        <w:t>主机</w:t>
      </w:r>
      <w:r>
        <w:t>地址、账户信息</w:t>
      </w:r>
      <w:r w:rsidR="004B6715">
        <w:rPr>
          <w:rFonts w:hint="eastAsia"/>
        </w:rPr>
        <w:t>（账户</w:t>
      </w:r>
      <w:r w:rsidR="004B6715">
        <w:t>已存在）</w:t>
      </w:r>
      <w:r>
        <w:t>、初始</w:t>
      </w:r>
      <w:r>
        <w:rPr>
          <w:rFonts w:hint="eastAsia"/>
        </w:rPr>
        <w:t>用户</w:t>
      </w:r>
    </w:p>
    <w:p w14:paraId="14F3A13C" w14:textId="77777777" w:rsidR="00BB0B4E" w:rsidRDefault="00BB0B4E" w:rsidP="003430E7">
      <w:pPr>
        <w:pStyle w:val="ae"/>
        <w:numPr>
          <w:ilvl w:val="0"/>
          <w:numId w:val="65"/>
        </w:numPr>
        <w:adjustRightInd/>
        <w:spacing w:line="240" w:lineRule="auto"/>
        <w:textAlignment w:val="auto"/>
      </w:pPr>
      <w:r>
        <w:rPr>
          <w:rFonts w:hint="eastAsia"/>
        </w:rPr>
        <w:t>开始</w:t>
      </w:r>
      <w:r>
        <w:t>CDM</w:t>
      </w:r>
      <w:r>
        <w:t>自动化部署</w:t>
      </w:r>
    </w:p>
    <w:p w14:paraId="195F70DF" w14:textId="499F5479" w:rsidR="00BB0B4E" w:rsidRPr="00457D24" w:rsidRDefault="00BB0B4E" w:rsidP="003430E7">
      <w:pPr>
        <w:pStyle w:val="ae"/>
        <w:numPr>
          <w:ilvl w:val="0"/>
          <w:numId w:val="65"/>
        </w:numPr>
        <w:adjustRightInd/>
        <w:spacing w:line="240" w:lineRule="auto"/>
        <w:textAlignment w:val="auto"/>
      </w:pPr>
      <w:r>
        <w:rPr>
          <w:rFonts w:hint="eastAsia"/>
        </w:rPr>
        <w:t>CDM</w:t>
      </w:r>
      <w:r>
        <w:rPr>
          <w:rFonts w:hint="eastAsia"/>
        </w:rPr>
        <w:t>自动化</w:t>
      </w:r>
      <w:r>
        <w:t>部署失败</w:t>
      </w:r>
      <w:r w:rsidR="004B6715">
        <w:rPr>
          <w:rFonts w:hint="eastAsia"/>
        </w:rPr>
        <w:t>，提示</w:t>
      </w:r>
      <w:r w:rsidR="004B6715">
        <w:t>端口占用和账户已存在，精确到主机。</w:t>
      </w:r>
    </w:p>
    <w:p w14:paraId="7D79EBC8" w14:textId="77777777" w:rsidR="00BB0B4E" w:rsidRDefault="00BB0B4E" w:rsidP="00BB0B4E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49575084" w14:textId="77777777" w:rsidR="00BB0B4E" w:rsidRPr="00BB7570" w:rsidRDefault="00BB0B4E" w:rsidP="00BB0B4E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无</w:t>
      </w:r>
    </w:p>
    <w:p w14:paraId="61D8219C" w14:textId="77777777" w:rsidR="00BB0B4E" w:rsidRPr="00BB7570" w:rsidRDefault="00BB0B4E" w:rsidP="00BB0B4E">
      <w:pPr>
        <w:pStyle w:val="ae"/>
        <w:adjustRightInd/>
        <w:spacing w:line="240" w:lineRule="auto"/>
        <w:textAlignment w:val="auto"/>
      </w:pPr>
    </w:p>
    <w:p w14:paraId="7B2E8FB3" w14:textId="08AA8AF0" w:rsidR="00706D94" w:rsidRDefault="00706D94" w:rsidP="00706D94">
      <w:pPr>
        <w:pStyle w:val="30"/>
      </w:pPr>
      <w:r>
        <w:t>L</w:t>
      </w:r>
      <w:r>
        <w:rPr>
          <w:rFonts w:hint="eastAsia"/>
        </w:rPr>
        <w:t>icense</w:t>
      </w:r>
      <w:r>
        <w:t>管理</w:t>
      </w:r>
    </w:p>
    <w:p w14:paraId="444BB406" w14:textId="04F5DA36" w:rsidR="00706D94" w:rsidRDefault="00706D94" w:rsidP="00706D94">
      <w:pPr>
        <w:pStyle w:val="4"/>
      </w:pPr>
      <w:r>
        <w:t>L</w:t>
      </w:r>
      <w:r>
        <w:rPr>
          <w:rFonts w:hint="eastAsia"/>
        </w:rPr>
        <w:t>icense</w:t>
      </w:r>
      <w:r>
        <w:t>查看</w:t>
      </w:r>
    </w:p>
    <w:p w14:paraId="27461689" w14:textId="77777777" w:rsidR="00706D94" w:rsidRDefault="00706D94" w:rsidP="00706D94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46DB3CC4" w14:textId="210E7F5E" w:rsidR="00706D94" w:rsidRDefault="00706D94" w:rsidP="00706D94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WEB</w:t>
      </w:r>
      <w:r>
        <w:rPr>
          <w:rFonts w:hint="eastAsia"/>
        </w:rPr>
        <w:t>以管理员</w:t>
      </w:r>
      <w:r>
        <w:rPr>
          <w:rFonts w:hint="eastAsia"/>
        </w:rPr>
        <w:t>/</w:t>
      </w:r>
      <w:r>
        <w:rPr>
          <w:rFonts w:hint="eastAsia"/>
        </w:rPr>
        <w:t>普通</w:t>
      </w:r>
      <w:r>
        <w:t>用户登录</w:t>
      </w:r>
      <w:r>
        <w:t>CDM</w:t>
      </w:r>
    </w:p>
    <w:p w14:paraId="63B7117A" w14:textId="77777777" w:rsidR="00706D94" w:rsidRDefault="00706D94" w:rsidP="00706D94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143DEE7A" w14:textId="51728127" w:rsidR="00706D94" w:rsidRDefault="00706D94" w:rsidP="003430E7">
      <w:pPr>
        <w:pStyle w:val="ae"/>
        <w:numPr>
          <w:ilvl w:val="0"/>
          <w:numId w:val="66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rPr>
          <w:rFonts w:hint="eastAsia"/>
        </w:rPr>
        <w:t>发起查看</w:t>
      </w:r>
      <w:r>
        <w:t>license</w:t>
      </w:r>
      <w:r>
        <w:rPr>
          <w:rFonts w:hint="eastAsia"/>
        </w:rPr>
        <w:t>请求</w:t>
      </w:r>
    </w:p>
    <w:p w14:paraId="4200E2DF" w14:textId="0955CFD8" w:rsidR="00706D94" w:rsidRDefault="00706D94" w:rsidP="003430E7">
      <w:pPr>
        <w:pStyle w:val="ae"/>
        <w:numPr>
          <w:ilvl w:val="0"/>
          <w:numId w:val="66"/>
        </w:numPr>
        <w:adjustRightInd/>
        <w:spacing w:line="240" w:lineRule="auto"/>
        <w:textAlignment w:val="auto"/>
      </w:pPr>
      <w:r>
        <w:rPr>
          <w:rFonts w:hint="eastAsia"/>
        </w:rPr>
        <w:t>CDM</w:t>
      </w:r>
      <w:r>
        <w:rPr>
          <w:rFonts w:hint="eastAsia"/>
        </w:rPr>
        <w:t>检查</w:t>
      </w:r>
      <w:r>
        <w:t>权限通过</w:t>
      </w:r>
    </w:p>
    <w:p w14:paraId="370C593B" w14:textId="38AF716D" w:rsidR="00706D94" w:rsidRDefault="00706D94" w:rsidP="003430E7">
      <w:pPr>
        <w:pStyle w:val="ae"/>
        <w:numPr>
          <w:ilvl w:val="0"/>
          <w:numId w:val="66"/>
        </w:numPr>
        <w:adjustRightInd/>
        <w:spacing w:line="240" w:lineRule="auto"/>
        <w:textAlignment w:val="auto"/>
      </w:pPr>
      <w:r>
        <w:t>CDM</w:t>
      </w:r>
      <w:r>
        <w:rPr>
          <w:rFonts w:hint="eastAsia"/>
        </w:rPr>
        <w:t>返回</w:t>
      </w:r>
      <w:r>
        <w:t>license</w:t>
      </w:r>
      <w:r>
        <w:t>信息、包含序列号、有效期</w:t>
      </w:r>
      <w:r>
        <w:rPr>
          <w:rFonts w:hint="eastAsia"/>
        </w:rPr>
        <w:t>、</w:t>
      </w:r>
      <w:r>
        <w:t>用户数、连接数</w:t>
      </w:r>
    </w:p>
    <w:p w14:paraId="76E8B990" w14:textId="0684F10E" w:rsidR="00706D94" w:rsidRPr="00457D24" w:rsidRDefault="00706D94" w:rsidP="003430E7">
      <w:pPr>
        <w:pStyle w:val="ae"/>
        <w:numPr>
          <w:ilvl w:val="0"/>
          <w:numId w:val="66"/>
        </w:numPr>
        <w:adjustRightInd/>
        <w:spacing w:line="240" w:lineRule="auto"/>
        <w:textAlignment w:val="auto"/>
      </w:pPr>
      <w:r>
        <w:t>WEB</w:t>
      </w:r>
      <w:r>
        <w:t>展示</w:t>
      </w:r>
      <w:r>
        <w:t>license</w:t>
      </w:r>
      <w:r>
        <w:t>信息</w:t>
      </w:r>
    </w:p>
    <w:p w14:paraId="6FC80C90" w14:textId="77777777" w:rsidR="00706D94" w:rsidRDefault="00706D94" w:rsidP="00706D94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6896F23C" w14:textId="17822596" w:rsidR="00706D94" w:rsidRDefault="00706D94" w:rsidP="00706D94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无</w:t>
      </w:r>
    </w:p>
    <w:p w14:paraId="5DEE3392" w14:textId="7DDF74EF" w:rsidR="00E60D7F" w:rsidRDefault="00E60D7F" w:rsidP="00E60D7F">
      <w:pPr>
        <w:pStyle w:val="4"/>
      </w:pPr>
      <w:r>
        <w:t>L</w:t>
      </w:r>
      <w:r>
        <w:rPr>
          <w:rFonts w:hint="eastAsia"/>
        </w:rPr>
        <w:t>icense</w:t>
      </w:r>
      <w:r>
        <w:rPr>
          <w:rFonts w:hint="eastAsia"/>
        </w:rPr>
        <w:t>导入</w:t>
      </w:r>
    </w:p>
    <w:p w14:paraId="163D3FA2" w14:textId="77777777" w:rsidR="00E60D7F" w:rsidRDefault="00E60D7F" w:rsidP="00E60D7F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前置条件</w:t>
      </w:r>
    </w:p>
    <w:p w14:paraId="46BEEA4A" w14:textId="0762D841" w:rsidR="00E60D7F" w:rsidRDefault="00E60D7F" w:rsidP="00E60D7F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WEB</w:t>
      </w:r>
      <w:r>
        <w:rPr>
          <w:rFonts w:hint="eastAsia"/>
        </w:rPr>
        <w:t>以管理员</w:t>
      </w:r>
      <w:r>
        <w:t>登录</w:t>
      </w:r>
      <w:r>
        <w:t>CDM</w:t>
      </w:r>
    </w:p>
    <w:p w14:paraId="252EFAD1" w14:textId="77777777" w:rsidR="00E60D7F" w:rsidRDefault="00E60D7F" w:rsidP="00E60D7F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事件流</w:t>
      </w:r>
    </w:p>
    <w:p w14:paraId="1658E6EA" w14:textId="0F6A1443" w:rsidR="00E60D7F" w:rsidRDefault="00E60D7F" w:rsidP="003430E7">
      <w:pPr>
        <w:pStyle w:val="ae"/>
        <w:numPr>
          <w:ilvl w:val="0"/>
          <w:numId w:val="67"/>
        </w:numPr>
        <w:adjustRightInd/>
        <w:spacing w:line="240" w:lineRule="auto"/>
        <w:textAlignment w:val="auto"/>
      </w:pPr>
      <w:r>
        <w:rPr>
          <w:rFonts w:hint="eastAsia"/>
        </w:rPr>
        <w:t>WEB</w:t>
      </w:r>
      <w:r>
        <w:rPr>
          <w:rFonts w:hint="eastAsia"/>
        </w:rPr>
        <w:t>发起导入</w:t>
      </w:r>
      <w:r>
        <w:t>license</w:t>
      </w:r>
      <w:r>
        <w:rPr>
          <w:rFonts w:hint="eastAsia"/>
        </w:rPr>
        <w:t>请求，携带</w:t>
      </w:r>
      <w:r>
        <w:t>序列号、用户名、公司名，文件上传至指定目录</w:t>
      </w:r>
    </w:p>
    <w:p w14:paraId="6B9F6151" w14:textId="657DDAF1" w:rsidR="00E60D7F" w:rsidRDefault="00E60D7F" w:rsidP="003430E7">
      <w:pPr>
        <w:pStyle w:val="ae"/>
        <w:numPr>
          <w:ilvl w:val="0"/>
          <w:numId w:val="67"/>
        </w:numPr>
        <w:adjustRightInd/>
        <w:spacing w:line="240" w:lineRule="auto"/>
        <w:textAlignment w:val="auto"/>
      </w:pPr>
      <w:r>
        <w:rPr>
          <w:rFonts w:hint="eastAsia"/>
        </w:rPr>
        <w:t>CDM</w:t>
      </w:r>
      <w:r>
        <w:rPr>
          <w:rFonts w:hint="eastAsia"/>
        </w:rPr>
        <w:t>加载</w:t>
      </w:r>
      <w:r>
        <w:rPr>
          <w:rFonts w:hint="eastAsia"/>
        </w:rPr>
        <w:t>license</w:t>
      </w:r>
      <w:r>
        <w:rPr>
          <w:rFonts w:hint="eastAsia"/>
        </w:rPr>
        <w:t>成功</w:t>
      </w:r>
    </w:p>
    <w:p w14:paraId="36CBC296" w14:textId="25A68544" w:rsidR="00E60D7F" w:rsidRPr="00457D24" w:rsidRDefault="00E60D7F" w:rsidP="003430E7">
      <w:pPr>
        <w:pStyle w:val="ae"/>
        <w:numPr>
          <w:ilvl w:val="0"/>
          <w:numId w:val="67"/>
        </w:numPr>
        <w:adjustRightInd/>
        <w:spacing w:line="240" w:lineRule="auto"/>
        <w:textAlignment w:val="auto"/>
      </w:pPr>
      <w:r>
        <w:t>WEB</w:t>
      </w:r>
      <w:r>
        <w:rPr>
          <w:rFonts w:hint="eastAsia"/>
        </w:rPr>
        <w:t>显示</w:t>
      </w:r>
      <w:r>
        <w:t>license</w:t>
      </w:r>
      <w:r>
        <w:rPr>
          <w:rFonts w:hint="eastAsia"/>
        </w:rPr>
        <w:t>导入</w:t>
      </w:r>
      <w:r>
        <w:t>成功</w:t>
      </w:r>
    </w:p>
    <w:p w14:paraId="41F4C02C" w14:textId="77777777" w:rsidR="00E60D7F" w:rsidRDefault="00E60D7F" w:rsidP="00E60D7F">
      <w:pPr>
        <w:pStyle w:val="ae"/>
        <w:numPr>
          <w:ilvl w:val="0"/>
          <w:numId w:val="20"/>
        </w:numPr>
        <w:adjustRightInd/>
        <w:spacing w:line="240" w:lineRule="auto"/>
        <w:textAlignment w:val="auto"/>
      </w:pPr>
      <w:r>
        <w:rPr>
          <w:rFonts w:hint="eastAsia"/>
        </w:rPr>
        <w:t>后置条件</w:t>
      </w:r>
    </w:p>
    <w:p w14:paraId="657D1CFE" w14:textId="77777777" w:rsidR="00E60D7F" w:rsidRDefault="00E60D7F" w:rsidP="00E60D7F">
      <w:pPr>
        <w:pStyle w:val="ae"/>
        <w:adjustRightInd/>
        <w:spacing w:line="240" w:lineRule="auto"/>
        <w:ind w:left="840" w:firstLine="0"/>
        <w:textAlignment w:val="auto"/>
      </w:pPr>
      <w:r>
        <w:rPr>
          <w:rFonts w:hint="eastAsia"/>
        </w:rPr>
        <w:t>无</w:t>
      </w:r>
    </w:p>
    <w:p w14:paraId="28088F9C" w14:textId="56C3DC22" w:rsidR="00E60D7F" w:rsidRDefault="00E60D7F" w:rsidP="00E60D7F">
      <w:pPr>
        <w:pStyle w:val="4"/>
      </w:pPr>
      <w:r>
        <w:rPr>
          <w:rFonts w:hint="eastAsia"/>
        </w:rPr>
        <w:lastRenderedPageBreak/>
        <w:t>制作</w:t>
      </w:r>
      <w:r>
        <w:t>L</w:t>
      </w:r>
      <w:r>
        <w:rPr>
          <w:rFonts w:hint="eastAsia"/>
        </w:rPr>
        <w:t>icense</w:t>
      </w:r>
      <w:r>
        <w:rPr>
          <w:rFonts w:hint="eastAsia"/>
        </w:rPr>
        <w:t>信息</w:t>
      </w:r>
      <w:r>
        <w:t>收集</w:t>
      </w:r>
    </w:p>
    <w:p w14:paraId="00533FF9" w14:textId="77777777" w:rsidR="00E60D7F" w:rsidRDefault="00E60D7F" w:rsidP="00E60D7F">
      <w:pPr>
        <w:pStyle w:val="ae"/>
        <w:adjustRightInd/>
        <w:spacing w:line="240" w:lineRule="auto"/>
        <w:textAlignment w:val="auto"/>
      </w:pPr>
    </w:p>
    <w:p w14:paraId="7ACC6C09" w14:textId="7CBDAAC5" w:rsidR="00E60D7F" w:rsidRDefault="00E60D7F" w:rsidP="00E60D7F">
      <w:pPr>
        <w:pStyle w:val="4"/>
      </w:pPr>
      <w:r>
        <w:t>L</w:t>
      </w:r>
      <w:r>
        <w:rPr>
          <w:rFonts w:hint="eastAsia"/>
        </w:rPr>
        <w:t>icense</w:t>
      </w:r>
      <w:r>
        <w:rPr>
          <w:rFonts w:hint="eastAsia"/>
        </w:rPr>
        <w:t>告警</w:t>
      </w:r>
    </w:p>
    <w:p w14:paraId="14C9E4C3" w14:textId="77777777" w:rsidR="00E60D7F" w:rsidRDefault="00E60D7F" w:rsidP="00E60D7F">
      <w:pPr>
        <w:pStyle w:val="ae"/>
        <w:adjustRightInd/>
        <w:spacing w:line="240" w:lineRule="auto"/>
        <w:textAlignment w:val="auto"/>
      </w:pPr>
    </w:p>
    <w:p w14:paraId="2059D440" w14:textId="77777777" w:rsidR="00E60D7F" w:rsidRDefault="00E60D7F" w:rsidP="00E60D7F">
      <w:pPr>
        <w:pStyle w:val="ae"/>
        <w:adjustRightInd/>
        <w:spacing w:line="240" w:lineRule="auto"/>
        <w:textAlignment w:val="auto"/>
      </w:pPr>
    </w:p>
    <w:p w14:paraId="7309ED06" w14:textId="77777777" w:rsidR="008F0CCD" w:rsidRDefault="002B3A7F" w:rsidP="008F0CCD">
      <w:pPr>
        <w:pStyle w:val="1"/>
        <w:spacing w:before="120" w:after="120" w:line="240" w:lineRule="auto"/>
        <w:ind w:left="425" w:hanging="425"/>
      </w:pPr>
      <w:r>
        <w:rPr>
          <w:rFonts w:hint="eastAsia"/>
        </w:rPr>
        <w:t>关键问题</w:t>
      </w:r>
      <w:r w:rsidR="008F0CCD">
        <w:rPr>
          <w:rFonts w:hint="eastAsia"/>
        </w:rPr>
        <w:t>和解决方案</w:t>
      </w:r>
      <w:bookmarkEnd w:id="87"/>
      <w:bookmarkEnd w:id="88"/>
      <w:bookmarkEnd w:id="89"/>
      <w:bookmarkEnd w:id="90"/>
      <w:bookmarkEnd w:id="91"/>
    </w:p>
    <w:p w14:paraId="5ED6ED79" w14:textId="77777777" w:rsidR="008F0CCD" w:rsidRDefault="002B3A7F" w:rsidP="008F0CCD">
      <w:pPr>
        <w:pStyle w:val="ae"/>
      </w:pPr>
      <w:r>
        <w:rPr>
          <w:rFonts w:hint="eastAsia"/>
        </w:rPr>
        <w:t>列出关键</w:t>
      </w:r>
      <w:r w:rsidR="008F0CCD">
        <w:rPr>
          <w:rFonts w:hint="eastAsia"/>
        </w:rPr>
        <w:t>问题</w:t>
      </w:r>
      <w:r>
        <w:rPr>
          <w:rFonts w:hint="eastAsia"/>
        </w:rPr>
        <w:t>及</w:t>
      </w:r>
      <w:r w:rsidR="008F0CCD">
        <w:rPr>
          <w:rFonts w:hint="eastAsia"/>
        </w:rPr>
        <w:t>相应的解决方案。</w:t>
      </w:r>
    </w:p>
    <w:p w14:paraId="7661232E" w14:textId="77777777" w:rsidR="00CC1EAB" w:rsidRDefault="00CC1EAB" w:rsidP="00CC1EAB">
      <w:pPr>
        <w:pStyle w:val="20"/>
      </w:pPr>
      <w:bookmarkStart w:id="92" w:name="_Toc419465279"/>
      <w:bookmarkStart w:id="93" w:name="_Toc427744469"/>
      <w:r>
        <w:rPr>
          <w:rFonts w:hint="eastAsia"/>
        </w:rPr>
        <w:t>多类型数据库集群</w:t>
      </w:r>
      <w:bookmarkEnd w:id="92"/>
      <w:bookmarkEnd w:id="93"/>
    </w:p>
    <w:p w14:paraId="078F8EF4" w14:textId="39B302A9" w:rsidR="00CC1EAB" w:rsidRPr="00FF5CF9" w:rsidRDefault="002B5AA3" w:rsidP="00FF5CF9">
      <w:pPr>
        <w:pStyle w:val="ae"/>
      </w:pPr>
      <w:r w:rsidRPr="00FF5CF9">
        <w:rPr>
          <w:rFonts w:hint="eastAsia"/>
        </w:rPr>
        <w:t>CDM</w:t>
      </w:r>
      <w:r w:rsidR="00CC1EAB" w:rsidRPr="00FF5CF9">
        <w:rPr>
          <w:rFonts w:hint="eastAsia"/>
        </w:rPr>
        <w:t>可以集群各个厂家的数据库，介于各数据库在</w:t>
      </w:r>
      <w:r w:rsidR="00CC1EAB" w:rsidRPr="00FF5CF9">
        <w:rPr>
          <w:rFonts w:hint="eastAsia"/>
        </w:rPr>
        <w:t>SQL</w:t>
      </w:r>
      <w:r w:rsidR="00CC1EAB" w:rsidRPr="00FF5CF9">
        <w:rPr>
          <w:rFonts w:hint="eastAsia"/>
        </w:rPr>
        <w:t>语法和接入接口规范的不同，</w:t>
      </w:r>
      <w:r w:rsidRPr="00FF5CF9">
        <w:rPr>
          <w:rFonts w:hint="eastAsia"/>
        </w:rPr>
        <w:t>CDM</w:t>
      </w:r>
      <w:r w:rsidR="00CC1EAB" w:rsidRPr="00FF5CF9">
        <w:rPr>
          <w:rFonts w:hint="eastAsia"/>
        </w:rPr>
        <w:t>需要做接入方式的统一（采用</w:t>
      </w:r>
      <w:r w:rsidR="00CC1EAB" w:rsidRPr="00FF5CF9">
        <w:rPr>
          <w:rFonts w:hint="eastAsia"/>
        </w:rPr>
        <w:t>ODBC</w:t>
      </w:r>
      <w:r w:rsidR="00CC1EAB" w:rsidRPr="00FF5CF9">
        <w:rPr>
          <w:rFonts w:hint="eastAsia"/>
        </w:rPr>
        <w:t>方式</w:t>
      </w:r>
      <w:r w:rsidR="00585E37" w:rsidRPr="00FF5CF9">
        <w:rPr>
          <w:rFonts w:hint="eastAsia"/>
        </w:rPr>
        <w:t>和</w:t>
      </w:r>
      <w:r w:rsidR="00585E37" w:rsidRPr="00FF5CF9">
        <w:t>esql</w:t>
      </w:r>
      <w:r w:rsidR="00585E37" w:rsidRPr="00FF5CF9">
        <w:t>方式</w:t>
      </w:r>
      <w:r w:rsidR="00CC1EAB" w:rsidRPr="00FF5CF9">
        <w:rPr>
          <w:rFonts w:hint="eastAsia"/>
        </w:rPr>
        <w:t>）和必要的</w:t>
      </w:r>
      <w:r w:rsidR="00CC1EAB" w:rsidRPr="00FF5CF9">
        <w:rPr>
          <w:rFonts w:hint="eastAsia"/>
        </w:rPr>
        <w:t>SQL</w:t>
      </w:r>
      <w:r w:rsidR="00CC1EAB" w:rsidRPr="00FF5CF9">
        <w:rPr>
          <w:rFonts w:hint="eastAsia"/>
        </w:rPr>
        <w:t>、错误码转换。</w:t>
      </w:r>
    </w:p>
    <w:p w14:paraId="296BE834" w14:textId="77777777" w:rsidR="00CC1EAB" w:rsidRPr="00FF5CF9" w:rsidRDefault="00CC1EAB" w:rsidP="006B2C3D">
      <w:pPr>
        <w:pStyle w:val="af1"/>
        <w:numPr>
          <w:ilvl w:val="0"/>
          <w:numId w:val="11"/>
        </w:numPr>
        <w:ind w:firstLineChars="0"/>
        <w:rPr>
          <w:rFonts w:asciiTheme="minorEastAsia" w:hAnsiTheme="minorEastAsia"/>
          <w:sz w:val="21"/>
          <w:szCs w:val="21"/>
        </w:rPr>
      </w:pPr>
      <w:bookmarkStart w:id="94" w:name="_Toc419465280"/>
      <w:r w:rsidRPr="00FF5CF9">
        <w:rPr>
          <w:rFonts w:asciiTheme="minorEastAsia" w:hAnsiTheme="minorEastAsia" w:hint="eastAsia"/>
          <w:sz w:val="21"/>
          <w:szCs w:val="21"/>
        </w:rPr>
        <w:t>JDBC驱动</w:t>
      </w:r>
      <w:bookmarkEnd w:id="94"/>
    </w:p>
    <w:p w14:paraId="2BB7EA42" w14:textId="77777777" w:rsidR="00CC1EAB" w:rsidRPr="00FF5CF9" w:rsidRDefault="00CC1EAB" w:rsidP="00CC1EAB">
      <w:pPr>
        <w:rPr>
          <w:rFonts w:asciiTheme="minorEastAsia" w:hAnsiTheme="minorEastAsia"/>
          <w:sz w:val="21"/>
          <w:szCs w:val="21"/>
        </w:rPr>
      </w:pPr>
      <w:r w:rsidRPr="00FF5CF9">
        <w:rPr>
          <w:rFonts w:asciiTheme="minorEastAsia" w:hAnsiTheme="minorEastAsia" w:hint="eastAsia"/>
          <w:sz w:val="21"/>
          <w:szCs w:val="21"/>
        </w:rPr>
        <w:tab/>
        <w:t>针对JAVA的外部应用，</w:t>
      </w:r>
      <w:r w:rsidR="002B5AA3" w:rsidRPr="00FF5CF9">
        <w:rPr>
          <w:rFonts w:asciiTheme="minorEastAsia" w:hAnsiTheme="minorEastAsia" w:hint="eastAsia"/>
          <w:sz w:val="21"/>
          <w:szCs w:val="21"/>
        </w:rPr>
        <w:t>CDM</w:t>
      </w:r>
      <w:r w:rsidRPr="00FF5CF9">
        <w:rPr>
          <w:rFonts w:asciiTheme="minorEastAsia" w:hAnsiTheme="minorEastAsia" w:hint="eastAsia"/>
          <w:sz w:val="21"/>
          <w:szCs w:val="21"/>
        </w:rPr>
        <w:t>提供标准的JDBC接口，使JAVA应用可以平滑接入</w:t>
      </w:r>
      <w:r w:rsidR="002B5AA3" w:rsidRPr="00FF5CF9">
        <w:rPr>
          <w:rFonts w:asciiTheme="minorEastAsia" w:hAnsiTheme="minorEastAsia" w:hint="eastAsia"/>
          <w:sz w:val="21"/>
          <w:szCs w:val="21"/>
        </w:rPr>
        <w:t>CDM</w:t>
      </w:r>
      <w:r w:rsidRPr="00FF5CF9">
        <w:rPr>
          <w:rFonts w:asciiTheme="minorEastAsia" w:hAnsiTheme="minorEastAsia" w:hint="eastAsia"/>
          <w:sz w:val="21"/>
          <w:szCs w:val="21"/>
        </w:rPr>
        <w:t>访问数据库。</w:t>
      </w:r>
      <w:r w:rsidR="002B5AA3" w:rsidRPr="00FF5CF9">
        <w:rPr>
          <w:rFonts w:asciiTheme="minorEastAsia" w:hAnsiTheme="minorEastAsia" w:hint="eastAsia"/>
          <w:sz w:val="21"/>
          <w:szCs w:val="21"/>
        </w:rPr>
        <w:t>CDM</w:t>
      </w:r>
      <w:r w:rsidRPr="00FF5CF9">
        <w:rPr>
          <w:rFonts w:asciiTheme="minorEastAsia" w:hAnsiTheme="minorEastAsia" w:hint="eastAsia"/>
          <w:sz w:val="21"/>
          <w:szCs w:val="21"/>
        </w:rPr>
        <w:t>采用开源Postgres（8.1版本以上）的</w:t>
      </w:r>
      <w:r w:rsidR="00585E37" w:rsidRPr="00FF5CF9">
        <w:rPr>
          <w:rFonts w:asciiTheme="minorEastAsia" w:hAnsiTheme="minorEastAsia"/>
          <w:sz w:val="21"/>
          <w:szCs w:val="21"/>
        </w:rPr>
        <w:t>PGSQL</w:t>
      </w:r>
      <w:r w:rsidR="00585E37" w:rsidRPr="00FF5CF9">
        <w:rPr>
          <w:rFonts w:asciiTheme="minorEastAsia" w:hAnsiTheme="minorEastAsia" w:hint="eastAsia"/>
          <w:sz w:val="21"/>
          <w:szCs w:val="21"/>
        </w:rPr>
        <w:t>协议</w:t>
      </w:r>
      <w:r w:rsidR="00585E37" w:rsidRPr="00FF5CF9">
        <w:rPr>
          <w:rFonts w:asciiTheme="minorEastAsia" w:hAnsiTheme="minorEastAsia"/>
          <w:sz w:val="21"/>
          <w:szCs w:val="21"/>
        </w:rPr>
        <w:t>承载，</w:t>
      </w:r>
      <w:r w:rsidR="00585E37" w:rsidRPr="00FF5CF9">
        <w:rPr>
          <w:rFonts w:asciiTheme="minorEastAsia" w:hAnsiTheme="minorEastAsia" w:hint="eastAsia"/>
          <w:sz w:val="21"/>
          <w:szCs w:val="21"/>
        </w:rPr>
        <w:t>JAVA</w:t>
      </w:r>
      <w:r w:rsidR="00585E37" w:rsidRPr="00FF5CF9">
        <w:rPr>
          <w:rFonts w:asciiTheme="minorEastAsia" w:hAnsiTheme="minorEastAsia"/>
          <w:sz w:val="21"/>
          <w:szCs w:val="21"/>
        </w:rPr>
        <w:t>应用采用其JDBC驱动即可访问CDM</w:t>
      </w:r>
      <w:r w:rsidRPr="00FF5CF9">
        <w:rPr>
          <w:rFonts w:asciiTheme="minorEastAsia" w:hAnsiTheme="minorEastAsia" w:hint="eastAsia"/>
          <w:sz w:val="21"/>
          <w:szCs w:val="21"/>
        </w:rPr>
        <w:t>。</w:t>
      </w:r>
    </w:p>
    <w:p w14:paraId="49A2B7DF" w14:textId="77777777" w:rsidR="00CC1EAB" w:rsidRPr="00FF5CF9" w:rsidRDefault="00CC1EAB" w:rsidP="006B2C3D">
      <w:pPr>
        <w:pStyle w:val="af1"/>
        <w:numPr>
          <w:ilvl w:val="0"/>
          <w:numId w:val="11"/>
        </w:numPr>
        <w:ind w:firstLineChars="0"/>
        <w:rPr>
          <w:rFonts w:asciiTheme="minorEastAsia" w:hAnsiTheme="minorEastAsia"/>
          <w:sz w:val="21"/>
          <w:szCs w:val="21"/>
        </w:rPr>
      </w:pPr>
      <w:bookmarkStart w:id="95" w:name="_Toc419465281"/>
      <w:r w:rsidRPr="00FF5CF9">
        <w:rPr>
          <w:rFonts w:asciiTheme="minorEastAsia" w:hAnsiTheme="minorEastAsia" w:hint="eastAsia"/>
          <w:sz w:val="21"/>
          <w:szCs w:val="21"/>
        </w:rPr>
        <w:t>请求SQL语法转换</w:t>
      </w:r>
      <w:bookmarkEnd w:id="95"/>
    </w:p>
    <w:p w14:paraId="0274D44F" w14:textId="77777777" w:rsidR="00CC1EAB" w:rsidRPr="00FF5CF9" w:rsidRDefault="00CC1EAB" w:rsidP="00CC1EAB">
      <w:pPr>
        <w:rPr>
          <w:rFonts w:asciiTheme="minorEastAsia" w:hAnsiTheme="minorEastAsia"/>
          <w:sz w:val="21"/>
          <w:szCs w:val="21"/>
        </w:rPr>
      </w:pPr>
      <w:r w:rsidRPr="00FF5CF9">
        <w:rPr>
          <w:rFonts w:asciiTheme="minorEastAsia" w:hAnsiTheme="minorEastAsia" w:hint="eastAsia"/>
          <w:sz w:val="21"/>
          <w:szCs w:val="21"/>
        </w:rPr>
        <w:tab/>
      </w:r>
      <w:r w:rsidR="002B5AA3" w:rsidRPr="00FF5CF9">
        <w:rPr>
          <w:rFonts w:asciiTheme="minorEastAsia" w:hAnsiTheme="minorEastAsia" w:hint="eastAsia"/>
          <w:sz w:val="21"/>
          <w:szCs w:val="21"/>
        </w:rPr>
        <w:t>CDM</w:t>
      </w:r>
      <w:r w:rsidRPr="00FF5CF9">
        <w:rPr>
          <w:rFonts w:asciiTheme="minorEastAsia" w:hAnsiTheme="minorEastAsia" w:hint="eastAsia"/>
          <w:sz w:val="21"/>
          <w:szCs w:val="21"/>
        </w:rPr>
        <w:t>根据分配的数据库类型做SQL请求的语法校验，对不符合目标数据库SQL语法的SQL做转换</w:t>
      </w:r>
    </w:p>
    <w:p w14:paraId="57019C8F" w14:textId="77777777" w:rsidR="00CC1EAB" w:rsidRPr="00FF5CF9" w:rsidRDefault="00CC1EAB" w:rsidP="006B2C3D">
      <w:pPr>
        <w:pStyle w:val="af1"/>
        <w:numPr>
          <w:ilvl w:val="0"/>
          <w:numId w:val="11"/>
        </w:numPr>
        <w:ind w:firstLineChars="0"/>
        <w:rPr>
          <w:rFonts w:asciiTheme="minorEastAsia" w:hAnsiTheme="minorEastAsia"/>
          <w:sz w:val="21"/>
          <w:szCs w:val="21"/>
        </w:rPr>
      </w:pPr>
      <w:bookmarkStart w:id="96" w:name="_Toc419465282"/>
      <w:r w:rsidRPr="00FF5CF9">
        <w:rPr>
          <w:rFonts w:asciiTheme="minorEastAsia" w:hAnsiTheme="minorEastAsia" w:hint="eastAsia"/>
          <w:sz w:val="21"/>
          <w:szCs w:val="21"/>
        </w:rPr>
        <w:t>请求和结果的字符集转换</w:t>
      </w:r>
      <w:bookmarkEnd w:id="96"/>
    </w:p>
    <w:p w14:paraId="73E00D30" w14:textId="77777777" w:rsidR="00CC1EAB" w:rsidRPr="00FF5CF9" w:rsidRDefault="00CC1EAB" w:rsidP="00CC1EAB">
      <w:pPr>
        <w:rPr>
          <w:rFonts w:asciiTheme="minorEastAsia" w:hAnsiTheme="minorEastAsia"/>
          <w:sz w:val="21"/>
          <w:szCs w:val="21"/>
        </w:rPr>
      </w:pPr>
      <w:r w:rsidRPr="00FF5CF9">
        <w:rPr>
          <w:rFonts w:asciiTheme="minorEastAsia" w:hAnsiTheme="minorEastAsia" w:hint="eastAsia"/>
          <w:sz w:val="21"/>
          <w:szCs w:val="21"/>
        </w:rPr>
        <w:tab/>
      </w:r>
      <w:r w:rsidR="002B5AA3" w:rsidRPr="00FF5CF9">
        <w:rPr>
          <w:rFonts w:asciiTheme="minorEastAsia" w:hAnsiTheme="minorEastAsia" w:hint="eastAsia"/>
          <w:sz w:val="21"/>
          <w:szCs w:val="21"/>
        </w:rPr>
        <w:t>CDM</w:t>
      </w:r>
      <w:r w:rsidRPr="00FF5CF9">
        <w:rPr>
          <w:rFonts w:asciiTheme="minorEastAsia" w:hAnsiTheme="minorEastAsia" w:hint="eastAsia"/>
          <w:sz w:val="21"/>
          <w:szCs w:val="21"/>
        </w:rPr>
        <w:t>默认采用UTF-8编码，对不采用此字符集编码的数据库进行SQL请求和返回结果的编码转换</w:t>
      </w:r>
    </w:p>
    <w:p w14:paraId="0309091D" w14:textId="38B62E20" w:rsidR="00477068" w:rsidRDefault="00477068" w:rsidP="00CC1EAB">
      <w:pPr>
        <w:pStyle w:val="20"/>
      </w:pPr>
      <w:bookmarkStart w:id="97" w:name="_Toc419465283"/>
      <w:bookmarkStart w:id="98" w:name="_Toc427744470"/>
      <w:r>
        <w:rPr>
          <w:rFonts w:hint="eastAsia"/>
        </w:rPr>
        <w:t>支持数据</w:t>
      </w:r>
      <w:r>
        <w:t>类型</w:t>
      </w:r>
      <w:r>
        <w:rPr>
          <w:rFonts w:hint="eastAsia"/>
        </w:rPr>
        <w:t>范围</w:t>
      </w:r>
    </w:p>
    <w:p w14:paraId="0DA14181" w14:textId="2045075C" w:rsidR="000813AB" w:rsidRDefault="000813AB" w:rsidP="000813AB">
      <w:r>
        <w:rPr>
          <w:rFonts w:hint="eastAsia"/>
        </w:rPr>
        <w:t>附</w:t>
      </w:r>
      <w:r>
        <w:rPr>
          <w:rFonts w:hint="eastAsia"/>
        </w:rPr>
        <w:t>PostgreSQL</w:t>
      </w:r>
      <w:r>
        <w:rPr>
          <w:rFonts w:hint="eastAsia"/>
        </w:rPr>
        <w:t>同</w:t>
      </w:r>
      <w:r>
        <w:rPr>
          <w:rFonts w:hint="eastAsia"/>
        </w:rPr>
        <w:t>Oracle</w:t>
      </w:r>
      <w:r>
        <w:rPr>
          <w:rFonts w:hint="eastAsia"/>
        </w:rPr>
        <w:t>、达梦、金仓数据类型对照表</w:t>
      </w:r>
    </w:p>
    <w:bookmarkStart w:id="99" w:name="_MON_1501595916"/>
    <w:bookmarkEnd w:id="99"/>
    <w:p w14:paraId="13381277" w14:textId="77777777" w:rsidR="000813AB" w:rsidRPr="000813AB" w:rsidRDefault="0030010B" w:rsidP="000813AB">
      <w:r>
        <w:object w:dxaOrig="2069" w:dyaOrig="1280" w14:anchorId="3B53C557">
          <v:shape id="_x0000_i1027" type="#_x0000_t75" style="width:103.15pt;height:63.95pt" o:ole="">
            <v:imagedata r:id="rId22" o:title=""/>
          </v:shape>
          <o:OLEObject Type="Embed" ProgID="Excel.Sheet.12" ShapeID="_x0000_i1027" DrawAspect="Icon" ObjectID="_1507462053" r:id="rId23"/>
        </w:object>
      </w:r>
    </w:p>
    <w:p w14:paraId="113CE546" w14:textId="0296EA81" w:rsidR="00477068" w:rsidRDefault="00477068" w:rsidP="00477068">
      <w:pPr>
        <w:pStyle w:val="30"/>
        <w:tabs>
          <w:tab w:val="clear" w:pos="720"/>
        </w:tabs>
        <w:spacing w:before="120" w:after="120" w:line="240" w:lineRule="auto"/>
      </w:pPr>
      <w:r>
        <w:rPr>
          <w:rFonts w:hint="eastAsia"/>
        </w:rPr>
        <w:t>金仓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87"/>
        <w:gridCol w:w="6041"/>
      </w:tblGrid>
      <w:tr w:rsidR="00477068" w14:paraId="3B6D2BCF" w14:textId="77777777" w:rsidTr="00D34833">
        <w:trPr>
          <w:jc w:val="center"/>
        </w:trPr>
        <w:tc>
          <w:tcPr>
            <w:tcW w:w="1458" w:type="pct"/>
            <w:shd w:val="clear" w:color="auto" w:fill="auto"/>
          </w:tcPr>
          <w:p w14:paraId="6834795B" w14:textId="77777777" w:rsidR="00477068" w:rsidRDefault="00477068" w:rsidP="00D34833">
            <w:pPr>
              <w:jc w:val="center"/>
            </w:pPr>
            <w:r>
              <w:rPr>
                <w:rFonts w:hint="eastAsia"/>
              </w:rPr>
              <w:t>类型名</w:t>
            </w:r>
          </w:p>
        </w:tc>
        <w:tc>
          <w:tcPr>
            <w:tcW w:w="3542" w:type="pct"/>
            <w:shd w:val="clear" w:color="auto" w:fill="auto"/>
          </w:tcPr>
          <w:p w14:paraId="40208A79" w14:textId="77777777" w:rsidR="00477068" w:rsidRDefault="00477068" w:rsidP="00D34833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477068" w14:paraId="4678C680" w14:textId="77777777" w:rsidTr="00D34833">
        <w:trPr>
          <w:trHeight w:val="90"/>
          <w:jc w:val="center"/>
        </w:trPr>
        <w:tc>
          <w:tcPr>
            <w:tcW w:w="1458" w:type="pct"/>
            <w:shd w:val="clear" w:color="auto" w:fill="auto"/>
          </w:tcPr>
          <w:p w14:paraId="66367498" w14:textId="77777777" w:rsidR="00477068" w:rsidRDefault="00477068" w:rsidP="00D34833">
            <w:r>
              <w:rPr>
                <w:rFonts w:hint="eastAsia"/>
              </w:rPr>
              <w:t>CHAR</w:t>
            </w:r>
          </w:p>
        </w:tc>
        <w:tc>
          <w:tcPr>
            <w:tcW w:w="3542" w:type="pct"/>
            <w:shd w:val="clear" w:color="auto" w:fill="auto"/>
          </w:tcPr>
          <w:p w14:paraId="5223E799" w14:textId="77777777" w:rsidR="00477068" w:rsidRDefault="00477068" w:rsidP="00D34833">
            <w:r>
              <w:rPr>
                <w:rFonts w:hint="eastAsia"/>
              </w:rPr>
              <w:t>定长字符串</w:t>
            </w:r>
          </w:p>
        </w:tc>
      </w:tr>
      <w:tr w:rsidR="00477068" w14:paraId="14D50E0E" w14:textId="77777777" w:rsidTr="00D34833">
        <w:trPr>
          <w:jc w:val="center"/>
        </w:trPr>
        <w:tc>
          <w:tcPr>
            <w:tcW w:w="1458" w:type="pct"/>
            <w:shd w:val="clear" w:color="auto" w:fill="auto"/>
          </w:tcPr>
          <w:p w14:paraId="22640840" w14:textId="77777777" w:rsidR="00477068" w:rsidRDefault="00477068" w:rsidP="00D34833">
            <w:r>
              <w:rPr>
                <w:rFonts w:hint="eastAsia"/>
              </w:rPr>
              <w:lastRenderedPageBreak/>
              <w:t>VARCHAR</w:t>
            </w:r>
          </w:p>
        </w:tc>
        <w:tc>
          <w:tcPr>
            <w:tcW w:w="3542" w:type="pct"/>
            <w:shd w:val="clear" w:color="auto" w:fill="auto"/>
          </w:tcPr>
          <w:p w14:paraId="729D3A5E" w14:textId="77777777" w:rsidR="00477068" w:rsidRDefault="00477068" w:rsidP="00D34833">
            <w:r>
              <w:rPr>
                <w:rFonts w:hint="eastAsia"/>
              </w:rPr>
              <w:t>变长字符串</w:t>
            </w:r>
          </w:p>
        </w:tc>
      </w:tr>
      <w:tr w:rsidR="00477068" w14:paraId="3A695E30" w14:textId="77777777" w:rsidTr="00D34833">
        <w:trPr>
          <w:jc w:val="center"/>
        </w:trPr>
        <w:tc>
          <w:tcPr>
            <w:tcW w:w="1458" w:type="pct"/>
            <w:shd w:val="clear" w:color="auto" w:fill="auto"/>
          </w:tcPr>
          <w:p w14:paraId="4C88E3C3" w14:textId="77777777" w:rsidR="00477068" w:rsidRDefault="00477068" w:rsidP="00D34833">
            <w:r>
              <w:rPr>
                <w:rFonts w:hint="eastAsia"/>
              </w:rPr>
              <w:t>TEXT</w:t>
            </w:r>
          </w:p>
        </w:tc>
        <w:tc>
          <w:tcPr>
            <w:tcW w:w="3542" w:type="pct"/>
            <w:shd w:val="clear" w:color="auto" w:fill="auto"/>
          </w:tcPr>
          <w:p w14:paraId="3A967DEA" w14:textId="77777777" w:rsidR="00477068" w:rsidRDefault="00477068" w:rsidP="00D34833">
            <w:r>
              <w:rPr>
                <w:rFonts w:hint="eastAsia"/>
              </w:rPr>
              <w:t>最大长度为</w:t>
            </w:r>
            <w:r>
              <w:rPr>
                <w:rFonts w:hint="eastAsia"/>
              </w:rPr>
              <w:t>64K</w:t>
            </w:r>
            <w:r>
              <w:rPr>
                <w:rFonts w:hint="eastAsia"/>
              </w:rPr>
              <w:t>的字符串</w:t>
            </w:r>
          </w:p>
        </w:tc>
      </w:tr>
      <w:tr w:rsidR="00477068" w14:paraId="52BBA2E5" w14:textId="77777777" w:rsidTr="00D34833">
        <w:trPr>
          <w:jc w:val="center"/>
        </w:trPr>
        <w:tc>
          <w:tcPr>
            <w:tcW w:w="1458" w:type="pct"/>
            <w:shd w:val="clear" w:color="auto" w:fill="auto"/>
          </w:tcPr>
          <w:p w14:paraId="774F2BA7" w14:textId="77777777" w:rsidR="00477068" w:rsidRDefault="00477068" w:rsidP="00D34833">
            <w:r>
              <w:t>NUMERIC</w:t>
            </w:r>
          </w:p>
        </w:tc>
        <w:tc>
          <w:tcPr>
            <w:tcW w:w="3542" w:type="pct"/>
            <w:shd w:val="clear" w:color="auto" w:fill="auto"/>
          </w:tcPr>
          <w:p w14:paraId="334AAC2A" w14:textId="77777777" w:rsidR="00477068" w:rsidRDefault="00477068" w:rsidP="00D34833">
            <w:r>
              <w:t>可选精度的准确数字</w:t>
            </w:r>
          </w:p>
        </w:tc>
      </w:tr>
      <w:tr w:rsidR="00477068" w14:paraId="4C756DF4" w14:textId="77777777" w:rsidTr="00D34833">
        <w:trPr>
          <w:jc w:val="center"/>
        </w:trPr>
        <w:tc>
          <w:tcPr>
            <w:tcW w:w="1458" w:type="pct"/>
            <w:shd w:val="clear" w:color="auto" w:fill="auto"/>
          </w:tcPr>
          <w:p w14:paraId="03650AA7" w14:textId="77777777" w:rsidR="00477068" w:rsidRDefault="00477068" w:rsidP="00D34833">
            <w:r>
              <w:t>BIGINT</w:t>
            </w:r>
          </w:p>
        </w:tc>
        <w:tc>
          <w:tcPr>
            <w:tcW w:w="3542" w:type="pct"/>
            <w:shd w:val="clear" w:color="auto" w:fill="auto"/>
          </w:tcPr>
          <w:p w14:paraId="56566BE1" w14:textId="77777777" w:rsidR="00477068" w:rsidRDefault="00477068" w:rsidP="00D34833">
            <w:r>
              <w:t>8</w:t>
            </w:r>
            <w:r>
              <w:t>字节有符号整数</w:t>
            </w:r>
          </w:p>
        </w:tc>
      </w:tr>
      <w:tr w:rsidR="00477068" w14:paraId="5AF91765" w14:textId="77777777" w:rsidTr="00D34833">
        <w:trPr>
          <w:jc w:val="center"/>
        </w:trPr>
        <w:tc>
          <w:tcPr>
            <w:tcW w:w="1458" w:type="pct"/>
            <w:shd w:val="clear" w:color="auto" w:fill="auto"/>
          </w:tcPr>
          <w:p w14:paraId="500813F7" w14:textId="77777777" w:rsidR="00477068" w:rsidRDefault="00477068" w:rsidP="00D34833">
            <w:r>
              <w:t>INTEGER, INT</w:t>
            </w:r>
          </w:p>
        </w:tc>
        <w:tc>
          <w:tcPr>
            <w:tcW w:w="3542" w:type="pct"/>
            <w:shd w:val="clear" w:color="auto" w:fill="auto"/>
          </w:tcPr>
          <w:p w14:paraId="60F2BAE7" w14:textId="77777777" w:rsidR="00477068" w:rsidRDefault="00477068" w:rsidP="00D34833">
            <w:r>
              <w:t>4</w:t>
            </w:r>
            <w:r>
              <w:t>字节有符号整数</w:t>
            </w:r>
          </w:p>
        </w:tc>
      </w:tr>
      <w:tr w:rsidR="00477068" w14:paraId="27D1014B" w14:textId="77777777" w:rsidTr="00D34833">
        <w:trPr>
          <w:trHeight w:val="90"/>
          <w:jc w:val="center"/>
        </w:trPr>
        <w:tc>
          <w:tcPr>
            <w:tcW w:w="1458" w:type="pct"/>
            <w:shd w:val="clear" w:color="auto" w:fill="auto"/>
          </w:tcPr>
          <w:p w14:paraId="2103519D" w14:textId="77777777" w:rsidR="00477068" w:rsidRDefault="00477068" w:rsidP="00D34833">
            <w:r>
              <w:t>SMALLINT</w:t>
            </w:r>
            <w:r>
              <w:rPr>
                <w:rFonts w:hint="eastAsia"/>
              </w:rPr>
              <w:t xml:space="preserve">, </w:t>
            </w:r>
            <w:r>
              <w:t>INT2</w:t>
            </w:r>
          </w:p>
        </w:tc>
        <w:tc>
          <w:tcPr>
            <w:tcW w:w="3542" w:type="pct"/>
            <w:shd w:val="clear" w:color="auto" w:fill="auto"/>
          </w:tcPr>
          <w:p w14:paraId="175EB84C" w14:textId="77777777" w:rsidR="00477068" w:rsidRDefault="00477068" w:rsidP="00D34833">
            <w:r>
              <w:t>2</w:t>
            </w:r>
            <w:proofErr w:type="gramStart"/>
            <w:r>
              <w:t>字节位</w:t>
            </w:r>
            <w:proofErr w:type="gramEnd"/>
            <w:r>
              <w:t>有符号整数</w:t>
            </w:r>
          </w:p>
        </w:tc>
      </w:tr>
      <w:tr w:rsidR="00477068" w14:paraId="109D384E" w14:textId="77777777" w:rsidTr="00D34833">
        <w:trPr>
          <w:jc w:val="center"/>
        </w:trPr>
        <w:tc>
          <w:tcPr>
            <w:tcW w:w="1458" w:type="pct"/>
            <w:shd w:val="clear" w:color="auto" w:fill="auto"/>
          </w:tcPr>
          <w:p w14:paraId="182B713E" w14:textId="77777777" w:rsidR="00477068" w:rsidRDefault="00477068" w:rsidP="00D34833">
            <w:r>
              <w:t>TINYINT</w:t>
            </w:r>
          </w:p>
        </w:tc>
        <w:tc>
          <w:tcPr>
            <w:tcW w:w="3542" w:type="pct"/>
            <w:shd w:val="clear" w:color="auto" w:fill="auto"/>
          </w:tcPr>
          <w:p w14:paraId="55A40694" w14:textId="77777777" w:rsidR="00477068" w:rsidRDefault="00477068" w:rsidP="00D34833">
            <w:r>
              <w:t>1</w:t>
            </w:r>
            <w:r>
              <w:t>字节有符号整数</w:t>
            </w:r>
          </w:p>
        </w:tc>
      </w:tr>
      <w:tr w:rsidR="00477068" w14:paraId="649CA700" w14:textId="77777777" w:rsidTr="00D34833">
        <w:trPr>
          <w:jc w:val="center"/>
        </w:trPr>
        <w:tc>
          <w:tcPr>
            <w:tcW w:w="1458" w:type="pct"/>
            <w:shd w:val="clear" w:color="auto" w:fill="auto"/>
          </w:tcPr>
          <w:p w14:paraId="7A85C852" w14:textId="77777777" w:rsidR="00477068" w:rsidRDefault="00477068" w:rsidP="00D34833">
            <w:r>
              <w:t>FLOAT</w:t>
            </w:r>
          </w:p>
        </w:tc>
        <w:tc>
          <w:tcPr>
            <w:tcW w:w="3542" w:type="pct"/>
            <w:shd w:val="clear" w:color="auto" w:fill="auto"/>
          </w:tcPr>
          <w:p w14:paraId="7962F6A2" w14:textId="77777777" w:rsidR="00477068" w:rsidRDefault="00477068" w:rsidP="00D34833">
            <w:r>
              <w:t>可选精度的浮点数</w:t>
            </w:r>
          </w:p>
        </w:tc>
      </w:tr>
      <w:tr w:rsidR="00477068" w14:paraId="24BFF40A" w14:textId="77777777" w:rsidTr="00D34833">
        <w:trPr>
          <w:jc w:val="center"/>
        </w:trPr>
        <w:tc>
          <w:tcPr>
            <w:tcW w:w="1458" w:type="pct"/>
            <w:shd w:val="clear" w:color="auto" w:fill="auto"/>
          </w:tcPr>
          <w:p w14:paraId="68BF9878" w14:textId="77777777" w:rsidR="00477068" w:rsidRDefault="00477068" w:rsidP="00D34833">
            <w:r>
              <w:t>REAL</w:t>
            </w:r>
          </w:p>
        </w:tc>
        <w:tc>
          <w:tcPr>
            <w:tcW w:w="3542" w:type="pct"/>
            <w:shd w:val="clear" w:color="auto" w:fill="auto"/>
          </w:tcPr>
          <w:p w14:paraId="19491BE6" w14:textId="77777777" w:rsidR="00477068" w:rsidRDefault="00477068" w:rsidP="00D34833">
            <w:r>
              <w:t>单精度的浮点数</w:t>
            </w:r>
          </w:p>
        </w:tc>
      </w:tr>
      <w:tr w:rsidR="00477068" w14:paraId="76024D9B" w14:textId="77777777" w:rsidTr="00D34833">
        <w:trPr>
          <w:jc w:val="center"/>
        </w:trPr>
        <w:tc>
          <w:tcPr>
            <w:tcW w:w="1458" w:type="pct"/>
            <w:shd w:val="clear" w:color="auto" w:fill="auto"/>
          </w:tcPr>
          <w:p w14:paraId="7301E0EC" w14:textId="77777777" w:rsidR="00477068" w:rsidRDefault="00477068" w:rsidP="00D34833">
            <w:r>
              <w:t>DOUBLE</w:t>
            </w:r>
          </w:p>
        </w:tc>
        <w:tc>
          <w:tcPr>
            <w:tcW w:w="3542" w:type="pct"/>
            <w:shd w:val="clear" w:color="auto" w:fill="auto"/>
          </w:tcPr>
          <w:p w14:paraId="2A1EADE7" w14:textId="77777777" w:rsidR="00477068" w:rsidRDefault="00477068" w:rsidP="00D34833">
            <w:r>
              <w:t>双精度浮点数字</w:t>
            </w:r>
          </w:p>
        </w:tc>
      </w:tr>
      <w:tr w:rsidR="00477068" w14:paraId="10B136E0" w14:textId="77777777" w:rsidTr="00D34833">
        <w:trPr>
          <w:jc w:val="center"/>
        </w:trPr>
        <w:tc>
          <w:tcPr>
            <w:tcW w:w="1458" w:type="pct"/>
            <w:shd w:val="clear" w:color="auto" w:fill="auto"/>
          </w:tcPr>
          <w:p w14:paraId="51683994" w14:textId="77777777" w:rsidR="00477068" w:rsidRDefault="00477068" w:rsidP="00D34833">
            <w:r>
              <w:t>DATE</w:t>
            </w:r>
          </w:p>
        </w:tc>
        <w:tc>
          <w:tcPr>
            <w:tcW w:w="3542" w:type="pct"/>
            <w:shd w:val="clear" w:color="auto" w:fill="auto"/>
          </w:tcPr>
          <w:p w14:paraId="2675CFCA" w14:textId="77777777" w:rsidR="00477068" w:rsidRDefault="00477068" w:rsidP="00D34833">
            <w:r>
              <w:t>日历日期，包括年、月、日</w:t>
            </w:r>
          </w:p>
        </w:tc>
      </w:tr>
      <w:tr w:rsidR="00477068" w14:paraId="6F0D04B3" w14:textId="77777777" w:rsidTr="00D34833">
        <w:trPr>
          <w:jc w:val="center"/>
        </w:trPr>
        <w:tc>
          <w:tcPr>
            <w:tcW w:w="1458" w:type="pct"/>
            <w:shd w:val="clear" w:color="auto" w:fill="auto"/>
          </w:tcPr>
          <w:p w14:paraId="7992F594" w14:textId="77777777" w:rsidR="00477068" w:rsidRDefault="00477068" w:rsidP="00D34833">
            <w:r>
              <w:t>TIME</w:t>
            </w:r>
          </w:p>
        </w:tc>
        <w:tc>
          <w:tcPr>
            <w:tcW w:w="3542" w:type="pct"/>
            <w:shd w:val="clear" w:color="auto" w:fill="auto"/>
          </w:tcPr>
          <w:p w14:paraId="15E4368A" w14:textId="77777777" w:rsidR="00477068" w:rsidRDefault="00477068" w:rsidP="00D34833">
            <w:r>
              <w:t>一天里的时间，不包括时区</w:t>
            </w:r>
          </w:p>
        </w:tc>
      </w:tr>
      <w:tr w:rsidR="00477068" w14:paraId="06FF272E" w14:textId="77777777" w:rsidTr="00D34833">
        <w:trPr>
          <w:jc w:val="center"/>
        </w:trPr>
        <w:tc>
          <w:tcPr>
            <w:tcW w:w="1458" w:type="pct"/>
            <w:shd w:val="clear" w:color="auto" w:fill="auto"/>
          </w:tcPr>
          <w:p w14:paraId="617A4C8C" w14:textId="77777777" w:rsidR="00477068" w:rsidRDefault="00477068" w:rsidP="00D34833">
            <w:r>
              <w:t>TIMESTAMP</w:t>
            </w:r>
          </w:p>
        </w:tc>
        <w:tc>
          <w:tcPr>
            <w:tcW w:w="3542" w:type="pct"/>
            <w:shd w:val="clear" w:color="auto" w:fill="auto"/>
          </w:tcPr>
          <w:p w14:paraId="2BD78B13" w14:textId="77777777" w:rsidR="00477068" w:rsidRDefault="00477068" w:rsidP="00D34833">
            <w:r>
              <w:t>包括日期和时间，不带时区的日期和时间</w:t>
            </w:r>
          </w:p>
        </w:tc>
      </w:tr>
      <w:tr w:rsidR="00477068" w14:paraId="6E9777B8" w14:textId="77777777" w:rsidTr="00D34833">
        <w:trPr>
          <w:jc w:val="center"/>
        </w:trPr>
        <w:tc>
          <w:tcPr>
            <w:tcW w:w="1458" w:type="pct"/>
            <w:shd w:val="clear" w:color="auto" w:fill="auto"/>
          </w:tcPr>
          <w:p w14:paraId="058EC9EF" w14:textId="77777777" w:rsidR="00477068" w:rsidRDefault="00477068" w:rsidP="00D34833">
            <w:r>
              <w:t>BYTEA</w:t>
            </w:r>
          </w:p>
        </w:tc>
        <w:tc>
          <w:tcPr>
            <w:tcW w:w="3542" w:type="pct"/>
            <w:shd w:val="clear" w:color="auto" w:fill="auto"/>
          </w:tcPr>
          <w:p w14:paraId="51E58E78" w14:textId="77777777" w:rsidR="00477068" w:rsidRDefault="00477068" w:rsidP="00D34833">
            <w:r>
              <w:t>二进制串</w:t>
            </w:r>
          </w:p>
        </w:tc>
      </w:tr>
      <w:tr w:rsidR="00477068" w14:paraId="28772DC4" w14:textId="77777777" w:rsidTr="00D34833">
        <w:trPr>
          <w:jc w:val="center"/>
        </w:trPr>
        <w:tc>
          <w:tcPr>
            <w:tcW w:w="1458" w:type="pct"/>
            <w:shd w:val="clear" w:color="auto" w:fill="auto"/>
          </w:tcPr>
          <w:p w14:paraId="43D8BDC9" w14:textId="77777777" w:rsidR="00477068" w:rsidRDefault="00477068" w:rsidP="00D34833">
            <w:r>
              <w:t>BOOLEA</w:t>
            </w:r>
            <w:r>
              <w:t>，</w:t>
            </w:r>
            <w:r>
              <w:t>BOOL</w:t>
            </w:r>
          </w:p>
        </w:tc>
        <w:tc>
          <w:tcPr>
            <w:tcW w:w="3542" w:type="pct"/>
            <w:shd w:val="clear" w:color="auto" w:fill="auto"/>
          </w:tcPr>
          <w:p w14:paraId="6CF5B03E" w14:textId="77777777" w:rsidR="00477068" w:rsidRDefault="00477068" w:rsidP="00D34833">
            <w:r>
              <w:t>逻辑布尔量</w:t>
            </w:r>
          </w:p>
        </w:tc>
      </w:tr>
      <w:tr w:rsidR="00477068" w14:paraId="07AB5217" w14:textId="77777777" w:rsidTr="00D34833">
        <w:trPr>
          <w:jc w:val="center"/>
        </w:trPr>
        <w:tc>
          <w:tcPr>
            <w:tcW w:w="1458" w:type="pct"/>
            <w:shd w:val="clear" w:color="auto" w:fill="auto"/>
          </w:tcPr>
          <w:p w14:paraId="7F2379C3" w14:textId="77777777" w:rsidR="00477068" w:rsidRDefault="00477068" w:rsidP="00D34833">
            <w:r>
              <w:t>BIT</w:t>
            </w:r>
          </w:p>
        </w:tc>
        <w:tc>
          <w:tcPr>
            <w:tcW w:w="3542" w:type="pct"/>
            <w:shd w:val="clear" w:color="auto" w:fill="auto"/>
          </w:tcPr>
          <w:p w14:paraId="0F032B93" w14:textId="77777777" w:rsidR="00477068" w:rsidRDefault="00477068" w:rsidP="00D34833">
            <w:proofErr w:type="gramStart"/>
            <w:r>
              <w:rPr>
                <w:rFonts w:hint="eastAsia"/>
              </w:rPr>
              <w:t>定长位串</w:t>
            </w:r>
            <w:proofErr w:type="gramEnd"/>
          </w:p>
        </w:tc>
      </w:tr>
      <w:tr w:rsidR="00477068" w14:paraId="24302FE9" w14:textId="77777777" w:rsidTr="00D34833">
        <w:trPr>
          <w:jc w:val="center"/>
        </w:trPr>
        <w:tc>
          <w:tcPr>
            <w:tcW w:w="1458" w:type="pct"/>
            <w:shd w:val="clear" w:color="auto" w:fill="auto"/>
          </w:tcPr>
          <w:p w14:paraId="5278EBDC" w14:textId="77777777" w:rsidR="00477068" w:rsidRDefault="00477068" w:rsidP="00D34833">
            <w:r>
              <w:t>BIT VARYING</w:t>
            </w:r>
          </w:p>
        </w:tc>
        <w:tc>
          <w:tcPr>
            <w:tcW w:w="3542" w:type="pct"/>
            <w:shd w:val="clear" w:color="auto" w:fill="auto"/>
          </w:tcPr>
          <w:p w14:paraId="03FD36E9" w14:textId="77777777" w:rsidR="00477068" w:rsidRDefault="00477068" w:rsidP="00D34833">
            <w:proofErr w:type="gramStart"/>
            <w:r>
              <w:rPr>
                <w:rFonts w:hint="eastAsia"/>
              </w:rPr>
              <w:t>变长位串</w:t>
            </w:r>
            <w:proofErr w:type="gramEnd"/>
          </w:p>
        </w:tc>
      </w:tr>
    </w:tbl>
    <w:p w14:paraId="67AAB803" w14:textId="6354129C" w:rsidR="00477068" w:rsidRDefault="00477068" w:rsidP="00477068">
      <w:pPr>
        <w:pStyle w:val="30"/>
      </w:pPr>
      <w:r>
        <w:rPr>
          <w:rFonts w:hint="eastAsia"/>
        </w:rPr>
        <w:t>Oracle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74"/>
        <w:gridCol w:w="4554"/>
      </w:tblGrid>
      <w:tr w:rsidR="00477068" w14:paraId="56DCBBDC" w14:textId="77777777" w:rsidTr="00D34833">
        <w:trPr>
          <w:trHeight w:val="312"/>
        </w:trPr>
        <w:tc>
          <w:tcPr>
            <w:tcW w:w="2330" w:type="pct"/>
            <w:shd w:val="clear" w:color="auto" w:fill="auto"/>
          </w:tcPr>
          <w:p w14:paraId="1B62380A" w14:textId="77777777" w:rsidR="00477068" w:rsidRDefault="00477068" w:rsidP="00D34833">
            <w:r>
              <w:t>数据类型</w:t>
            </w:r>
          </w:p>
        </w:tc>
        <w:tc>
          <w:tcPr>
            <w:tcW w:w="2670" w:type="pct"/>
            <w:shd w:val="clear" w:color="auto" w:fill="auto"/>
          </w:tcPr>
          <w:p w14:paraId="220C8F28" w14:textId="77777777" w:rsidR="00477068" w:rsidRDefault="00477068" w:rsidP="00D34833">
            <w:r>
              <w:t>说明</w:t>
            </w:r>
          </w:p>
        </w:tc>
      </w:tr>
      <w:tr w:rsidR="00477068" w14:paraId="6FF792A1" w14:textId="77777777" w:rsidTr="00D34833">
        <w:trPr>
          <w:trHeight w:val="312"/>
        </w:trPr>
        <w:tc>
          <w:tcPr>
            <w:tcW w:w="2330" w:type="pct"/>
            <w:shd w:val="clear" w:color="auto" w:fill="auto"/>
          </w:tcPr>
          <w:p w14:paraId="6D1FC7F4" w14:textId="77777777" w:rsidR="00477068" w:rsidRDefault="00477068" w:rsidP="00D34833">
            <w:r>
              <w:rPr>
                <w:rFonts w:hint="eastAsia"/>
              </w:rPr>
              <w:t>CHAR(n)</w:t>
            </w:r>
          </w:p>
        </w:tc>
        <w:tc>
          <w:tcPr>
            <w:tcW w:w="2670" w:type="pct"/>
            <w:shd w:val="clear" w:color="auto" w:fill="auto"/>
          </w:tcPr>
          <w:p w14:paraId="7746BE18" w14:textId="77777777" w:rsidR="00477068" w:rsidRDefault="00477068" w:rsidP="00D34833">
            <w:r>
              <w:rPr>
                <w:rFonts w:hint="eastAsia"/>
              </w:rPr>
              <w:t>定长字符串</w:t>
            </w:r>
          </w:p>
        </w:tc>
      </w:tr>
      <w:tr w:rsidR="00477068" w14:paraId="58159EB7" w14:textId="77777777" w:rsidTr="00D34833">
        <w:trPr>
          <w:trHeight w:val="312"/>
        </w:trPr>
        <w:tc>
          <w:tcPr>
            <w:tcW w:w="2330" w:type="pct"/>
            <w:shd w:val="clear" w:color="auto" w:fill="auto"/>
          </w:tcPr>
          <w:p w14:paraId="07C12AB2" w14:textId="77777777" w:rsidR="00477068" w:rsidRDefault="00477068" w:rsidP="00D34833">
            <w:r>
              <w:rPr>
                <w:rFonts w:hint="eastAsia"/>
              </w:rPr>
              <w:t>VARCHAR2(n)</w:t>
            </w:r>
          </w:p>
        </w:tc>
        <w:tc>
          <w:tcPr>
            <w:tcW w:w="2670" w:type="pct"/>
            <w:shd w:val="clear" w:color="auto" w:fill="auto"/>
          </w:tcPr>
          <w:p w14:paraId="188F9A0D" w14:textId="77777777" w:rsidR="00477068" w:rsidRDefault="00477068" w:rsidP="00D34833">
            <w:r>
              <w:rPr>
                <w:rFonts w:hint="eastAsia"/>
              </w:rPr>
              <w:t>变成字符串</w:t>
            </w:r>
          </w:p>
        </w:tc>
      </w:tr>
      <w:tr w:rsidR="00477068" w14:paraId="62794E3C" w14:textId="77777777" w:rsidTr="00D34833">
        <w:trPr>
          <w:trHeight w:val="312"/>
        </w:trPr>
        <w:tc>
          <w:tcPr>
            <w:tcW w:w="2330" w:type="pct"/>
            <w:shd w:val="clear" w:color="auto" w:fill="auto"/>
          </w:tcPr>
          <w:p w14:paraId="5076C2F2" w14:textId="77777777" w:rsidR="00477068" w:rsidRDefault="00477068" w:rsidP="00D34833">
            <w:r>
              <w:rPr>
                <w:rFonts w:hint="eastAsia"/>
              </w:rPr>
              <w:t>NUMBER(n</w:t>
            </w:r>
            <w:r>
              <w:t>,m)</w:t>
            </w:r>
          </w:p>
        </w:tc>
        <w:tc>
          <w:tcPr>
            <w:tcW w:w="2670" w:type="pct"/>
            <w:shd w:val="clear" w:color="auto" w:fill="auto"/>
          </w:tcPr>
          <w:p w14:paraId="7721B067" w14:textId="77777777" w:rsidR="00477068" w:rsidRDefault="00477068" w:rsidP="00D34833">
            <w:r>
              <w:t>D</w:t>
            </w:r>
            <w:r>
              <w:rPr>
                <w:rFonts w:hint="eastAsia"/>
              </w:rPr>
              <w:t>ouble</w:t>
            </w:r>
            <w:r>
              <w:rPr>
                <w:rFonts w:hint="eastAsia"/>
              </w:rPr>
              <w:t>类型</w:t>
            </w:r>
          </w:p>
        </w:tc>
      </w:tr>
      <w:tr w:rsidR="00477068" w14:paraId="4A6B0C8E" w14:textId="77777777" w:rsidTr="00D34833">
        <w:trPr>
          <w:trHeight w:val="312"/>
        </w:trPr>
        <w:tc>
          <w:tcPr>
            <w:tcW w:w="2330" w:type="pct"/>
            <w:shd w:val="clear" w:color="auto" w:fill="auto"/>
          </w:tcPr>
          <w:p w14:paraId="62BB4683" w14:textId="77777777" w:rsidR="00477068" w:rsidRDefault="00477068" w:rsidP="00D34833">
            <w:r>
              <w:rPr>
                <w:rFonts w:hint="eastAsia"/>
              </w:rPr>
              <w:t>NCHAR(</w:t>
            </w:r>
            <w:r>
              <w:t>n)</w:t>
            </w:r>
          </w:p>
        </w:tc>
        <w:tc>
          <w:tcPr>
            <w:tcW w:w="2670" w:type="pct"/>
            <w:shd w:val="clear" w:color="auto" w:fill="auto"/>
          </w:tcPr>
          <w:p w14:paraId="458CECF3" w14:textId="77777777" w:rsidR="00477068" w:rsidRDefault="00477068" w:rsidP="00D34833">
            <w:r>
              <w:rPr>
                <w:rFonts w:hint="eastAsia"/>
              </w:rPr>
              <w:t>具有数据库字符集的定长字符串</w:t>
            </w:r>
          </w:p>
        </w:tc>
      </w:tr>
      <w:tr w:rsidR="00477068" w14:paraId="0691ADD9" w14:textId="77777777" w:rsidTr="00D34833">
        <w:trPr>
          <w:trHeight w:val="312"/>
        </w:trPr>
        <w:tc>
          <w:tcPr>
            <w:tcW w:w="2330" w:type="pct"/>
            <w:shd w:val="clear" w:color="auto" w:fill="auto"/>
          </w:tcPr>
          <w:p w14:paraId="07CD7B1B" w14:textId="77777777" w:rsidR="00477068" w:rsidRDefault="00477068" w:rsidP="00D34833">
            <w:r>
              <w:rPr>
                <w:rFonts w:hint="eastAsia"/>
              </w:rPr>
              <w:t>NVARCHAR2(n)</w:t>
            </w:r>
          </w:p>
        </w:tc>
        <w:tc>
          <w:tcPr>
            <w:tcW w:w="2670" w:type="pct"/>
            <w:shd w:val="clear" w:color="auto" w:fill="auto"/>
          </w:tcPr>
          <w:p w14:paraId="70F87447" w14:textId="77777777" w:rsidR="00477068" w:rsidRDefault="00477068" w:rsidP="00D34833">
            <w:r>
              <w:t>数据库字符集的变长字符串</w:t>
            </w:r>
          </w:p>
        </w:tc>
      </w:tr>
      <w:tr w:rsidR="00477068" w14:paraId="03F5D89A" w14:textId="77777777" w:rsidTr="00D34833">
        <w:trPr>
          <w:trHeight w:val="312"/>
        </w:trPr>
        <w:tc>
          <w:tcPr>
            <w:tcW w:w="2330" w:type="pct"/>
            <w:shd w:val="clear" w:color="auto" w:fill="auto"/>
          </w:tcPr>
          <w:p w14:paraId="1DC72098" w14:textId="77777777" w:rsidR="00477068" w:rsidRDefault="00477068" w:rsidP="00D34833">
            <w:r>
              <w:rPr>
                <w:rFonts w:hint="eastAsia"/>
              </w:rPr>
              <w:t>BINARY_FLOAT(</w:t>
            </w:r>
            <w:r>
              <w:t>n)</w:t>
            </w:r>
          </w:p>
        </w:tc>
        <w:tc>
          <w:tcPr>
            <w:tcW w:w="2670" w:type="pct"/>
            <w:shd w:val="clear" w:color="auto" w:fill="auto"/>
          </w:tcPr>
          <w:p w14:paraId="7B3A3AFC" w14:textId="77777777" w:rsidR="00477068" w:rsidRDefault="00477068" w:rsidP="00D34833">
            <w:r>
              <w:t>D</w:t>
            </w:r>
            <w:r>
              <w:rPr>
                <w:rFonts w:hint="eastAsia"/>
              </w:rPr>
              <w:t>ouble</w:t>
            </w:r>
            <w:r>
              <w:rPr>
                <w:rFonts w:hint="eastAsia"/>
              </w:rPr>
              <w:t>类型</w:t>
            </w:r>
          </w:p>
        </w:tc>
      </w:tr>
      <w:tr w:rsidR="00477068" w14:paraId="11D2B9F3" w14:textId="77777777" w:rsidTr="00D34833">
        <w:trPr>
          <w:trHeight w:val="312"/>
        </w:trPr>
        <w:tc>
          <w:tcPr>
            <w:tcW w:w="2330" w:type="pct"/>
            <w:shd w:val="clear" w:color="auto" w:fill="auto"/>
          </w:tcPr>
          <w:p w14:paraId="09833396" w14:textId="77777777" w:rsidR="00477068" w:rsidRDefault="00477068" w:rsidP="00D34833">
            <w:r>
              <w:rPr>
                <w:rFonts w:hint="eastAsia"/>
              </w:rPr>
              <w:t>BINARY_DOUBLE(n)</w:t>
            </w:r>
          </w:p>
        </w:tc>
        <w:tc>
          <w:tcPr>
            <w:tcW w:w="2670" w:type="pct"/>
            <w:shd w:val="clear" w:color="auto" w:fill="auto"/>
          </w:tcPr>
          <w:p w14:paraId="095EB858" w14:textId="77777777" w:rsidR="00477068" w:rsidRPr="00675B14" w:rsidRDefault="00477068" w:rsidP="00D34833">
            <w:r>
              <w:t>Double</w:t>
            </w:r>
            <w:r>
              <w:t>类型</w:t>
            </w:r>
          </w:p>
        </w:tc>
      </w:tr>
      <w:tr w:rsidR="00477068" w14:paraId="66BBB0C5" w14:textId="77777777" w:rsidTr="00D34833">
        <w:trPr>
          <w:trHeight w:val="312"/>
        </w:trPr>
        <w:tc>
          <w:tcPr>
            <w:tcW w:w="2330" w:type="pct"/>
            <w:shd w:val="clear" w:color="auto" w:fill="auto"/>
          </w:tcPr>
          <w:p w14:paraId="5C3458AC" w14:textId="77777777" w:rsidR="00477068" w:rsidRDefault="00477068" w:rsidP="00D34833">
            <w:r>
              <w:rPr>
                <w:rFonts w:hint="eastAsia"/>
              </w:rPr>
              <w:t>FLOAT(n)</w:t>
            </w:r>
          </w:p>
        </w:tc>
        <w:tc>
          <w:tcPr>
            <w:tcW w:w="2670" w:type="pct"/>
            <w:shd w:val="clear" w:color="auto" w:fill="auto"/>
          </w:tcPr>
          <w:p w14:paraId="5F3A9D91" w14:textId="77777777" w:rsidR="00477068" w:rsidRPr="00675B14" w:rsidRDefault="00477068" w:rsidP="00D34833">
            <w:r>
              <w:t>D</w:t>
            </w:r>
            <w:r>
              <w:rPr>
                <w:rFonts w:hint="eastAsia"/>
              </w:rPr>
              <w:t>ouble</w:t>
            </w:r>
            <w:r>
              <w:rPr>
                <w:rFonts w:hint="eastAsia"/>
              </w:rPr>
              <w:t>类型</w:t>
            </w:r>
          </w:p>
        </w:tc>
      </w:tr>
      <w:tr w:rsidR="00477068" w14:paraId="3E4EF34A" w14:textId="77777777" w:rsidTr="00D34833">
        <w:trPr>
          <w:trHeight w:val="312"/>
        </w:trPr>
        <w:tc>
          <w:tcPr>
            <w:tcW w:w="2330" w:type="pct"/>
            <w:shd w:val="clear" w:color="auto" w:fill="auto"/>
          </w:tcPr>
          <w:p w14:paraId="49796163" w14:textId="77529534" w:rsidR="00477068" w:rsidRDefault="00477068" w:rsidP="00534AE8">
            <w:pPr>
              <w:tabs>
                <w:tab w:val="center" w:pos="1879"/>
              </w:tabs>
            </w:pPr>
            <w:r>
              <w:rPr>
                <w:rFonts w:hint="eastAsia"/>
              </w:rPr>
              <w:t>DATE</w:t>
            </w:r>
            <w:r w:rsidR="00534AE8">
              <w:tab/>
            </w:r>
          </w:p>
        </w:tc>
        <w:tc>
          <w:tcPr>
            <w:tcW w:w="2670" w:type="pct"/>
            <w:shd w:val="clear" w:color="auto" w:fill="auto"/>
          </w:tcPr>
          <w:p w14:paraId="5099FB6A" w14:textId="77777777" w:rsidR="00477068" w:rsidRDefault="00477068" w:rsidP="00D34833">
            <w:r>
              <w:t>字符串类型</w:t>
            </w:r>
          </w:p>
        </w:tc>
      </w:tr>
      <w:tr w:rsidR="00477068" w14:paraId="398991E8" w14:textId="77777777" w:rsidTr="00D34833">
        <w:trPr>
          <w:trHeight w:val="312"/>
        </w:trPr>
        <w:tc>
          <w:tcPr>
            <w:tcW w:w="2330" w:type="pct"/>
            <w:shd w:val="clear" w:color="auto" w:fill="auto"/>
          </w:tcPr>
          <w:p w14:paraId="75D8394B" w14:textId="77777777" w:rsidR="00477068" w:rsidRDefault="00477068" w:rsidP="00D34833">
            <w:r>
              <w:rPr>
                <w:rFonts w:hint="eastAsia"/>
              </w:rPr>
              <w:t>TIMESTAMP</w:t>
            </w:r>
            <w:r>
              <w:t>(n)</w:t>
            </w:r>
          </w:p>
        </w:tc>
        <w:tc>
          <w:tcPr>
            <w:tcW w:w="2670" w:type="pct"/>
            <w:shd w:val="clear" w:color="auto" w:fill="auto"/>
          </w:tcPr>
          <w:p w14:paraId="031AE32B" w14:textId="77777777" w:rsidR="00477068" w:rsidRDefault="00477068" w:rsidP="00D34833">
            <w:r>
              <w:t>字符串类型</w:t>
            </w:r>
          </w:p>
        </w:tc>
      </w:tr>
    </w:tbl>
    <w:p w14:paraId="6DAF4E58" w14:textId="7E481132" w:rsidR="00477068" w:rsidRDefault="00477068" w:rsidP="00477068">
      <w:pPr>
        <w:pStyle w:val="30"/>
      </w:pPr>
      <w:r>
        <w:t>达梦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477068" w14:paraId="18196070" w14:textId="77777777" w:rsidTr="00D34833">
        <w:tc>
          <w:tcPr>
            <w:tcW w:w="4261" w:type="dxa"/>
            <w:shd w:val="clear" w:color="auto" w:fill="auto"/>
          </w:tcPr>
          <w:p w14:paraId="795D675F" w14:textId="77777777" w:rsidR="00477068" w:rsidRDefault="00477068" w:rsidP="00D34833">
            <w:r>
              <w:rPr>
                <w:rFonts w:hint="eastAsia"/>
              </w:rPr>
              <w:t>类型名</w:t>
            </w:r>
          </w:p>
        </w:tc>
        <w:tc>
          <w:tcPr>
            <w:tcW w:w="4261" w:type="dxa"/>
            <w:shd w:val="clear" w:color="auto" w:fill="auto"/>
          </w:tcPr>
          <w:p w14:paraId="0F53ACD0" w14:textId="77777777" w:rsidR="00477068" w:rsidRDefault="00477068" w:rsidP="00D34833">
            <w:r>
              <w:rPr>
                <w:rFonts w:hint="eastAsia"/>
              </w:rPr>
              <w:t>说明</w:t>
            </w:r>
          </w:p>
        </w:tc>
      </w:tr>
      <w:tr w:rsidR="00477068" w14:paraId="0C806166" w14:textId="77777777" w:rsidTr="00D34833">
        <w:tc>
          <w:tcPr>
            <w:tcW w:w="4261" w:type="dxa"/>
            <w:shd w:val="clear" w:color="auto" w:fill="auto"/>
          </w:tcPr>
          <w:p w14:paraId="209556FF" w14:textId="77777777" w:rsidR="00477068" w:rsidRDefault="00477068" w:rsidP="00D34833">
            <w:r>
              <w:rPr>
                <w:rFonts w:hint="eastAsia"/>
              </w:rPr>
              <w:t>CHAR(n)</w:t>
            </w:r>
          </w:p>
        </w:tc>
        <w:tc>
          <w:tcPr>
            <w:tcW w:w="4261" w:type="dxa"/>
            <w:shd w:val="clear" w:color="auto" w:fill="auto"/>
          </w:tcPr>
          <w:p w14:paraId="1C3731DB" w14:textId="77777777" w:rsidR="00477068" w:rsidRDefault="00477068" w:rsidP="00D34833">
            <w:r>
              <w:rPr>
                <w:rFonts w:hint="eastAsia"/>
              </w:rPr>
              <w:t>定长字符串</w:t>
            </w:r>
          </w:p>
        </w:tc>
      </w:tr>
      <w:tr w:rsidR="00477068" w14:paraId="024D1759" w14:textId="77777777" w:rsidTr="00D34833">
        <w:tc>
          <w:tcPr>
            <w:tcW w:w="4261" w:type="dxa"/>
            <w:shd w:val="clear" w:color="auto" w:fill="auto"/>
          </w:tcPr>
          <w:p w14:paraId="34253A6E" w14:textId="77777777" w:rsidR="00477068" w:rsidRDefault="00477068" w:rsidP="00D34833">
            <w:r>
              <w:rPr>
                <w:rFonts w:hint="eastAsia"/>
              </w:rPr>
              <w:t>VARCHAR2(n)</w:t>
            </w:r>
          </w:p>
        </w:tc>
        <w:tc>
          <w:tcPr>
            <w:tcW w:w="4261" w:type="dxa"/>
            <w:shd w:val="clear" w:color="auto" w:fill="auto"/>
          </w:tcPr>
          <w:p w14:paraId="133F6687" w14:textId="77777777" w:rsidR="00477068" w:rsidRDefault="00477068" w:rsidP="00D34833">
            <w:r>
              <w:rPr>
                <w:rFonts w:hint="eastAsia"/>
              </w:rPr>
              <w:t>变成字符串</w:t>
            </w:r>
          </w:p>
        </w:tc>
      </w:tr>
      <w:tr w:rsidR="00477068" w14:paraId="014D51CC" w14:textId="77777777" w:rsidTr="00D34833">
        <w:tc>
          <w:tcPr>
            <w:tcW w:w="4261" w:type="dxa"/>
            <w:shd w:val="clear" w:color="auto" w:fill="auto"/>
          </w:tcPr>
          <w:p w14:paraId="62855DB0" w14:textId="77777777" w:rsidR="00477068" w:rsidRDefault="00477068" w:rsidP="00D34833">
            <w:r>
              <w:rPr>
                <w:rFonts w:hint="eastAsia"/>
              </w:rPr>
              <w:t>NUMERIC(m,n)</w:t>
            </w:r>
          </w:p>
        </w:tc>
        <w:tc>
          <w:tcPr>
            <w:tcW w:w="4261" w:type="dxa"/>
            <w:shd w:val="clear" w:color="auto" w:fill="auto"/>
          </w:tcPr>
          <w:p w14:paraId="31681729" w14:textId="77777777" w:rsidR="00477068" w:rsidRDefault="00477068" w:rsidP="00D34833">
            <w:r>
              <w:t>D</w:t>
            </w:r>
            <w:r>
              <w:rPr>
                <w:rFonts w:hint="eastAsia"/>
              </w:rPr>
              <w:t>ouble</w:t>
            </w:r>
            <w:r>
              <w:rPr>
                <w:rFonts w:hint="eastAsia"/>
              </w:rPr>
              <w:t>类型</w:t>
            </w:r>
          </w:p>
        </w:tc>
      </w:tr>
      <w:tr w:rsidR="00477068" w14:paraId="3325B248" w14:textId="77777777" w:rsidTr="00D34833">
        <w:tc>
          <w:tcPr>
            <w:tcW w:w="4261" w:type="dxa"/>
            <w:shd w:val="clear" w:color="auto" w:fill="auto"/>
          </w:tcPr>
          <w:p w14:paraId="0E47A0AE" w14:textId="77777777" w:rsidR="00477068" w:rsidRDefault="00477068" w:rsidP="00D34833">
            <w:r>
              <w:rPr>
                <w:rFonts w:hint="eastAsia"/>
              </w:rPr>
              <w:t>INTEGER</w:t>
            </w:r>
          </w:p>
        </w:tc>
        <w:tc>
          <w:tcPr>
            <w:tcW w:w="4261" w:type="dxa"/>
            <w:shd w:val="clear" w:color="auto" w:fill="auto"/>
          </w:tcPr>
          <w:p w14:paraId="6CEBF512" w14:textId="77777777" w:rsidR="00477068" w:rsidRDefault="00477068" w:rsidP="00D34833">
            <w:r>
              <w:rPr>
                <w:rFonts w:hint="eastAsia"/>
              </w:rPr>
              <w:t>整数类型</w:t>
            </w:r>
          </w:p>
        </w:tc>
      </w:tr>
      <w:tr w:rsidR="00477068" w14:paraId="0EC3474E" w14:textId="77777777" w:rsidTr="00D34833">
        <w:tc>
          <w:tcPr>
            <w:tcW w:w="4261" w:type="dxa"/>
            <w:shd w:val="clear" w:color="auto" w:fill="auto"/>
          </w:tcPr>
          <w:p w14:paraId="48354441" w14:textId="77777777" w:rsidR="00477068" w:rsidRDefault="00477068" w:rsidP="00D34833">
            <w:r>
              <w:rPr>
                <w:rFonts w:hint="eastAsia"/>
              </w:rPr>
              <w:t>FLOAT</w:t>
            </w:r>
            <w:r>
              <w:t>(n)</w:t>
            </w:r>
          </w:p>
        </w:tc>
        <w:tc>
          <w:tcPr>
            <w:tcW w:w="4261" w:type="dxa"/>
            <w:shd w:val="clear" w:color="auto" w:fill="auto"/>
          </w:tcPr>
          <w:p w14:paraId="3E88521F" w14:textId="77777777" w:rsidR="00477068" w:rsidRDefault="00477068" w:rsidP="00D34833">
            <w:r>
              <w:t>D</w:t>
            </w:r>
            <w:r>
              <w:rPr>
                <w:rFonts w:hint="eastAsia"/>
              </w:rPr>
              <w:t>ouble</w:t>
            </w:r>
            <w:r>
              <w:rPr>
                <w:rFonts w:hint="eastAsia"/>
              </w:rPr>
              <w:t>类型</w:t>
            </w:r>
          </w:p>
        </w:tc>
      </w:tr>
      <w:tr w:rsidR="00477068" w14:paraId="5A607451" w14:textId="77777777" w:rsidTr="00D34833">
        <w:tc>
          <w:tcPr>
            <w:tcW w:w="4261" w:type="dxa"/>
            <w:shd w:val="clear" w:color="auto" w:fill="auto"/>
          </w:tcPr>
          <w:p w14:paraId="74933F38" w14:textId="77777777" w:rsidR="00477068" w:rsidRDefault="00477068" w:rsidP="00D34833">
            <w:r>
              <w:rPr>
                <w:rFonts w:hint="eastAsia"/>
              </w:rPr>
              <w:lastRenderedPageBreak/>
              <w:t>DOUBLE(n)</w:t>
            </w:r>
          </w:p>
        </w:tc>
        <w:tc>
          <w:tcPr>
            <w:tcW w:w="4261" w:type="dxa"/>
            <w:shd w:val="clear" w:color="auto" w:fill="auto"/>
          </w:tcPr>
          <w:p w14:paraId="4FED36E9" w14:textId="77777777" w:rsidR="00477068" w:rsidRDefault="00477068" w:rsidP="00D34833">
            <w:r>
              <w:t>D</w:t>
            </w:r>
            <w:r>
              <w:rPr>
                <w:rFonts w:hint="eastAsia"/>
              </w:rPr>
              <w:t>ouble</w:t>
            </w:r>
            <w:r>
              <w:rPr>
                <w:rFonts w:hint="eastAsia"/>
              </w:rPr>
              <w:t>类型</w:t>
            </w:r>
          </w:p>
        </w:tc>
      </w:tr>
      <w:tr w:rsidR="00477068" w14:paraId="74269847" w14:textId="77777777" w:rsidTr="00D34833">
        <w:tc>
          <w:tcPr>
            <w:tcW w:w="4261" w:type="dxa"/>
            <w:shd w:val="clear" w:color="auto" w:fill="auto"/>
          </w:tcPr>
          <w:p w14:paraId="415B21F0" w14:textId="77777777" w:rsidR="00477068" w:rsidRDefault="00477068" w:rsidP="00D34833">
            <w:r>
              <w:t>DOUBLE PRECISION(n)</w:t>
            </w:r>
          </w:p>
        </w:tc>
        <w:tc>
          <w:tcPr>
            <w:tcW w:w="4261" w:type="dxa"/>
            <w:shd w:val="clear" w:color="auto" w:fill="auto"/>
          </w:tcPr>
          <w:p w14:paraId="6031DE36" w14:textId="77777777" w:rsidR="00477068" w:rsidRDefault="00477068" w:rsidP="00D34833">
            <w:r>
              <w:t>D</w:t>
            </w:r>
            <w:r>
              <w:rPr>
                <w:rFonts w:hint="eastAsia"/>
              </w:rPr>
              <w:t>ouble</w:t>
            </w:r>
            <w:r>
              <w:rPr>
                <w:rFonts w:hint="eastAsia"/>
              </w:rPr>
              <w:t>类型</w:t>
            </w:r>
          </w:p>
        </w:tc>
      </w:tr>
      <w:tr w:rsidR="00477068" w14:paraId="36FAEAFD" w14:textId="77777777" w:rsidTr="00D34833">
        <w:tc>
          <w:tcPr>
            <w:tcW w:w="4261" w:type="dxa"/>
            <w:shd w:val="clear" w:color="auto" w:fill="auto"/>
          </w:tcPr>
          <w:p w14:paraId="07ACD3C2" w14:textId="77777777" w:rsidR="00477068" w:rsidRDefault="00477068" w:rsidP="00D34833">
            <w:r>
              <w:rPr>
                <w:rFonts w:hint="eastAsia"/>
              </w:rPr>
              <w:t>DATE</w:t>
            </w:r>
          </w:p>
        </w:tc>
        <w:tc>
          <w:tcPr>
            <w:tcW w:w="4261" w:type="dxa"/>
            <w:shd w:val="clear" w:color="auto" w:fill="auto"/>
          </w:tcPr>
          <w:p w14:paraId="0C44659D" w14:textId="77777777" w:rsidR="00477068" w:rsidRDefault="00477068" w:rsidP="00D34833">
            <w:r>
              <w:rPr>
                <w:rFonts w:hint="eastAsia"/>
              </w:rPr>
              <w:t>字符串类型</w:t>
            </w:r>
          </w:p>
        </w:tc>
      </w:tr>
      <w:tr w:rsidR="00477068" w14:paraId="1AF4FBBE" w14:textId="77777777" w:rsidTr="00D34833">
        <w:tc>
          <w:tcPr>
            <w:tcW w:w="4261" w:type="dxa"/>
            <w:shd w:val="clear" w:color="auto" w:fill="auto"/>
          </w:tcPr>
          <w:p w14:paraId="5315B32B" w14:textId="77777777" w:rsidR="00477068" w:rsidRDefault="00477068" w:rsidP="00D34833">
            <w:r>
              <w:t>TIMESTAMP(n)</w:t>
            </w:r>
          </w:p>
        </w:tc>
        <w:tc>
          <w:tcPr>
            <w:tcW w:w="4261" w:type="dxa"/>
            <w:shd w:val="clear" w:color="auto" w:fill="auto"/>
          </w:tcPr>
          <w:p w14:paraId="02874880" w14:textId="77777777" w:rsidR="00477068" w:rsidRDefault="00477068" w:rsidP="00D34833">
            <w:r>
              <w:t>字符串类型</w:t>
            </w:r>
          </w:p>
        </w:tc>
      </w:tr>
      <w:tr w:rsidR="00477068" w14:paraId="4E9EAF41" w14:textId="77777777" w:rsidTr="00D34833">
        <w:tc>
          <w:tcPr>
            <w:tcW w:w="4261" w:type="dxa"/>
            <w:shd w:val="clear" w:color="auto" w:fill="auto"/>
          </w:tcPr>
          <w:p w14:paraId="436A6611" w14:textId="77777777" w:rsidR="00477068" w:rsidRDefault="00477068" w:rsidP="00D34833">
            <w:r>
              <w:rPr>
                <w:rFonts w:hint="eastAsia"/>
              </w:rPr>
              <w:t>LONG</w:t>
            </w:r>
            <w:r>
              <w:t>VARCHAR</w:t>
            </w:r>
          </w:p>
        </w:tc>
        <w:tc>
          <w:tcPr>
            <w:tcW w:w="4261" w:type="dxa"/>
            <w:shd w:val="clear" w:color="auto" w:fill="auto"/>
          </w:tcPr>
          <w:p w14:paraId="63DA73F0" w14:textId="77777777" w:rsidR="00477068" w:rsidRDefault="00477068" w:rsidP="00D34833">
            <w:r>
              <w:rPr>
                <w:rFonts w:hint="eastAsia"/>
              </w:rPr>
              <w:t>二进制数</w:t>
            </w:r>
            <w:proofErr w:type="gramStart"/>
            <w:r>
              <w:rPr>
                <w:rFonts w:hint="eastAsia"/>
              </w:rPr>
              <w:t>据类型</w:t>
            </w:r>
            <w:proofErr w:type="gramEnd"/>
          </w:p>
        </w:tc>
      </w:tr>
    </w:tbl>
    <w:p w14:paraId="590F7FE3" w14:textId="77777777" w:rsidR="00477068" w:rsidRPr="00477068" w:rsidRDefault="00477068" w:rsidP="00477068"/>
    <w:p w14:paraId="7566E937" w14:textId="77777777" w:rsidR="00CC1EAB" w:rsidRDefault="00CC1EAB" w:rsidP="00CC1EAB">
      <w:pPr>
        <w:pStyle w:val="20"/>
      </w:pPr>
      <w:r>
        <w:rPr>
          <w:rFonts w:hint="eastAsia"/>
        </w:rPr>
        <w:t>数据同步方式</w:t>
      </w:r>
      <w:bookmarkEnd w:id="97"/>
      <w:bookmarkEnd w:id="98"/>
    </w:p>
    <w:p w14:paraId="080DC9B6" w14:textId="77777777" w:rsidR="00CC1EAB" w:rsidRDefault="00CC1EAB" w:rsidP="00CC1EA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2B5AA3">
        <w:rPr>
          <w:rFonts w:asciiTheme="minorEastAsia" w:hAnsiTheme="minorEastAsia" w:hint="eastAsia"/>
        </w:rPr>
        <w:t>CDM</w:t>
      </w:r>
      <w:r>
        <w:rPr>
          <w:rFonts w:asciiTheme="minorEastAsia" w:hAnsiTheme="minorEastAsia" w:hint="eastAsia"/>
        </w:rPr>
        <w:t>负责集群数据库的数据一致性。将外部应用的更新操作分发到集群内的每个数据库执行。</w:t>
      </w:r>
    </w:p>
    <w:p w14:paraId="13FFFFCB" w14:textId="77777777" w:rsidR="00CC1EAB" w:rsidRDefault="00CC1EAB" w:rsidP="00CC1EAB">
      <w:pPr>
        <w:pStyle w:val="20"/>
      </w:pPr>
      <w:bookmarkStart w:id="100" w:name="_Toc419465284"/>
      <w:bookmarkStart w:id="101" w:name="_Toc427744471"/>
      <w:r>
        <w:rPr>
          <w:rFonts w:hint="eastAsia"/>
        </w:rPr>
        <w:t>数据库节点动态增删</w:t>
      </w:r>
      <w:bookmarkEnd w:id="100"/>
      <w:bookmarkEnd w:id="101"/>
    </w:p>
    <w:p w14:paraId="5F04DCD2" w14:textId="77777777" w:rsidR="00CC1EAB" w:rsidRDefault="00CC1EAB" w:rsidP="00CC1EA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2B5AA3">
        <w:rPr>
          <w:rFonts w:asciiTheme="minorEastAsia" w:hAnsiTheme="minorEastAsia" w:hint="eastAsia"/>
        </w:rPr>
        <w:t>CDM</w:t>
      </w:r>
      <w:r>
        <w:rPr>
          <w:rFonts w:asciiTheme="minorEastAsia" w:hAnsiTheme="minorEastAsia" w:hint="eastAsia"/>
        </w:rPr>
        <w:t>可以动态的增加或删除集群中的数据库节点。在新增数据库节点时，尽量新增空数据库，避免数据库中遗留有冗余数据。新增数据库节点会有数据同步的耗时，在系统数据量比较大时，新增一个空数据库节点需要较长时间。</w:t>
      </w:r>
    </w:p>
    <w:p w14:paraId="58984878" w14:textId="77777777" w:rsidR="00CC1EAB" w:rsidRPr="00C07A72" w:rsidRDefault="00CC1EAB" w:rsidP="00CC1EAB">
      <w:pPr>
        <w:pStyle w:val="20"/>
      </w:pPr>
      <w:bookmarkStart w:id="102" w:name="_Toc419465285"/>
      <w:bookmarkStart w:id="103" w:name="_Toc427744472"/>
      <w:r w:rsidRPr="00EC567D">
        <w:rPr>
          <w:rFonts w:hint="eastAsia"/>
        </w:rPr>
        <w:t>数据库故障处理</w:t>
      </w:r>
      <w:bookmarkEnd w:id="102"/>
      <w:bookmarkEnd w:id="103"/>
    </w:p>
    <w:p w14:paraId="6520F7D0" w14:textId="77777777" w:rsidR="00CC1EAB" w:rsidRDefault="00CC1EAB" w:rsidP="00CC1EA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当集群内的数据库节点发生严重故障（</w:t>
      </w:r>
      <w:proofErr w:type="gramStart"/>
      <w:r>
        <w:rPr>
          <w:rFonts w:asciiTheme="minorEastAsia" w:hAnsiTheme="minorEastAsia" w:hint="eastAsia"/>
        </w:rPr>
        <w:t>宕</w:t>
      </w:r>
      <w:proofErr w:type="gramEnd"/>
      <w:r>
        <w:rPr>
          <w:rFonts w:asciiTheme="minorEastAsia" w:hAnsiTheme="minorEastAsia" w:hint="eastAsia"/>
        </w:rPr>
        <w:t>机、网络断开等）时，需要将数据库节点从集群中剔除，待数据库故障解除后重新加入集群中。</w:t>
      </w:r>
      <w:r w:rsidR="002B5AA3">
        <w:rPr>
          <w:rFonts w:asciiTheme="minorEastAsia" w:hAnsiTheme="minorEastAsia" w:hint="eastAsia"/>
        </w:rPr>
        <w:t>CDM</w:t>
      </w:r>
      <w:r>
        <w:rPr>
          <w:rFonts w:asciiTheme="minorEastAsia" w:hAnsiTheme="minorEastAsia" w:hint="eastAsia"/>
        </w:rPr>
        <w:t>提供数据库故障判断和检测机制，根据不同的故障级别执行不同的隔离操作。例如，将故障节点进行逻辑隔离、将故障节点进行物理隔离。</w:t>
      </w:r>
    </w:p>
    <w:p w14:paraId="3CCFC6B2" w14:textId="77777777" w:rsidR="00CC1EAB" w:rsidRDefault="00CC1EAB" w:rsidP="00CC1EA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对从数据库集群中逻辑隔离处理的数据库节点，</w:t>
      </w:r>
      <w:r w:rsidR="002B5AA3">
        <w:rPr>
          <w:rFonts w:asciiTheme="minorEastAsia" w:hAnsiTheme="minorEastAsia" w:hint="eastAsia"/>
        </w:rPr>
        <w:t>CDM</w:t>
      </w:r>
      <w:r>
        <w:rPr>
          <w:rFonts w:asciiTheme="minorEastAsia" w:hAnsiTheme="minorEastAsia" w:hint="eastAsia"/>
        </w:rPr>
        <w:t>能缓存后续的同步SQL，在数据库恢复正常后，将缓存的SQL依次执行，确保数据同步。</w:t>
      </w:r>
    </w:p>
    <w:p w14:paraId="0A06763B" w14:textId="77777777" w:rsidR="00CC1EAB" w:rsidRPr="00EC567D" w:rsidRDefault="00CC1EAB" w:rsidP="00CC1EA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对物理隔离的数据库节点，</w:t>
      </w:r>
      <w:r w:rsidR="002B5AA3">
        <w:rPr>
          <w:rFonts w:asciiTheme="minorEastAsia" w:hAnsiTheme="minorEastAsia" w:hint="eastAsia"/>
        </w:rPr>
        <w:t>CDM</w:t>
      </w:r>
      <w:r>
        <w:rPr>
          <w:rFonts w:asciiTheme="minorEastAsia" w:hAnsiTheme="minorEastAsia" w:hint="eastAsia"/>
        </w:rPr>
        <w:t>将后续同步SQL保存到文件中，由人工进行数据同步。</w:t>
      </w:r>
    </w:p>
    <w:p w14:paraId="34F26790" w14:textId="77777777" w:rsidR="00CC1EAB" w:rsidRDefault="00CC1EAB" w:rsidP="00CC1EAB">
      <w:pPr>
        <w:pStyle w:val="20"/>
      </w:pPr>
      <w:bookmarkStart w:id="104" w:name="_Toc419465286"/>
      <w:bookmarkStart w:id="105" w:name="_Toc427744473"/>
      <w:r>
        <w:rPr>
          <w:rFonts w:hint="eastAsia"/>
        </w:rPr>
        <w:t>数据恢复方式</w:t>
      </w:r>
      <w:bookmarkEnd w:id="104"/>
      <w:bookmarkEnd w:id="105"/>
    </w:p>
    <w:p w14:paraId="527BC6A5" w14:textId="77777777" w:rsidR="00CC1EAB" w:rsidRDefault="00CC1EAB" w:rsidP="00CC1EA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2B5AA3">
        <w:rPr>
          <w:rFonts w:asciiTheme="minorEastAsia" w:hAnsiTheme="minorEastAsia" w:hint="eastAsia"/>
        </w:rPr>
        <w:t>CDM</w:t>
      </w:r>
      <w:r>
        <w:rPr>
          <w:rFonts w:asciiTheme="minorEastAsia" w:hAnsiTheme="minorEastAsia" w:hint="eastAsia"/>
        </w:rPr>
        <w:t>在集群内数据库节点同步失败时，提供异常SQL记录供人为手动恢复数据。</w:t>
      </w:r>
    </w:p>
    <w:p w14:paraId="71807EC8" w14:textId="77777777" w:rsidR="00CC1EAB" w:rsidRDefault="00CC1EAB" w:rsidP="00CC1EAB">
      <w:pPr>
        <w:pStyle w:val="20"/>
      </w:pPr>
      <w:bookmarkStart w:id="106" w:name="_Toc419465287"/>
      <w:bookmarkStart w:id="107" w:name="_Toc427744474"/>
      <w:r>
        <w:rPr>
          <w:rFonts w:hint="eastAsia"/>
        </w:rPr>
        <w:t>负载均衡方式</w:t>
      </w:r>
      <w:bookmarkEnd w:id="106"/>
      <w:bookmarkEnd w:id="107"/>
    </w:p>
    <w:p w14:paraId="698CAC80" w14:textId="77777777" w:rsidR="00CC1EAB" w:rsidRDefault="002B5AA3" w:rsidP="00C07A72">
      <w:pPr>
        <w:pStyle w:val="ae"/>
      </w:pPr>
      <w:r w:rsidRPr="00C07A72">
        <w:rPr>
          <w:rFonts w:hint="eastAsia"/>
        </w:rPr>
        <w:t>CDM</w:t>
      </w:r>
      <w:r w:rsidR="00CC1EAB" w:rsidRPr="00C07A72">
        <w:rPr>
          <w:rFonts w:hint="eastAsia"/>
        </w:rPr>
        <w:t>在处理前端大批量的访问请求时，可以按照一定规则将请求分配给各个数据库执行，规则可以是轮询、最闲、按比例等</w:t>
      </w:r>
      <w:r w:rsidR="000D48DE">
        <w:rPr>
          <w:rFonts w:hint="eastAsia"/>
        </w:rPr>
        <w:t>。</w:t>
      </w:r>
    </w:p>
    <w:p w14:paraId="54C28F6D" w14:textId="77777777" w:rsidR="000D48DE" w:rsidRDefault="000D48DE" w:rsidP="000D48DE">
      <w:pPr>
        <w:pStyle w:val="20"/>
      </w:pPr>
      <w:bookmarkStart w:id="108" w:name="_Toc427744475"/>
      <w:r>
        <w:rPr>
          <w:rFonts w:hint="eastAsia"/>
        </w:rPr>
        <w:lastRenderedPageBreak/>
        <w:t>数据</w:t>
      </w:r>
      <w:r>
        <w:t>缓存</w:t>
      </w:r>
      <w:bookmarkEnd w:id="108"/>
    </w:p>
    <w:p w14:paraId="47053C23" w14:textId="77777777" w:rsidR="000D48DE" w:rsidRPr="000D48DE" w:rsidRDefault="000D48DE" w:rsidP="00C07A72">
      <w:pPr>
        <w:pStyle w:val="ae"/>
      </w:pPr>
      <w:r>
        <w:rPr>
          <w:rFonts w:hint="eastAsia"/>
        </w:rPr>
        <w:t>CDM</w:t>
      </w:r>
      <w:r>
        <w:t>是否需要缓存？经过</w:t>
      </w:r>
      <w:r>
        <w:rPr>
          <w:rFonts w:hint="eastAsia"/>
        </w:rPr>
        <w:t>调研</w:t>
      </w:r>
      <w:r>
        <w:t>，</w:t>
      </w:r>
      <w:r>
        <w:t>nosql</w:t>
      </w:r>
      <w:r>
        <w:t>的数据库和面向对象数据库（</w:t>
      </w:r>
      <w:r>
        <w:rPr>
          <w:rFonts w:hint="eastAsia"/>
        </w:rPr>
        <w:t>OQL</w:t>
      </w:r>
      <w:r>
        <w:rPr>
          <w:rFonts w:hint="eastAsia"/>
        </w:rPr>
        <w:t>语言</w:t>
      </w:r>
      <w:r>
        <w:t>）</w:t>
      </w:r>
      <w:r>
        <w:rPr>
          <w:rFonts w:hint="eastAsia"/>
        </w:rPr>
        <w:t>本身</w:t>
      </w:r>
      <w:r>
        <w:t>都可以独立运行且具有数据持久化的特性，对于关系型数据库而言通过配置缓存可以实现数据缓存功能，因此</w:t>
      </w:r>
      <w:r>
        <w:t>CDM</w:t>
      </w:r>
      <w:r>
        <w:rPr>
          <w:rFonts w:hint="eastAsia"/>
        </w:rPr>
        <w:t>无需</w:t>
      </w:r>
      <w:r>
        <w:t>单独实现缓存功能。</w:t>
      </w:r>
    </w:p>
    <w:p w14:paraId="2EE0E800" w14:textId="77777777" w:rsidR="005248BF" w:rsidRDefault="00573CD0" w:rsidP="005248BF">
      <w:pPr>
        <w:pStyle w:val="20"/>
      </w:pPr>
      <w:bookmarkStart w:id="109" w:name="_Toc427744476"/>
      <w:r>
        <w:rPr>
          <w:rFonts w:hint="eastAsia"/>
        </w:rPr>
        <w:t>支持</w:t>
      </w:r>
      <w:r>
        <w:rPr>
          <w:rFonts w:hint="eastAsia"/>
        </w:rPr>
        <w:t>tuxedo</w:t>
      </w:r>
      <w:bookmarkEnd w:id="109"/>
    </w:p>
    <w:p w14:paraId="05312750" w14:textId="77777777" w:rsidR="005248BF" w:rsidRDefault="005248BF" w:rsidP="008F0CCD">
      <w:pPr>
        <w:pStyle w:val="ae"/>
      </w:pPr>
      <w:r>
        <w:rPr>
          <w:rFonts w:hint="eastAsia"/>
        </w:rPr>
        <w:t>在</w:t>
      </w:r>
      <w:r>
        <w:t>交易系统中，</w:t>
      </w:r>
      <w:r>
        <w:rPr>
          <w:rFonts w:hint="eastAsia"/>
        </w:rPr>
        <w:t>一般</w:t>
      </w:r>
      <w:r>
        <w:t>是通过</w:t>
      </w:r>
      <w:r>
        <w:t>tuxedo</w:t>
      </w:r>
      <w:r>
        <w:t>服务操作数据库，</w:t>
      </w:r>
      <w:r>
        <w:t>tuxedo</w:t>
      </w:r>
      <w:r>
        <w:t>服务采用</w:t>
      </w:r>
      <w:r>
        <w:t>c</w:t>
      </w:r>
      <w:r>
        <w:t>编码，有</w:t>
      </w:r>
      <w:r>
        <w:t>XA</w:t>
      </w:r>
      <w:r>
        <w:t>接口和非</w:t>
      </w:r>
      <w:r>
        <w:t>XA</w:t>
      </w:r>
      <w:r>
        <w:t>（</w:t>
      </w:r>
      <w:r>
        <w:rPr>
          <w:rFonts w:hint="eastAsia"/>
        </w:rPr>
        <w:t>esql</w:t>
      </w:r>
      <w:r>
        <w:t>）</w:t>
      </w:r>
      <w:r>
        <w:rPr>
          <w:rFonts w:hint="eastAsia"/>
        </w:rPr>
        <w:t>两种</w:t>
      </w:r>
      <w:r>
        <w:t>方式，</w:t>
      </w:r>
      <w:r>
        <w:t>CDM</w:t>
      </w:r>
      <w:r>
        <w:t>作为中间件必须保证第三</w:t>
      </w:r>
      <w:proofErr w:type="gramStart"/>
      <w:r>
        <w:t>方应用</w:t>
      </w:r>
      <w:proofErr w:type="gramEnd"/>
      <w:r>
        <w:t>以最小的代价集成</w:t>
      </w:r>
      <w:r>
        <w:t>CDM</w:t>
      </w:r>
      <w:r>
        <w:t>，因此需要前端支持</w:t>
      </w:r>
      <w:r>
        <w:t>tuxedo</w:t>
      </w:r>
      <w:r>
        <w:t>。</w:t>
      </w:r>
    </w:p>
    <w:p w14:paraId="49BDDD56" w14:textId="77777777" w:rsidR="00C22B13" w:rsidRDefault="00573CD0" w:rsidP="00930C87">
      <w:pPr>
        <w:pStyle w:val="ae"/>
      </w:pPr>
      <w:r>
        <w:rPr>
          <w:rFonts w:hint="eastAsia"/>
        </w:rPr>
        <w:t>为了</w:t>
      </w:r>
      <w:r>
        <w:t>保证</w:t>
      </w:r>
      <w:r>
        <w:rPr>
          <w:rFonts w:hint="eastAsia"/>
        </w:rPr>
        <w:t>CDM</w:t>
      </w:r>
      <w:r>
        <w:rPr>
          <w:rFonts w:hint="eastAsia"/>
        </w:rPr>
        <w:t>数据</w:t>
      </w:r>
      <w:r>
        <w:t>访问接口的协议单一性，</w:t>
      </w:r>
      <w:r w:rsidR="00C22B13">
        <w:rPr>
          <w:rFonts w:hint="eastAsia"/>
        </w:rPr>
        <w:t>CDM</w:t>
      </w:r>
      <w:r w:rsidR="00C22B13">
        <w:rPr>
          <w:rFonts w:hint="eastAsia"/>
        </w:rPr>
        <w:t>继续</w:t>
      </w:r>
      <w:r w:rsidR="00C22B13">
        <w:t>使用</w:t>
      </w:r>
      <w:r w:rsidR="00C22B13">
        <w:t>PGSQL</w:t>
      </w:r>
      <w:r w:rsidR="00C22B13">
        <w:t>协议承载。</w:t>
      </w:r>
    </w:p>
    <w:p w14:paraId="13E10BB4" w14:textId="77777777" w:rsidR="00C22B13" w:rsidRDefault="00C22B13" w:rsidP="00C22B13">
      <w:pPr>
        <w:pStyle w:val="30"/>
      </w:pPr>
      <w:bookmarkStart w:id="110" w:name="_Toc427744477"/>
      <w:r>
        <w:rPr>
          <w:rFonts w:hint="eastAsia"/>
        </w:rPr>
        <w:t>XA</w:t>
      </w:r>
      <w:r>
        <w:t>接口</w:t>
      </w:r>
      <w:bookmarkEnd w:id="110"/>
    </w:p>
    <w:p w14:paraId="3B8ABB9A" w14:textId="77777777" w:rsidR="00C22B13" w:rsidRDefault="00477249" w:rsidP="00C22B13">
      <w:pPr>
        <w:pStyle w:val="ae"/>
      </w:pPr>
      <w:r>
        <w:rPr>
          <w:rFonts w:hint="eastAsia"/>
        </w:rPr>
        <w:t>X</w:t>
      </w:r>
      <w:r>
        <w:t>A</w:t>
      </w:r>
      <w:r>
        <w:rPr>
          <w:rFonts w:hint="eastAsia"/>
        </w:rPr>
        <w:t>逻辑</w:t>
      </w:r>
      <w:r>
        <w:t>结构图如下：</w:t>
      </w:r>
    </w:p>
    <w:p w14:paraId="544BDA29" w14:textId="77777777" w:rsidR="00477249" w:rsidRDefault="00477249" w:rsidP="00477249">
      <w:pPr>
        <w:pStyle w:val="ae"/>
        <w:ind w:firstLine="0"/>
        <w:jc w:val="center"/>
      </w:pPr>
      <w:r>
        <w:object w:dxaOrig="5445" w:dyaOrig="6451" w14:anchorId="27C8033F">
          <v:shape id="_x0000_i1028" type="#_x0000_t75" style="width:271.9pt;height:322.4pt" o:ole="">
            <v:imagedata r:id="rId24" o:title=""/>
          </v:shape>
          <o:OLEObject Type="Embed" ProgID="Visio.Drawing.15" ShapeID="_x0000_i1028" DrawAspect="Content" ObjectID="_1507462054" r:id="rId25"/>
        </w:object>
      </w:r>
    </w:p>
    <w:p w14:paraId="7CFD4137" w14:textId="77777777" w:rsidR="00085669" w:rsidRDefault="00085669" w:rsidP="0090427D">
      <w:pPr>
        <w:pStyle w:val="ae"/>
        <w:numPr>
          <w:ilvl w:val="0"/>
          <w:numId w:val="16"/>
        </w:numPr>
      </w:pPr>
      <w:r>
        <w:rPr>
          <w:rFonts w:hint="eastAsia"/>
        </w:rPr>
        <w:t>RM</w:t>
      </w:r>
      <w:r>
        <w:rPr>
          <w:rFonts w:hint="eastAsia"/>
        </w:rPr>
        <w:t>文件</w:t>
      </w:r>
    </w:p>
    <w:p w14:paraId="1ABBD185" w14:textId="77777777" w:rsidR="00085669" w:rsidRPr="00085669" w:rsidRDefault="00BB64A6" w:rsidP="00BB64A6">
      <w:pPr>
        <w:pStyle w:val="ae"/>
        <w:ind w:left="840" w:firstLine="0"/>
      </w:pPr>
      <w:r>
        <w:rPr>
          <w:rFonts w:hint="eastAsia"/>
        </w:rPr>
        <w:t>增加</w:t>
      </w:r>
      <w:r w:rsidR="00085669" w:rsidRPr="00085669">
        <w:rPr>
          <w:rFonts w:hint="eastAsia"/>
        </w:rPr>
        <w:t>Postgre_XA:xapqls:-L/home/tuxedo/lixa/lib -L/usr/lib64 -llixapq -lecpg -L/home/vas/lib/lib -lglib-2.0 -lgmodule-2.0 -ldl -pthread -lgthread-2.0 -lrt -lxml2 -lz -lm</w:t>
      </w:r>
    </w:p>
    <w:p w14:paraId="32619C95" w14:textId="77777777" w:rsidR="00477249" w:rsidRDefault="00BB64A6" w:rsidP="0090427D">
      <w:pPr>
        <w:pStyle w:val="ae"/>
        <w:numPr>
          <w:ilvl w:val="0"/>
          <w:numId w:val="16"/>
        </w:numPr>
      </w:pPr>
      <w:r>
        <w:lastRenderedPageBreak/>
        <w:t>U</w:t>
      </w:r>
      <w:r>
        <w:rPr>
          <w:rFonts w:hint="eastAsia"/>
        </w:rPr>
        <w:t>bb</w:t>
      </w:r>
      <w:r>
        <w:t>配置文件</w:t>
      </w:r>
    </w:p>
    <w:p w14:paraId="65C0BB9F" w14:textId="77777777" w:rsidR="00BB64A6" w:rsidRDefault="00BB64A6" w:rsidP="00BB64A6">
      <w:pPr>
        <w:pStyle w:val="ae"/>
        <w:ind w:left="840" w:firstLine="0"/>
      </w:pPr>
      <w:r w:rsidRPr="00BB64A6">
        <w:rPr>
          <w:rFonts w:hint="eastAsia"/>
        </w:rPr>
        <w:t>OPENINFO="</w:t>
      </w:r>
      <w:proofErr w:type="gramStart"/>
      <w:r w:rsidRPr="00BB64A6">
        <w:rPr>
          <w:rFonts w:hint="eastAsia"/>
        </w:rPr>
        <w:t>PostgreSQL[</w:t>
      </w:r>
      <w:proofErr w:type="gramEnd"/>
      <w:r w:rsidRPr="00BB64A6">
        <w:rPr>
          <w:rFonts w:hint="eastAsia"/>
        </w:rPr>
        <w:t>LIXA]: hostaddr=192.168.2.119 port=5432 dbname=postgre user=postgre password=123456 connect_timeout=5"</w:t>
      </w:r>
    </w:p>
    <w:p w14:paraId="2DEAA525" w14:textId="77777777" w:rsidR="00BB64A6" w:rsidRDefault="00BB64A6" w:rsidP="00BB64A6">
      <w:pPr>
        <w:pStyle w:val="ae"/>
      </w:pPr>
      <w:r>
        <w:rPr>
          <w:rFonts w:hint="eastAsia"/>
        </w:rPr>
        <w:t>通过测试</w:t>
      </w:r>
      <w:r>
        <w:t>发现直接集成无法满足</w:t>
      </w:r>
      <w:r>
        <w:t>XA</w:t>
      </w:r>
      <w:r>
        <w:t>接口，原因是</w:t>
      </w:r>
      <w:r w:rsidR="00150812">
        <w:t>libxapq.so</w:t>
      </w:r>
      <w:r w:rsidR="00150812">
        <w:rPr>
          <w:rFonts w:hint="eastAsia"/>
        </w:rPr>
        <w:t>中</w:t>
      </w:r>
      <w:r w:rsidR="00150812">
        <w:t>定义的</w:t>
      </w:r>
      <w:r w:rsidR="00150812">
        <w:t>xa</w:t>
      </w:r>
      <w:r w:rsidR="00150812">
        <w:t>接口采用</w:t>
      </w:r>
      <w:r w:rsidR="00150812">
        <w:t>libpq.so</w:t>
      </w:r>
      <w:r w:rsidR="00150812">
        <w:rPr>
          <w:rFonts w:hint="eastAsia"/>
        </w:rPr>
        <w:t>的</w:t>
      </w:r>
      <w:r w:rsidR="00150812">
        <w:t>API</w:t>
      </w:r>
      <w:r w:rsidR="00150812">
        <w:t>实现，而嵌入式</w:t>
      </w:r>
      <w:r w:rsidR="00150812">
        <w:t>sql</w:t>
      </w:r>
      <w:r w:rsidR="00150812">
        <w:t>通过</w:t>
      </w:r>
      <w:r w:rsidR="00150812">
        <w:t>ecpg</w:t>
      </w:r>
      <w:r w:rsidR="00150812">
        <w:t>编译后会转换为</w:t>
      </w:r>
      <w:r w:rsidR="00150812">
        <w:t>libecpg.so</w:t>
      </w:r>
      <w:r w:rsidR="00150812">
        <w:t>中的接口，两种接口无法混用，</w:t>
      </w:r>
      <w:r w:rsidR="00150812">
        <w:t>libpq</w:t>
      </w:r>
      <w:r w:rsidR="00150812">
        <w:t>接口使用</w:t>
      </w:r>
      <w:r w:rsidR="00150812">
        <w:t>PGConn</w:t>
      </w:r>
      <w:r w:rsidR="00150812">
        <w:rPr>
          <w:rFonts w:hint="eastAsia"/>
        </w:rPr>
        <w:t>指针关联</w:t>
      </w:r>
      <w:r w:rsidR="00150812">
        <w:t>连接，</w:t>
      </w:r>
      <w:r w:rsidR="00150812">
        <w:t>ecpg</w:t>
      </w:r>
      <w:r w:rsidR="00150812">
        <w:t>接口使用连接名字符串关联连接，这样会导致</w:t>
      </w:r>
      <w:r w:rsidR="00150812">
        <w:t>sql</w:t>
      </w:r>
      <w:r w:rsidR="00150812">
        <w:t>执行失败</w:t>
      </w:r>
      <w:r w:rsidR="00150812">
        <w:rPr>
          <w:rFonts w:hint="eastAsia"/>
        </w:rPr>
        <w:t>（找不到</w:t>
      </w:r>
      <w:r w:rsidR="00150812">
        <w:t>连接）。</w:t>
      </w:r>
    </w:p>
    <w:p w14:paraId="1DCE42E0" w14:textId="77777777" w:rsidR="00150812" w:rsidRDefault="0046780F" w:rsidP="00BB64A6">
      <w:pPr>
        <w:pStyle w:val="ae"/>
      </w:pPr>
      <w:r>
        <w:rPr>
          <w:rFonts w:hint="eastAsia"/>
        </w:rPr>
        <w:t>解决方案</w:t>
      </w:r>
      <w:r>
        <w:t>：</w:t>
      </w:r>
    </w:p>
    <w:p w14:paraId="0CE85B54" w14:textId="77777777" w:rsidR="001D0D25" w:rsidRDefault="0046780F" w:rsidP="00BB64A6">
      <w:pPr>
        <w:pStyle w:val="ae"/>
      </w:pPr>
      <w:r>
        <w:rPr>
          <w:rFonts w:hint="eastAsia"/>
        </w:rPr>
        <w:t>基于开源</w:t>
      </w:r>
      <w:r>
        <w:t>项目</w:t>
      </w:r>
      <w:r>
        <w:t>lixa</w:t>
      </w:r>
      <w:r>
        <w:t>重写</w:t>
      </w:r>
      <w:r w:rsidR="001D0D25">
        <w:t>liblixapq.</w:t>
      </w:r>
      <w:proofErr w:type="gramStart"/>
      <w:r w:rsidR="001D0D25">
        <w:t>so</w:t>
      </w:r>
      <w:proofErr w:type="gramEnd"/>
    </w:p>
    <w:p w14:paraId="490451B9" w14:textId="77777777" w:rsidR="0046780F" w:rsidRDefault="001D0D25" w:rsidP="0090427D">
      <w:pPr>
        <w:pStyle w:val="ae"/>
        <w:numPr>
          <w:ilvl w:val="0"/>
          <w:numId w:val="17"/>
        </w:numPr>
      </w:pPr>
      <w:r>
        <w:t>l</w:t>
      </w:r>
      <w:r w:rsidR="0046780F">
        <w:t>ibpq</w:t>
      </w:r>
      <w:r w:rsidR="0046780F">
        <w:t>接口替换为</w:t>
      </w:r>
      <w:r w:rsidR="0046780F">
        <w:t>ecpg</w:t>
      </w:r>
      <w:r w:rsidR="0046780F">
        <w:t>接口</w:t>
      </w:r>
      <w:r w:rsidR="0046780F">
        <w:rPr>
          <w:rFonts w:hint="eastAsia"/>
        </w:rPr>
        <w:t>，</w:t>
      </w:r>
      <w:r w:rsidR="0046780F">
        <w:t>由于</w:t>
      </w:r>
      <w:r w:rsidR="0046780F">
        <w:t>ecpg</w:t>
      </w:r>
      <w:r w:rsidR="0046780F">
        <w:t>接口不能解析</w:t>
      </w:r>
      <w:r w:rsidR="0046780F">
        <w:t>ubb</w:t>
      </w:r>
      <w:r w:rsidR="0046780F">
        <w:t>配置的</w:t>
      </w:r>
      <w:r w:rsidR="0046780F">
        <w:t>OPENINFO</w:t>
      </w:r>
      <w:r w:rsidR="0046780F">
        <w:t>，还需要</w:t>
      </w:r>
      <w:r w:rsidR="0046780F">
        <w:rPr>
          <w:rFonts w:hint="eastAsia"/>
        </w:rPr>
        <w:t>在</w:t>
      </w:r>
      <w:r w:rsidR="0046780F">
        <w:t>xa_open</w:t>
      </w:r>
      <w:r w:rsidR="0046780F">
        <w:t>中解析</w:t>
      </w:r>
      <w:r w:rsidR="0046780F">
        <w:t>OPENINFO</w:t>
      </w:r>
      <w:r w:rsidR="0046780F">
        <w:t>。</w:t>
      </w:r>
    </w:p>
    <w:p w14:paraId="45C0067D" w14:textId="77777777" w:rsidR="001D0D25" w:rsidRDefault="001D0D25" w:rsidP="0090427D">
      <w:pPr>
        <w:pStyle w:val="ae"/>
        <w:numPr>
          <w:ilvl w:val="0"/>
          <w:numId w:val="17"/>
        </w:numPr>
      </w:pPr>
      <w:r>
        <w:rPr>
          <w:rFonts w:hint="eastAsia"/>
        </w:rPr>
        <w:t>ecpg</w:t>
      </w:r>
      <w:r>
        <w:rPr>
          <w:rFonts w:hint="eastAsia"/>
        </w:rPr>
        <w:t>接口</w:t>
      </w:r>
      <w:r>
        <w:t>是基于</w:t>
      </w:r>
      <w:r>
        <w:t>connection-name</w:t>
      </w:r>
      <w:r>
        <w:t>标识连接的，使用</w:t>
      </w:r>
      <w:r>
        <w:rPr>
          <w:rFonts w:hint="eastAsia"/>
        </w:rPr>
        <w:t>线程</w:t>
      </w:r>
      <w:r>
        <w:t>id</w:t>
      </w:r>
      <w:r>
        <w:t>作为</w:t>
      </w:r>
      <w:r>
        <w:t>connecttion-name</w:t>
      </w:r>
      <w:r>
        <w:t>。</w:t>
      </w:r>
    </w:p>
    <w:p w14:paraId="72C5D2E8" w14:textId="77777777" w:rsidR="00C22B13" w:rsidRDefault="00C22B13" w:rsidP="00C22B13">
      <w:pPr>
        <w:pStyle w:val="30"/>
      </w:pPr>
      <w:bookmarkStart w:id="111" w:name="_Toc427744478"/>
      <w:r>
        <w:rPr>
          <w:rFonts w:hint="eastAsia"/>
        </w:rPr>
        <w:t>非</w:t>
      </w:r>
      <w:r>
        <w:rPr>
          <w:rFonts w:hint="eastAsia"/>
        </w:rPr>
        <w:t>XA</w:t>
      </w:r>
      <w:r>
        <w:rPr>
          <w:rFonts w:hint="eastAsia"/>
        </w:rPr>
        <w:t>（</w:t>
      </w:r>
      <w:r>
        <w:rPr>
          <w:rFonts w:hint="eastAsia"/>
        </w:rPr>
        <w:t>esql</w:t>
      </w:r>
      <w:r>
        <w:t>）接口</w:t>
      </w:r>
      <w:bookmarkEnd w:id="111"/>
    </w:p>
    <w:p w14:paraId="2A3904E5" w14:textId="77777777" w:rsidR="008C0257" w:rsidRDefault="008C0257" w:rsidP="008C0257">
      <w:pPr>
        <w:pStyle w:val="ae"/>
      </w:pPr>
      <w:r>
        <w:rPr>
          <w:rFonts w:hint="eastAsia"/>
        </w:rPr>
        <w:t>非</w:t>
      </w:r>
      <w:r>
        <w:t>XA</w:t>
      </w:r>
      <w:r>
        <w:t>（</w:t>
      </w:r>
      <w:r>
        <w:rPr>
          <w:rFonts w:hint="eastAsia"/>
        </w:rPr>
        <w:t>esql</w:t>
      </w:r>
      <w:r>
        <w:t>）</w:t>
      </w:r>
      <w:r>
        <w:rPr>
          <w:rFonts w:hint="eastAsia"/>
        </w:rPr>
        <w:t>逻辑</w:t>
      </w:r>
      <w:r>
        <w:t>结构图如下：</w:t>
      </w:r>
    </w:p>
    <w:p w14:paraId="687D8D58" w14:textId="77777777" w:rsidR="00B30E8B" w:rsidRPr="00B30E8B" w:rsidRDefault="00DB6743" w:rsidP="008C0257">
      <w:pPr>
        <w:jc w:val="center"/>
      </w:pPr>
      <w:r>
        <w:object w:dxaOrig="4186" w:dyaOrig="6451" w14:anchorId="3F3145DA">
          <v:shape id="_x0000_i1029" type="#_x0000_t75" style="width:209.55pt;height:322.4pt" o:ole="">
            <v:imagedata r:id="rId26" o:title=""/>
          </v:shape>
          <o:OLEObject Type="Embed" ProgID="Visio.Drawing.15" ShapeID="_x0000_i1029" DrawAspect="Content" ObjectID="_1507462055" r:id="rId27"/>
        </w:object>
      </w:r>
    </w:p>
    <w:p w14:paraId="33A4661A" w14:textId="77777777" w:rsidR="0004699D" w:rsidRDefault="0004699D" w:rsidP="0004699D">
      <w:pPr>
        <w:pStyle w:val="ae"/>
        <w:numPr>
          <w:ilvl w:val="0"/>
          <w:numId w:val="11"/>
        </w:numPr>
      </w:pPr>
      <w:r>
        <w:rPr>
          <w:rFonts w:hint="eastAsia"/>
        </w:rPr>
        <w:t>第三</w:t>
      </w:r>
      <w:proofErr w:type="gramStart"/>
      <w:r>
        <w:rPr>
          <w:rFonts w:hint="eastAsia"/>
        </w:rPr>
        <w:t>方</w:t>
      </w:r>
      <w:r>
        <w:t>应用</w:t>
      </w:r>
      <w:proofErr w:type="gramEnd"/>
      <w:r>
        <w:t>修改</w:t>
      </w:r>
    </w:p>
    <w:p w14:paraId="44EDB3F5" w14:textId="77777777" w:rsidR="00930C87" w:rsidRDefault="00930C87" w:rsidP="00930C87">
      <w:pPr>
        <w:pStyle w:val="ae"/>
      </w:pPr>
      <w:r>
        <w:rPr>
          <w:rFonts w:hint="eastAsia"/>
        </w:rPr>
        <w:t>tuxedo</w:t>
      </w:r>
      <w:r>
        <w:t>的服务需要做少量改动来适配</w:t>
      </w:r>
      <w:r>
        <w:t>CDM</w:t>
      </w:r>
      <w:r>
        <w:rPr>
          <w:rFonts w:hint="eastAsia"/>
        </w:rPr>
        <w:t>，修改</w:t>
      </w:r>
      <w:r>
        <w:t>包括以下方面：</w:t>
      </w:r>
    </w:p>
    <w:p w14:paraId="6E1DA6E7" w14:textId="77777777" w:rsidR="00930C87" w:rsidRDefault="002A45E7" w:rsidP="00930C87">
      <w:pPr>
        <w:pStyle w:val="ae"/>
        <w:numPr>
          <w:ilvl w:val="0"/>
          <w:numId w:val="12"/>
        </w:numPr>
      </w:pPr>
      <w:r>
        <w:t>Makefile</w:t>
      </w:r>
      <w:r>
        <w:t>中</w:t>
      </w:r>
      <w:r>
        <w:rPr>
          <w:rFonts w:hint="eastAsia"/>
        </w:rPr>
        <w:t>e</w:t>
      </w:r>
      <w:r w:rsidR="00930C87">
        <w:rPr>
          <w:rFonts w:hint="eastAsia"/>
        </w:rPr>
        <w:t>sql</w:t>
      </w:r>
      <w:r w:rsidR="00930C87">
        <w:t>预编译器替换为</w:t>
      </w:r>
      <w:r w:rsidR="00930C87" w:rsidRPr="00930C87">
        <w:t>ecpg</w:t>
      </w:r>
      <w:r>
        <w:rPr>
          <w:rFonts w:hint="eastAsia"/>
        </w:rPr>
        <w:t>，</w:t>
      </w:r>
      <w:r>
        <w:t>例如</w:t>
      </w:r>
      <w:r>
        <w:t>oracle</w:t>
      </w:r>
      <w:r>
        <w:t>的</w:t>
      </w:r>
      <w:r>
        <w:t>proc</w:t>
      </w:r>
      <w:r>
        <w:t>替换为</w:t>
      </w:r>
      <w:r>
        <w:t>ecpg</w:t>
      </w:r>
      <w:r>
        <w:t>。</w:t>
      </w:r>
    </w:p>
    <w:p w14:paraId="0298D126" w14:textId="77777777" w:rsidR="002A45E7" w:rsidRDefault="002A45E7" w:rsidP="002A45E7">
      <w:pPr>
        <w:pStyle w:val="ae"/>
        <w:numPr>
          <w:ilvl w:val="0"/>
          <w:numId w:val="12"/>
        </w:numPr>
      </w:pPr>
      <w:r>
        <w:t>M</w:t>
      </w:r>
      <w:r>
        <w:rPr>
          <w:rFonts w:hint="eastAsia"/>
        </w:rPr>
        <w:t>akefile</w:t>
      </w:r>
      <w:r>
        <w:t>中链接库</w:t>
      </w:r>
      <w:r>
        <w:rPr>
          <w:rFonts w:hint="eastAsia"/>
        </w:rPr>
        <w:t>替换</w:t>
      </w:r>
      <w:r>
        <w:t>为</w:t>
      </w:r>
      <w:r w:rsidRPr="002A45E7">
        <w:t>-lecpg</w:t>
      </w:r>
      <w:r>
        <w:rPr>
          <w:rFonts w:hint="eastAsia"/>
        </w:rPr>
        <w:t>，</w:t>
      </w:r>
      <w:r>
        <w:t>例如</w:t>
      </w:r>
      <w:r>
        <w:rPr>
          <w:rFonts w:hint="eastAsia"/>
        </w:rPr>
        <w:t>连</w:t>
      </w:r>
      <w:r>
        <w:t>oracle</w:t>
      </w:r>
      <w:r>
        <w:t>时</w:t>
      </w:r>
      <w:r>
        <w:rPr>
          <w:rFonts w:hint="eastAsia"/>
        </w:rPr>
        <w:t>这样</w:t>
      </w:r>
      <w:r>
        <w:t>链接</w:t>
      </w:r>
      <w:r>
        <w:rPr>
          <w:rFonts w:hint="eastAsia"/>
        </w:rPr>
        <w:t>——</w:t>
      </w:r>
      <w:r w:rsidRPr="002A45E7">
        <w:t xml:space="preserve">-L$ORACLE_HOME/lib </w:t>
      </w:r>
      <w:r>
        <w:t>–</w:t>
      </w:r>
      <w:r w:rsidRPr="002A45E7">
        <w:t>lclntsh</w:t>
      </w:r>
      <w:r>
        <w:rPr>
          <w:rFonts w:hint="eastAsia"/>
        </w:rPr>
        <w:t>，</w:t>
      </w:r>
      <w:r>
        <w:t>而连接</w:t>
      </w:r>
      <w:r>
        <w:t>CDM</w:t>
      </w:r>
      <w:r>
        <w:t>时这样</w:t>
      </w:r>
      <w:r>
        <w:rPr>
          <w:rFonts w:hint="eastAsia"/>
        </w:rPr>
        <w:t>链接</w:t>
      </w:r>
      <w:r>
        <w:t xml:space="preserve">——-L$CDM_HOME/lib </w:t>
      </w:r>
      <w:r>
        <w:lastRenderedPageBreak/>
        <w:t>–lecpg</w:t>
      </w:r>
    </w:p>
    <w:p w14:paraId="3B9C6191" w14:textId="77777777" w:rsidR="002A45E7" w:rsidRDefault="00D3191A" w:rsidP="00D3191A">
      <w:pPr>
        <w:pStyle w:val="ae"/>
        <w:numPr>
          <w:ilvl w:val="0"/>
          <w:numId w:val="12"/>
        </w:numPr>
      </w:pPr>
      <w:r>
        <w:rPr>
          <w:rFonts w:hint="eastAsia"/>
        </w:rPr>
        <w:t>连接</w:t>
      </w:r>
      <w:r>
        <w:t>数据库代码修改</w:t>
      </w:r>
      <w:r>
        <w:rPr>
          <w:rFonts w:hint="eastAsia"/>
        </w:rPr>
        <w:t>为</w:t>
      </w:r>
      <w:r>
        <w:t>：</w:t>
      </w:r>
      <w:r w:rsidRPr="00D3191A">
        <w:t xml:space="preserve">EXEC SQL CONNECT TO </w:t>
      </w:r>
      <w:r>
        <w:rPr>
          <w:rFonts w:hint="eastAsia"/>
        </w:rPr>
        <w:t>&lt;</w:t>
      </w:r>
      <w:r>
        <w:t>db</w:t>
      </w:r>
      <w:r>
        <w:rPr>
          <w:rFonts w:hint="eastAsia"/>
        </w:rPr>
        <w:t>&gt;</w:t>
      </w:r>
      <w:r w:rsidRPr="00D3191A">
        <w:t xml:space="preserve"> </w:t>
      </w:r>
      <w:r w:rsidR="00337CA8">
        <w:t xml:space="preserve">[AS </w:t>
      </w:r>
      <w:r w:rsidR="00337CA8">
        <w:rPr>
          <w:rFonts w:hint="eastAsia"/>
        </w:rPr>
        <w:t>连接名</w:t>
      </w:r>
      <w:r w:rsidR="00337CA8">
        <w:t xml:space="preserve">] </w:t>
      </w:r>
      <w:r w:rsidR="00474207">
        <w:t>[</w:t>
      </w:r>
      <w:r w:rsidRPr="00D3191A">
        <w:t xml:space="preserve">USER </w:t>
      </w:r>
      <w:r>
        <w:t>&lt;user&gt;</w:t>
      </w:r>
      <w:r w:rsidR="00474207">
        <w:t>]</w:t>
      </w:r>
      <w:r w:rsidRPr="00D3191A">
        <w:t xml:space="preserve"> </w:t>
      </w:r>
      <w:r w:rsidR="00474207">
        <w:t>[</w:t>
      </w:r>
      <w:r w:rsidRPr="00D3191A">
        <w:t>USING</w:t>
      </w:r>
      <w:r w:rsidR="00337CA8">
        <w:t>|</w:t>
      </w:r>
      <w:r w:rsidR="00337CA8" w:rsidRPr="00337CA8">
        <w:t>IDENTIFIED BY</w:t>
      </w:r>
      <w:r w:rsidRPr="00D3191A">
        <w:t xml:space="preserve"> </w:t>
      </w:r>
      <w:r>
        <w:t>&lt;passwd&gt;</w:t>
      </w:r>
      <w:r w:rsidR="00474207">
        <w:t>]</w:t>
      </w:r>
      <w:r w:rsidRPr="00D3191A">
        <w:t>;</w:t>
      </w:r>
    </w:p>
    <w:p w14:paraId="7957CB72" w14:textId="77777777" w:rsidR="00474207" w:rsidRDefault="00474207" w:rsidP="00474207">
      <w:pPr>
        <w:pStyle w:val="ae"/>
        <w:ind w:left="840" w:firstLine="0"/>
      </w:pPr>
      <w:r>
        <w:t>USER</w:t>
      </w:r>
      <w:r>
        <w:rPr>
          <w:rFonts w:hint="eastAsia"/>
        </w:rPr>
        <w:t>和</w:t>
      </w:r>
      <w:r>
        <w:t>USING</w:t>
      </w:r>
      <w:r>
        <w:rPr>
          <w:rFonts w:hint="eastAsia"/>
        </w:rPr>
        <w:t>分别</w:t>
      </w:r>
      <w:r>
        <w:t>指示用户名和密码</w:t>
      </w:r>
      <w:r>
        <w:rPr>
          <w:rFonts w:hint="eastAsia"/>
        </w:rPr>
        <w:t>，</w:t>
      </w:r>
      <w:r>
        <w:t>可选属性，视信任关系而定。</w:t>
      </w:r>
    </w:p>
    <w:p w14:paraId="3824C81B" w14:textId="77777777" w:rsidR="009F27FE" w:rsidRDefault="009F27FE" w:rsidP="009F27FE">
      <w:pPr>
        <w:pStyle w:val="ae"/>
        <w:numPr>
          <w:ilvl w:val="0"/>
          <w:numId w:val="12"/>
        </w:numPr>
      </w:pPr>
      <w:r>
        <w:rPr>
          <w:rFonts w:hint="eastAsia"/>
        </w:rPr>
        <w:t>事务</w:t>
      </w:r>
      <w:r>
        <w:t>提交和</w:t>
      </w:r>
      <w:proofErr w:type="gramStart"/>
      <w:r>
        <w:t>回滚</w:t>
      </w:r>
      <w:r>
        <w:rPr>
          <w:rFonts w:hint="eastAsia"/>
        </w:rPr>
        <w:t>不</w:t>
      </w:r>
      <w:proofErr w:type="gramEnd"/>
      <w:r>
        <w:t>支持</w:t>
      </w:r>
      <w:r>
        <w:t>RELEASE</w:t>
      </w:r>
      <w:r>
        <w:t>关键字（</w:t>
      </w:r>
      <w:r>
        <w:rPr>
          <w:rFonts w:hint="eastAsia"/>
        </w:rPr>
        <w:t>oracle</w:t>
      </w:r>
      <w:r>
        <w:t xml:space="preserve"> esql</w:t>
      </w:r>
      <w:r>
        <w:t>关键字，指示</w:t>
      </w:r>
      <w:r>
        <w:rPr>
          <w:rFonts w:hint="eastAsia"/>
        </w:rPr>
        <w:t>在</w:t>
      </w:r>
      <w:r>
        <w:t>事务提交</w:t>
      </w:r>
      <w:proofErr w:type="gramStart"/>
      <w:r>
        <w:t>或回滚后</w:t>
      </w:r>
      <w:proofErr w:type="gramEnd"/>
      <w:r>
        <w:t>断开连接）</w:t>
      </w:r>
      <w:r>
        <w:rPr>
          <w:rFonts w:hint="eastAsia"/>
        </w:rPr>
        <w:t>，</w:t>
      </w:r>
      <w:r>
        <w:t>支持</w:t>
      </w:r>
      <w:r>
        <w:t xml:space="preserve">COMMIT </w:t>
      </w:r>
      <w:r>
        <w:rPr>
          <w:rFonts w:hint="eastAsia"/>
        </w:rPr>
        <w:t>[</w:t>
      </w:r>
      <w:r>
        <w:t>WORK</w:t>
      </w:r>
      <w:r>
        <w:rPr>
          <w:rFonts w:hint="eastAsia"/>
        </w:rPr>
        <w:t>]</w:t>
      </w:r>
      <w:r>
        <w:rPr>
          <w:rFonts w:hint="eastAsia"/>
        </w:rPr>
        <w:t>和</w:t>
      </w:r>
      <w:r>
        <w:rPr>
          <w:rFonts w:hint="eastAsia"/>
        </w:rPr>
        <w:t>ROLLBACK [</w:t>
      </w:r>
      <w:r>
        <w:t>WORK</w:t>
      </w:r>
      <w:r>
        <w:rPr>
          <w:rFonts w:hint="eastAsia"/>
        </w:rPr>
        <w:t>]</w:t>
      </w:r>
      <w:r>
        <w:rPr>
          <w:rFonts w:hint="eastAsia"/>
        </w:rPr>
        <w:t>，</w:t>
      </w:r>
      <w:r>
        <w:t>其中</w:t>
      </w:r>
      <w:r>
        <w:t>WORK</w:t>
      </w:r>
      <w:r>
        <w:t>可选。</w:t>
      </w:r>
    </w:p>
    <w:p w14:paraId="761D78AA" w14:textId="77777777" w:rsidR="00822F7B" w:rsidRDefault="00822F7B" w:rsidP="00822F7B">
      <w:pPr>
        <w:pStyle w:val="ae"/>
        <w:ind w:left="840" w:firstLine="0"/>
      </w:pPr>
      <w:r>
        <w:rPr>
          <w:rFonts w:hint="eastAsia"/>
        </w:rPr>
        <w:t>例如：</w:t>
      </w:r>
      <w:r>
        <w:t>oracle</w:t>
      </w:r>
      <w:r>
        <w:t>的</w:t>
      </w:r>
      <w:r>
        <w:t>esql</w:t>
      </w:r>
      <w:r>
        <w:t>程序可能会</w:t>
      </w:r>
      <w:r>
        <w:rPr>
          <w:rFonts w:hint="eastAsia"/>
        </w:rPr>
        <w:t>有</w:t>
      </w:r>
      <w:r>
        <w:t>“</w:t>
      </w:r>
      <w:r w:rsidRPr="00822F7B">
        <w:t>EXEC SQL COMMIT WORK RELEASE</w:t>
      </w:r>
      <w:r>
        <w:t>”</w:t>
      </w:r>
    </w:p>
    <w:p w14:paraId="63AB0F30" w14:textId="77777777" w:rsidR="0004699D" w:rsidRDefault="0004699D" w:rsidP="00822F7B">
      <w:pPr>
        <w:pStyle w:val="ae"/>
        <w:ind w:left="840" w:firstLine="0"/>
      </w:pPr>
    </w:p>
    <w:p w14:paraId="347280FA" w14:textId="77777777" w:rsidR="0004699D" w:rsidRDefault="0004699D" w:rsidP="0004699D">
      <w:pPr>
        <w:pStyle w:val="ae"/>
        <w:numPr>
          <w:ilvl w:val="0"/>
          <w:numId w:val="11"/>
        </w:numPr>
      </w:pPr>
      <w:r>
        <w:rPr>
          <w:rFonts w:hint="eastAsia"/>
        </w:rPr>
        <w:t>SCF</w:t>
      </w:r>
      <w:r>
        <w:t>修改</w:t>
      </w:r>
    </w:p>
    <w:p w14:paraId="27CAB6D0" w14:textId="77777777" w:rsidR="0004699D" w:rsidRDefault="0004699D" w:rsidP="0004699D">
      <w:pPr>
        <w:pStyle w:val="ae"/>
      </w:pPr>
      <w:r>
        <w:rPr>
          <w:rFonts w:hint="eastAsia"/>
        </w:rPr>
        <w:t>SCF</w:t>
      </w:r>
      <w:r>
        <w:rPr>
          <w:rFonts w:hint="eastAsia"/>
        </w:rPr>
        <w:t>的</w:t>
      </w:r>
      <w:r>
        <w:t>esql</w:t>
      </w:r>
      <w:r>
        <w:t>接口需要支持二段提交，将原来的自动提交改为二段提交，将</w:t>
      </w:r>
      <w:r>
        <w:t>commit</w:t>
      </w:r>
      <w:r>
        <w:t>和</w:t>
      </w:r>
      <w:r>
        <w:t>rollback</w:t>
      </w:r>
      <w:r>
        <w:t>封装成</w:t>
      </w:r>
      <w:r>
        <w:t>SLPL</w:t>
      </w:r>
      <w:proofErr w:type="gramStart"/>
      <w:r>
        <w:t>供</w:t>
      </w:r>
      <w:r>
        <w:rPr>
          <w:rFonts w:hint="eastAsia"/>
        </w:rPr>
        <w:t>业务</w:t>
      </w:r>
      <w:proofErr w:type="gramEnd"/>
      <w:r>
        <w:t>调用。</w:t>
      </w:r>
    </w:p>
    <w:p w14:paraId="26D401B0" w14:textId="77777777" w:rsidR="00FC3383" w:rsidRDefault="00FC3383" w:rsidP="00FC3383">
      <w:pPr>
        <w:pStyle w:val="ae"/>
        <w:numPr>
          <w:ilvl w:val="0"/>
          <w:numId w:val="11"/>
        </w:numPr>
      </w:pPr>
      <w:r>
        <w:t>CDM</w:t>
      </w:r>
      <w:r>
        <w:rPr>
          <w:rFonts w:hint="eastAsia"/>
        </w:rPr>
        <w:t>业务</w:t>
      </w:r>
      <w:r>
        <w:t>修改</w:t>
      </w:r>
    </w:p>
    <w:p w14:paraId="2E51724A" w14:textId="77777777" w:rsidR="00FC3383" w:rsidRPr="00930C87" w:rsidRDefault="00FC3383" w:rsidP="0004699D">
      <w:pPr>
        <w:pStyle w:val="ae"/>
      </w:pPr>
      <w:r>
        <w:rPr>
          <w:rFonts w:hint="eastAsia"/>
        </w:rPr>
        <w:t>通过</w:t>
      </w:r>
      <w:r>
        <w:t>参数区分二段提交，业务逻辑需要在执行</w:t>
      </w:r>
      <w:r>
        <w:t>SQL</w:t>
      </w:r>
      <w:r>
        <w:t>之后等待</w:t>
      </w:r>
      <w:r>
        <w:t>commit</w:t>
      </w:r>
      <w:r>
        <w:t>或者</w:t>
      </w:r>
      <w:r>
        <w:t>rollback</w:t>
      </w:r>
      <w:r>
        <w:t>。</w:t>
      </w:r>
    </w:p>
    <w:p w14:paraId="059A40F3" w14:textId="77777777" w:rsidR="007B2BF6" w:rsidRDefault="007B2BF6" w:rsidP="007B2BF6">
      <w:pPr>
        <w:pStyle w:val="20"/>
      </w:pPr>
      <w:bookmarkStart w:id="112" w:name="_Toc427744479"/>
      <w:bookmarkStart w:id="113" w:name="_Toc23307368"/>
      <w:bookmarkStart w:id="114" w:name="_Toc28487358"/>
      <w:bookmarkStart w:id="115" w:name="_Toc28488628"/>
      <w:bookmarkStart w:id="116" w:name="_Toc292992077"/>
      <w:r>
        <w:rPr>
          <w:rFonts w:hint="eastAsia"/>
        </w:rPr>
        <w:t>异构</w:t>
      </w:r>
      <w:r>
        <w:t>关系数据库集群</w:t>
      </w:r>
      <w:bookmarkEnd w:id="112"/>
    </w:p>
    <w:p w14:paraId="09BA695F" w14:textId="77777777" w:rsidR="007B2BF6" w:rsidRDefault="007B2BF6" w:rsidP="007B2BF6">
      <w:pPr>
        <w:pStyle w:val="30"/>
      </w:pPr>
      <w:bookmarkStart w:id="117" w:name="_Toc427744480"/>
      <w:r>
        <w:rPr>
          <w:rFonts w:hint="eastAsia"/>
        </w:rPr>
        <w:t>问题</w:t>
      </w:r>
      <w:r>
        <w:t>描述</w:t>
      </w:r>
      <w:bookmarkEnd w:id="117"/>
    </w:p>
    <w:p w14:paraId="4F6912BD" w14:textId="77777777" w:rsidR="007B2BF6" w:rsidRDefault="007B2BF6" w:rsidP="007B2BF6">
      <w:pPr>
        <w:pStyle w:val="ae"/>
      </w:pPr>
      <w:r>
        <w:rPr>
          <w:rFonts w:hint="eastAsia"/>
        </w:rPr>
        <w:t>CDM</w:t>
      </w:r>
      <w:r>
        <w:rPr>
          <w:rFonts w:hint="eastAsia"/>
        </w:rPr>
        <w:t>作为</w:t>
      </w:r>
      <w:r>
        <w:t>关系数据库集群中间</w:t>
      </w:r>
      <w:proofErr w:type="gramStart"/>
      <w:r>
        <w:t>件能否</w:t>
      </w:r>
      <w:proofErr w:type="gramEnd"/>
      <w:r>
        <w:t>将异构</w:t>
      </w:r>
      <w:r>
        <w:rPr>
          <w:rFonts w:hint="eastAsia"/>
        </w:rPr>
        <w:t>（指</w:t>
      </w:r>
      <w:r>
        <w:t>不同品牌）关系数据库作为一个集群提供数据服务？</w:t>
      </w:r>
    </w:p>
    <w:p w14:paraId="0D00C377" w14:textId="77777777" w:rsidR="007B2BF6" w:rsidRDefault="007B2BF6" w:rsidP="007B2BF6">
      <w:pPr>
        <w:pStyle w:val="30"/>
      </w:pPr>
      <w:bookmarkStart w:id="118" w:name="_Toc427744481"/>
      <w:r>
        <w:rPr>
          <w:rFonts w:hint="eastAsia"/>
        </w:rPr>
        <w:t>解决</w:t>
      </w:r>
      <w:r>
        <w:t>方案</w:t>
      </w:r>
      <w:bookmarkEnd w:id="118"/>
    </w:p>
    <w:p w14:paraId="715767CC" w14:textId="77777777" w:rsidR="007B2BF6" w:rsidRDefault="005F6436" w:rsidP="007B2BF6">
      <w:pPr>
        <w:pStyle w:val="ae"/>
      </w:pPr>
      <w:r>
        <w:rPr>
          <w:rFonts w:hint="eastAsia"/>
        </w:rPr>
        <w:t>不同</w:t>
      </w:r>
      <w:r>
        <w:t>的数据库之间</w:t>
      </w:r>
      <w:r>
        <w:rPr>
          <w:rFonts w:hint="eastAsia"/>
        </w:rPr>
        <w:t>的</w:t>
      </w:r>
      <w:r>
        <w:t>SQL</w:t>
      </w:r>
      <w:r>
        <w:t>、数据类型、数据库函数</w:t>
      </w:r>
      <w:r w:rsidR="00CB4518">
        <w:rPr>
          <w:rFonts w:hint="eastAsia"/>
        </w:rPr>
        <w:t>和</w:t>
      </w:r>
      <w:r w:rsidR="00CB4518">
        <w:t>错误码</w:t>
      </w:r>
      <w:r>
        <w:t>也不</w:t>
      </w:r>
      <w:r>
        <w:rPr>
          <w:rFonts w:hint="eastAsia"/>
        </w:rPr>
        <w:t>尽</w:t>
      </w:r>
      <w:r>
        <w:t>相</w:t>
      </w:r>
      <w:r>
        <w:rPr>
          <w:rFonts w:hint="eastAsia"/>
        </w:rPr>
        <w:t>同</w:t>
      </w:r>
      <w:r>
        <w:t>，要做到异构关系数据库集群，</w:t>
      </w:r>
      <w:r>
        <w:t>CDM</w:t>
      </w:r>
      <w:r>
        <w:t>对客户端提供一</w:t>
      </w:r>
      <w:r>
        <w:rPr>
          <w:rFonts w:hint="eastAsia"/>
        </w:rPr>
        <w:t>套</w:t>
      </w:r>
      <w:r>
        <w:t>统一的</w:t>
      </w:r>
      <w:r>
        <w:t>SQL</w:t>
      </w:r>
      <w:r>
        <w:t>标准、数据类型</w:t>
      </w:r>
      <w:r w:rsidR="00CB4518">
        <w:rPr>
          <w:rFonts w:hint="eastAsia"/>
        </w:rPr>
        <w:t>、</w:t>
      </w:r>
      <w:r>
        <w:t>数据库函数</w:t>
      </w:r>
      <w:r w:rsidR="00CB4518">
        <w:rPr>
          <w:rFonts w:hint="eastAsia"/>
        </w:rPr>
        <w:t>以及</w:t>
      </w:r>
      <w:r w:rsidR="00CB4518">
        <w:t>错误码</w:t>
      </w:r>
      <w:r>
        <w:t>。</w:t>
      </w:r>
    </w:p>
    <w:p w14:paraId="4135E675" w14:textId="77777777" w:rsidR="00CB4518" w:rsidRDefault="00CB4518" w:rsidP="007B2BF6">
      <w:pPr>
        <w:pStyle w:val="ae"/>
      </w:pPr>
      <w:r>
        <w:rPr>
          <w:rFonts w:hint="eastAsia"/>
        </w:rPr>
        <w:t>CDM</w:t>
      </w:r>
      <w:r>
        <w:t>对</w:t>
      </w:r>
      <w:r>
        <w:rPr>
          <w:rFonts w:hint="eastAsia"/>
        </w:rPr>
        <w:t>客户端</w:t>
      </w:r>
      <w:r>
        <w:t>提供</w:t>
      </w:r>
      <w:r>
        <w:t>PostgreSQL</w:t>
      </w:r>
      <w:r>
        <w:t>的接口</w:t>
      </w:r>
      <w:r>
        <w:rPr>
          <w:rFonts w:hint="eastAsia"/>
        </w:rPr>
        <w:t>，对</w:t>
      </w:r>
      <w:r>
        <w:t>数据库</w:t>
      </w:r>
      <w:r>
        <w:rPr>
          <w:rFonts w:hint="eastAsia"/>
        </w:rPr>
        <w:t>接口使用</w:t>
      </w:r>
      <w:r>
        <w:t>数据库</w:t>
      </w:r>
      <w:r>
        <w:rPr>
          <w:rFonts w:hint="eastAsia"/>
        </w:rPr>
        <w:t>本身</w:t>
      </w:r>
      <w:r>
        <w:t>的接口</w:t>
      </w:r>
      <w:r>
        <w:rPr>
          <w:rFonts w:hint="eastAsia"/>
        </w:rPr>
        <w:t>，</w:t>
      </w:r>
      <w:r>
        <w:t>对于每种数据库需要做</w:t>
      </w:r>
      <w:r>
        <w:t>SQL</w:t>
      </w:r>
      <w:r>
        <w:rPr>
          <w:rFonts w:hint="eastAsia"/>
        </w:rPr>
        <w:t>转换</w:t>
      </w:r>
      <w:r>
        <w:t>和错误码转换，这两种转换为了满足对客户端提供统一的</w:t>
      </w:r>
      <w:r>
        <w:t>PostgreSQL</w:t>
      </w:r>
      <w:r>
        <w:t>接口。</w:t>
      </w:r>
    </w:p>
    <w:p w14:paraId="4BD6FF54" w14:textId="77777777" w:rsidR="00C65E9A" w:rsidRDefault="00DF0CC1" w:rsidP="007B2BF6">
      <w:pPr>
        <w:pStyle w:val="ae"/>
      </w:pPr>
      <w:r>
        <w:rPr>
          <w:rFonts w:hint="eastAsia"/>
        </w:rPr>
        <w:t>以</w:t>
      </w:r>
      <w:r>
        <w:t>数据库函数为例，</w:t>
      </w:r>
      <w:r w:rsidR="00C65E9A">
        <w:rPr>
          <w:rFonts w:hint="eastAsia"/>
        </w:rPr>
        <w:t>目前</w:t>
      </w:r>
      <w:r w:rsidR="00C65E9A">
        <w:t>调研了</w:t>
      </w:r>
      <w:r w:rsidR="00C65E9A">
        <w:t>PostgreSQL</w:t>
      </w:r>
      <w:r w:rsidR="00C65E9A">
        <w:t>、</w:t>
      </w:r>
      <w:r w:rsidR="00C65E9A">
        <w:t>oracle</w:t>
      </w:r>
      <w:r w:rsidR="00C65E9A">
        <w:t>和达梦三种数据库的函数，对照表如下：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132"/>
        <w:gridCol w:w="2132"/>
        <w:gridCol w:w="2132"/>
        <w:gridCol w:w="2132"/>
      </w:tblGrid>
      <w:tr w:rsidR="00C65E9A" w14:paraId="2F8D5BC3" w14:textId="77777777" w:rsidTr="00C65E9A">
        <w:tc>
          <w:tcPr>
            <w:tcW w:w="2132" w:type="dxa"/>
          </w:tcPr>
          <w:p w14:paraId="120E17C7" w14:textId="77777777" w:rsidR="00C65E9A" w:rsidRPr="00C65E9A" w:rsidRDefault="00472FFF" w:rsidP="007B2BF6">
            <w:pPr>
              <w:pStyle w:val="ae"/>
              <w:ind w:firstLine="0"/>
            </w:pPr>
            <w:r>
              <w:rPr>
                <w:rFonts w:hint="eastAsia"/>
              </w:rPr>
              <w:t>统计项</w:t>
            </w:r>
          </w:p>
        </w:tc>
        <w:tc>
          <w:tcPr>
            <w:tcW w:w="2132" w:type="dxa"/>
          </w:tcPr>
          <w:p w14:paraId="41B2F41A" w14:textId="77777777" w:rsidR="00C65E9A" w:rsidRDefault="00C65E9A" w:rsidP="007B2BF6">
            <w:pPr>
              <w:pStyle w:val="ae"/>
              <w:ind w:firstLine="0"/>
            </w:pPr>
            <w:r>
              <w:rPr>
                <w:rFonts w:hint="eastAsia"/>
              </w:rPr>
              <w:t>PostgreSQL</w:t>
            </w:r>
          </w:p>
        </w:tc>
        <w:tc>
          <w:tcPr>
            <w:tcW w:w="2132" w:type="dxa"/>
          </w:tcPr>
          <w:p w14:paraId="094B55E0" w14:textId="77777777" w:rsidR="00C65E9A" w:rsidRDefault="00C65E9A" w:rsidP="007B2BF6">
            <w:pPr>
              <w:pStyle w:val="ae"/>
              <w:ind w:firstLine="0"/>
            </w:pPr>
            <w:r>
              <w:rPr>
                <w:rFonts w:hint="eastAsia"/>
              </w:rPr>
              <w:t>Oracle</w:t>
            </w:r>
          </w:p>
        </w:tc>
        <w:tc>
          <w:tcPr>
            <w:tcW w:w="2132" w:type="dxa"/>
          </w:tcPr>
          <w:p w14:paraId="2A2A3058" w14:textId="77777777" w:rsidR="00C65E9A" w:rsidRDefault="00C65E9A" w:rsidP="007B2BF6">
            <w:pPr>
              <w:pStyle w:val="ae"/>
              <w:ind w:firstLine="0"/>
            </w:pPr>
            <w:r>
              <w:rPr>
                <w:rFonts w:hint="eastAsia"/>
              </w:rPr>
              <w:t>达梦</w:t>
            </w:r>
          </w:p>
        </w:tc>
      </w:tr>
      <w:tr w:rsidR="00C65E9A" w14:paraId="3A4CF029" w14:textId="77777777" w:rsidTr="00C65E9A">
        <w:tc>
          <w:tcPr>
            <w:tcW w:w="2132" w:type="dxa"/>
          </w:tcPr>
          <w:p w14:paraId="5D061FBB" w14:textId="77777777" w:rsidR="00C65E9A" w:rsidRDefault="00C65E9A" w:rsidP="007B2BF6">
            <w:pPr>
              <w:pStyle w:val="ae"/>
              <w:ind w:firstLine="0"/>
            </w:pPr>
            <w:r>
              <w:rPr>
                <w:rFonts w:hint="eastAsia"/>
              </w:rPr>
              <w:t>函数</w:t>
            </w:r>
            <w:r>
              <w:t>总数</w:t>
            </w:r>
          </w:p>
        </w:tc>
        <w:tc>
          <w:tcPr>
            <w:tcW w:w="2132" w:type="dxa"/>
          </w:tcPr>
          <w:p w14:paraId="4EFC253F" w14:textId="77777777" w:rsidR="00C65E9A" w:rsidRDefault="00E96F8D" w:rsidP="007B2BF6">
            <w:pPr>
              <w:pStyle w:val="ae"/>
              <w:ind w:firstLine="0"/>
            </w:pPr>
            <w:r>
              <w:rPr>
                <w:rFonts w:hint="eastAsia"/>
              </w:rPr>
              <w:t>266</w:t>
            </w:r>
          </w:p>
        </w:tc>
        <w:tc>
          <w:tcPr>
            <w:tcW w:w="2132" w:type="dxa"/>
          </w:tcPr>
          <w:p w14:paraId="3A2DB356" w14:textId="77777777" w:rsidR="00C65E9A" w:rsidRDefault="00E96F8D" w:rsidP="007B2BF6">
            <w:pPr>
              <w:pStyle w:val="ae"/>
              <w:ind w:firstLine="0"/>
            </w:pPr>
            <w:r>
              <w:rPr>
                <w:rFonts w:hint="eastAsia"/>
              </w:rPr>
              <w:t>102</w:t>
            </w:r>
          </w:p>
        </w:tc>
        <w:tc>
          <w:tcPr>
            <w:tcW w:w="2132" w:type="dxa"/>
          </w:tcPr>
          <w:p w14:paraId="0645AEBB" w14:textId="77777777" w:rsidR="00C65E9A" w:rsidRDefault="005F63DA" w:rsidP="007B2BF6">
            <w:pPr>
              <w:pStyle w:val="ae"/>
              <w:ind w:firstLine="0"/>
            </w:pPr>
            <w:r>
              <w:rPr>
                <w:rFonts w:hint="eastAsia"/>
              </w:rPr>
              <w:t>139</w:t>
            </w:r>
          </w:p>
        </w:tc>
      </w:tr>
      <w:tr w:rsidR="00C65E9A" w14:paraId="0CC3525B" w14:textId="77777777" w:rsidTr="00C65E9A">
        <w:tc>
          <w:tcPr>
            <w:tcW w:w="2132" w:type="dxa"/>
          </w:tcPr>
          <w:p w14:paraId="34A61F86" w14:textId="77777777" w:rsidR="00C65E9A" w:rsidRDefault="00F66CA4" w:rsidP="007B2BF6">
            <w:pPr>
              <w:pStyle w:val="ae"/>
              <w:ind w:firstLine="0"/>
            </w:pPr>
            <w:r>
              <w:rPr>
                <w:rFonts w:hint="eastAsia"/>
              </w:rPr>
              <w:t>不存在</w:t>
            </w:r>
            <w:r w:rsidR="00E96F8D">
              <w:t>函数</w:t>
            </w:r>
          </w:p>
        </w:tc>
        <w:tc>
          <w:tcPr>
            <w:tcW w:w="2132" w:type="dxa"/>
          </w:tcPr>
          <w:p w14:paraId="64142E38" w14:textId="77777777" w:rsidR="00C65E9A" w:rsidRDefault="00984EC9" w:rsidP="007B2BF6">
            <w:pPr>
              <w:pStyle w:val="ae"/>
              <w:ind w:firstLine="0"/>
            </w:pPr>
            <w:r>
              <w:rPr>
                <w:rFonts w:hint="eastAsia"/>
              </w:rPr>
              <w:t>141</w:t>
            </w:r>
          </w:p>
        </w:tc>
        <w:tc>
          <w:tcPr>
            <w:tcW w:w="2132" w:type="dxa"/>
          </w:tcPr>
          <w:p w14:paraId="753E12AD" w14:textId="77777777" w:rsidR="00C65E9A" w:rsidRDefault="00F66CA4" w:rsidP="007B2BF6">
            <w:pPr>
              <w:pStyle w:val="ae"/>
              <w:ind w:firstLine="0"/>
            </w:pPr>
            <w:r>
              <w:rPr>
                <w:rFonts w:hint="eastAsia"/>
              </w:rPr>
              <w:t>305</w:t>
            </w:r>
          </w:p>
        </w:tc>
        <w:tc>
          <w:tcPr>
            <w:tcW w:w="2132" w:type="dxa"/>
          </w:tcPr>
          <w:p w14:paraId="695F6C1C" w14:textId="77777777" w:rsidR="00C65E9A" w:rsidRDefault="00972967" w:rsidP="007B2BF6">
            <w:pPr>
              <w:pStyle w:val="ae"/>
              <w:ind w:firstLine="0"/>
            </w:pPr>
            <w:r>
              <w:rPr>
                <w:rFonts w:hint="eastAsia"/>
              </w:rPr>
              <w:t>268</w:t>
            </w:r>
          </w:p>
        </w:tc>
      </w:tr>
    </w:tbl>
    <w:p w14:paraId="3C3B1AEA" w14:textId="77777777" w:rsidR="00C65E9A" w:rsidRPr="00C65E9A" w:rsidRDefault="00972967" w:rsidP="00472FFF">
      <w:pPr>
        <w:pStyle w:val="ae"/>
      </w:pPr>
      <w:r>
        <w:rPr>
          <w:rFonts w:hint="eastAsia"/>
        </w:rPr>
        <w:t>由此可见</w:t>
      </w:r>
      <w:r>
        <w:t>，如果支持数据库函数的全集</w:t>
      </w:r>
      <w:r>
        <w:rPr>
          <w:rFonts w:hint="eastAsia"/>
        </w:rPr>
        <w:t>将</w:t>
      </w:r>
      <w:r>
        <w:t>不可能，</w:t>
      </w:r>
      <w:r>
        <w:rPr>
          <w:rFonts w:hint="eastAsia"/>
        </w:rPr>
        <w:t>有</w:t>
      </w:r>
      <w:r>
        <w:t>的函数只在一种数据库中存在。</w:t>
      </w:r>
      <w:r>
        <w:rPr>
          <w:rFonts w:hint="eastAsia"/>
        </w:rPr>
        <w:t>所以</w:t>
      </w:r>
      <w:r>
        <w:t>，</w:t>
      </w:r>
      <w:r>
        <w:t>CDM</w:t>
      </w:r>
      <w:r>
        <w:t>对客户端呈现的函数应该是多种数据库函数集合的交集</w:t>
      </w:r>
      <w:r>
        <w:rPr>
          <w:rFonts w:hint="eastAsia"/>
        </w:rPr>
        <w:t>，</w:t>
      </w:r>
      <w:r w:rsidR="00472FFF">
        <w:rPr>
          <w:rFonts w:hint="eastAsia"/>
        </w:rPr>
        <w:t>对每</w:t>
      </w:r>
      <w:r w:rsidR="00472FFF">
        <w:t>一种数据库而言</w:t>
      </w:r>
      <w:r w:rsidR="00472FFF">
        <w:rPr>
          <w:rFonts w:hint="eastAsia"/>
        </w:rPr>
        <w:t>，</w:t>
      </w:r>
      <w:r w:rsidR="00472FFF">
        <w:t>其开放的函数集都被削减了。</w:t>
      </w:r>
    </w:p>
    <w:p w14:paraId="42846324" w14:textId="77777777" w:rsidR="00472FFF" w:rsidRDefault="00472FFF" w:rsidP="00472FFF">
      <w:pPr>
        <w:pStyle w:val="20"/>
      </w:pPr>
      <w:bookmarkStart w:id="119" w:name="_Toc427744482"/>
      <w:r>
        <w:rPr>
          <w:rFonts w:hint="eastAsia"/>
        </w:rPr>
        <w:lastRenderedPageBreak/>
        <w:t>异构</w:t>
      </w:r>
      <w:r>
        <w:t>数据集群</w:t>
      </w:r>
      <w:bookmarkEnd w:id="119"/>
    </w:p>
    <w:p w14:paraId="6BDC37A3" w14:textId="77777777" w:rsidR="00472FFF" w:rsidRDefault="00472FFF" w:rsidP="00472FFF">
      <w:pPr>
        <w:pStyle w:val="30"/>
      </w:pPr>
      <w:bookmarkStart w:id="120" w:name="_Toc427744483"/>
      <w:r>
        <w:rPr>
          <w:rFonts w:hint="eastAsia"/>
        </w:rPr>
        <w:t>问题</w:t>
      </w:r>
      <w:r>
        <w:t>描述</w:t>
      </w:r>
      <w:bookmarkEnd w:id="120"/>
    </w:p>
    <w:p w14:paraId="7A4F6711" w14:textId="77777777" w:rsidR="00472FFF" w:rsidRDefault="0023352E" w:rsidP="00472FFF">
      <w:pPr>
        <w:pStyle w:val="ae"/>
      </w:pPr>
      <w:r>
        <w:rPr>
          <w:rFonts w:hint="eastAsia"/>
        </w:rPr>
        <w:t>第三</w:t>
      </w:r>
      <w:proofErr w:type="gramStart"/>
      <w:r>
        <w:rPr>
          <w:rFonts w:hint="eastAsia"/>
        </w:rPr>
        <w:t>方</w:t>
      </w:r>
      <w:r>
        <w:t>应用</w:t>
      </w:r>
      <w:proofErr w:type="gramEnd"/>
      <w:r>
        <w:t>会同时访问</w:t>
      </w:r>
      <w:r w:rsidR="00173568">
        <w:t>关系型</w:t>
      </w:r>
      <w:r w:rsidR="00C82EC4">
        <w:t>数据</w:t>
      </w:r>
      <w:r w:rsidR="00C82EC4">
        <w:rPr>
          <w:rFonts w:hint="eastAsia"/>
        </w:rPr>
        <w:t>和</w:t>
      </w:r>
      <w:r>
        <w:t>非结构化数据</w:t>
      </w:r>
      <w:r>
        <w:rPr>
          <w:rFonts w:hint="eastAsia"/>
        </w:rPr>
        <w:t>，对于</w:t>
      </w:r>
      <w:r>
        <w:t>非结构化</w:t>
      </w:r>
      <w:r>
        <w:rPr>
          <w:rFonts w:hint="eastAsia"/>
        </w:rPr>
        <w:t>数据包括</w:t>
      </w:r>
      <w:r>
        <w:t>redis</w:t>
      </w:r>
      <w:r>
        <w:t>、</w:t>
      </w:r>
      <w:r>
        <w:t>hbase</w:t>
      </w:r>
      <w:r w:rsidR="00CA0FD4">
        <w:rPr>
          <w:rFonts w:hint="eastAsia"/>
        </w:rPr>
        <w:t>和</w:t>
      </w:r>
      <w:r w:rsidR="00CA0FD4">
        <w:t>hdfs</w:t>
      </w:r>
      <w:r w:rsidR="00CA0FD4">
        <w:rPr>
          <w:rFonts w:hint="eastAsia"/>
        </w:rPr>
        <w:t>，</w:t>
      </w:r>
      <w:r w:rsidR="00CA0FD4">
        <w:t>cdm</w:t>
      </w:r>
      <w:r w:rsidR="00CA0FD4">
        <w:t>是否能够屏蔽</w:t>
      </w:r>
      <w:proofErr w:type="gramStart"/>
      <w:r w:rsidR="00CA0FD4">
        <w:t>掉数据</w:t>
      </w:r>
      <w:proofErr w:type="gramEnd"/>
      <w:r w:rsidR="00CA0FD4">
        <w:t>访问的差异性，提供统一的数据访问接口？</w:t>
      </w:r>
    </w:p>
    <w:p w14:paraId="5331E4F2" w14:textId="64F1891D" w:rsidR="00A85205" w:rsidRDefault="00A85205" w:rsidP="00472FFF">
      <w:pPr>
        <w:pStyle w:val="30"/>
      </w:pPr>
      <w:bookmarkStart w:id="121" w:name="_Toc427744484"/>
      <w:r>
        <w:rPr>
          <w:rFonts w:hint="eastAsia"/>
        </w:rPr>
        <w:t>解决</w:t>
      </w:r>
      <w:r>
        <w:t>方案</w:t>
      </w:r>
      <w:bookmarkEnd w:id="121"/>
    </w:p>
    <w:p w14:paraId="60950FE4" w14:textId="77777777" w:rsidR="008D559B" w:rsidRPr="008D559B" w:rsidRDefault="008D559B" w:rsidP="008D559B">
      <w:pPr>
        <w:pStyle w:val="ae"/>
      </w:pPr>
      <w:r w:rsidRPr="008D559B">
        <w:rPr>
          <w:rFonts w:hint="eastAsia"/>
        </w:rPr>
        <w:t>统一</w:t>
      </w:r>
      <w:r w:rsidRPr="008D559B">
        <w:t>使用</w:t>
      </w:r>
      <w:r w:rsidRPr="008D559B">
        <w:t>SQL</w:t>
      </w:r>
      <w:r w:rsidRPr="008D559B">
        <w:t>，基于</w:t>
      </w:r>
      <w:r w:rsidRPr="008D559B">
        <w:t>ODBC/JDBC</w:t>
      </w:r>
      <w:r w:rsidRPr="008D559B">
        <w:rPr>
          <w:rFonts w:hint="eastAsia"/>
        </w:rPr>
        <w:t>，此</w:t>
      </w:r>
      <w:r w:rsidRPr="008D559B">
        <w:t>方案需要将</w:t>
      </w:r>
      <w:r w:rsidRPr="008D559B">
        <w:t>No</w:t>
      </w:r>
      <w:r w:rsidRPr="008D559B">
        <w:rPr>
          <w:rFonts w:hint="eastAsia"/>
        </w:rPr>
        <w:t>SQL</w:t>
      </w:r>
      <w:r w:rsidRPr="008D559B">
        <w:t xml:space="preserve"> DB</w:t>
      </w:r>
      <w:r w:rsidRPr="008D559B">
        <w:t>的接口</w:t>
      </w:r>
      <w:r w:rsidRPr="008D559B">
        <w:rPr>
          <w:rFonts w:hint="eastAsia"/>
        </w:rPr>
        <w:t>转换</w:t>
      </w:r>
      <w:r w:rsidRPr="008D559B">
        <w:t>为</w:t>
      </w:r>
      <w:r w:rsidRPr="008D559B">
        <w:t>SQL</w:t>
      </w:r>
      <w:r w:rsidRPr="008D559B">
        <w:t>，</w:t>
      </w:r>
      <w:r w:rsidRPr="008D559B">
        <w:t>NoSQL DB</w:t>
      </w:r>
      <w:r w:rsidRPr="008D559B">
        <w:t>的一些特性无法使用</w:t>
      </w:r>
      <w:r w:rsidRPr="008D559B">
        <w:t>SQL</w:t>
      </w:r>
      <w:r w:rsidRPr="008D559B">
        <w:t>来表达，</w:t>
      </w:r>
      <w:r w:rsidRPr="008D559B">
        <w:rPr>
          <w:rFonts w:hint="eastAsia"/>
        </w:rPr>
        <w:t>对</w:t>
      </w:r>
      <w:r w:rsidRPr="008D559B">
        <w:t>整个集群而言，</w:t>
      </w:r>
      <w:r w:rsidRPr="008D559B">
        <w:rPr>
          <w:rFonts w:hint="eastAsia"/>
        </w:rPr>
        <w:t>NoSQL</w:t>
      </w:r>
      <w:r w:rsidRPr="008D559B">
        <w:t xml:space="preserve"> DB</w:t>
      </w:r>
      <w:r w:rsidRPr="008D559B">
        <w:t>的功能只能通过</w:t>
      </w:r>
      <w:r w:rsidRPr="008D559B">
        <w:t>SQL</w:t>
      </w:r>
      <w:r w:rsidRPr="008D559B">
        <w:t>部分开放</w:t>
      </w:r>
      <w:r w:rsidRPr="008D559B">
        <w:rPr>
          <w:rFonts w:hint="eastAsia"/>
        </w:rPr>
        <w:t>。</w:t>
      </w:r>
    </w:p>
    <w:p w14:paraId="518F9351" w14:textId="77777777" w:rsidR="008D559B" w:rsidRDefault="008D559B" w:rsidP="008D559B">
      <w:pPr>
        <w:rPr>
          <w:rFonts w:asciiTheme="minorEastAsia" w:hAnsiTheme="minorEastAsia"/>
        </w:rPr>
      </w:pPr>
    </w:p>
    <w:p w14:paraId="0C137414" w14:textId="77777777" w:rsidR="008D559B" w:rsidRDefault="008D559B" w:rsidP="008D559B">
      <w:pPr>
        <w:rPr>
          <w:rFonts w:asciiTheme="minorEastAsia" w:hAnsiTheme="minorEastAsia"/>
          <w:b/>
        </w:rPr>
      </w:pPr>
      <w:r w:rsidRPr="004C5316">
        <w:rPr>
          <w:rFonts w:asciiTheme="minorEastAsia" w:hAnsiTheme="minorEastAsia" w:hint="eastAsia"/>
          <w:b/>
        </w:rPr>
        <w:t>Redis和Hbase的对比</w:t>
      </w:r>
    </w:p>
    <w:p w14:paraId="6158DB16" w14:textId="77777777" w:rsidR="008D559B" w:rsidRPr="004C5316" w:rsidRDefault="008D559B" w:rsidP="008D559B">
      <w:pPr>
        <w:rPr>
          <w:b/>
        </w:rPr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2164"/>
        <w:gridCol w:w="2372"/>
        <w:gridCol w:w="2552"/>
      </w:tblGrid>
      <w:tr w:rsidR="008D559B" w14:paraId="5F72DD37" w14:textId="77777777" w:rsidTr="00D348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</w:tcPr>
          <w:p w14:paraId="28D9C132" w14:textId="77777777" w:rsidR="008D559B" w:rsidRPr="004C5316" w:rsidRDefault="008D559B" w:rsidP="00D34833">
            <w:pPr>
              <w:pStyle w:val="ae"/>
              <w:ind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对比</w:t>
            </w:r>
            <w:r w:rsidRPr="004C5316">
              <w:rPr>
                <w:rFonts w:asciiTheme="minorEastAsia" w:hAnsiTheme="minorEastAsia"/>
                <w:sz w:val="24"/>
                <w:szCs w:val="24"/>
              </w:rPr>
              <w:t>项</w:t>
            </w:r>
          </w:p>
        </w:tc>
        <w:tc>
          <w:tcPr>
            <w:tcW w:w="2372" w:type="dxa"/>
          </w:tcPr>
          <w:p w14:paraId="44D56BB6" w14:textId="77777777" w:rsidR="008D559B" w:rsidRPr="004C5316" w:rsidRDefault="008D559B" w:rsidP="00D34833">
            <w:pPr>
              <w:pStyle w:val="ae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/>
                <w:sz w:val="24"/>
                <w:szCs w:val="24"/>
              </w:rPr>
              <w:t>R</w:t>
            </w: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edis</w:t>
            </w:r>
          </w:p>
        </w:tc>
        <w:tc>
          <w:tcPr>
            <w:tcW w:w="2552" w:type="dxa"/>
          </w:tcPr>
          <w:p w14:paraId="4A920912" w14:textId="77777777" w:rsidR="008D559B" w:rsidRPr="004C5316" w:rsidRDefault="008D559B" w:rsidP="00D34833">
            <w:pPr>
              <w:pStyle w:val="ae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/>
                <w:sz w:val="24"/>
                <w:szCs w:val="24"/>
              </w:rPr>
              <w:t>H</w:t>
            </w: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base</w:t>
            </w:r>
          </w:p>
        </w:tc>
      </w:tr>
      <w:tr w:rsidR="008D559B" w14:paraId="4B343231" w14:textId="77777777" w:rsidTr="00D34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</w:tcPr>
          <w:p w14:paraId="549D737A" w14:textId="77777777" w:rsidR="008D559B" w:rsidRPr="004C5316" w:rsidRDefault="008D559B" w:rsidP="00D34833">
            <w:pPr>
              <w:pStyle w:val="ae"/>
              <w:ind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数据</w:t>
            </w:r>
            <w:r w:rsidRPr="004C5316">
              <w:rPr>
                <w:rFonts w:asciiTheme="minorEastAsia" w:hAnsiTheme="minorEastAsia"/>
                <w:sz w:val="24"/>
                <w:szCs w:val="24"/>
              </w:rPr>
              <w:t>结构</w:t>
            </w:r>
          </w:p>
        </w:tc>
        <w:tc>
          <w:tcPr>
            <w:tcW w:w="2372" w:type="dxa"/>
          </w:tcPr>
          <w:p w14:paraId="3763E9C2" w14:textId="77777777" w:rsidR="008D559B" w:rsidRPr="004C5316" w:rsidRDefault="008D559B" w:rsidP="00D34833">
            <w:pPr>
              <w:pStyle w:val="ae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string</w:t>
            </w:r>
            <w:r w:rsidRPr="004C5316">
              <w:rPr>
                <w:rFonts w:asciiTheme="minorEastAsia" w:hAnsiTheme="minorEastAsia"/>
                <w:sz w:val="24"/>
                <w:szCs w:val="24"/>
              </w:rPr>
              <w:t>s</w:t>
            </w: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/</w:t>
            </w:r>
            <w:r w:rsidRPr="004C5316">
              <w:rPr>
                <w:rFonts w:asciiTheme="minorEastAsia" w:hAnsiTheme="minorEastAsia"/>
                <w:sz w:val="24"/>
                <w:szCs w:val="24"/>
              </w:rPr>
              <w:t>set/hash</w:t>
            </w:r>
          </w:p>
        </w:tc>
        <w:tc>
          <w:tcPr>
            <w:tcW w:w="2552" w:type="dxa"/>
          </w:tcPr>
          <w:p w14:paraId="0F0B9A89" w14:textId="77777777" w:rsidR="008D559B" w:rsidRPr="004C5316" w:rsidRDefault="008D559B" w:rsidP="00D34833">
            <w:pPr>
              <w:pStyle w:val="ae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逻辑表【行、列族】</w:t>
            </w:r>
          </w:p>
        </w:tc>
      </w:tr>
      <w:tr w:rsidR="008D559B" w14:paraId="68F91E7C" w14:textId="77777777" w:rsidTr="00D3483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</w:tcPr>
          <w:p w14:paraId="2C765306" w14:textId="77777777" w:rsidR="008D559B" w:rsidRPr="004C5316" w:rsidRDefault="008D559B" w:rsidP="00D34833">
            <w:pPr>
              <w:pStyle w:val="ae"/>
              <w:ind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操作</w:t>
            </w:r>
            <w:r w:rsidRPr="004C5316">
              <w:rPr>
                <w:rFonts w:asciiTheme="minorEastAsia" w:hAnsiTheme="minorEastAsia"/>
                <w:sz w:val="24"/>
                <w:szCs w:val="24"/>
              </w:rPr>
              <w:t>数</w:t>
            </w:r>
          </w:p>
        </w:tc>
        <w:tc>
          <w:tcPr>
            <w:tcW w:w="2372" w:type="dxa"/>
          </w:tcPr>
          <w:p w14:paraId="525BE31F" w14:textId="77777777" w:rsidR="008D559B" w:rsidRPr="004C5316" w:rsidRDefault="008D559B" w:rsidP="00D34833">
            <w:pPr>
              <w:pStyle w:val="ae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192（hash含</w:t>
            </w:r>
            <w:r w:rsidRPr="004C5316">
              <w:rPr>
                <w:rFonts w:asciiTheme="minorEastAsia" w:hAnsiTheme="minorEastAsia"/>
                <w:sz w:val="24"/>
                <w:szCs w:val="24"/>
              </w:rPr>
              <w:t>14</w:t>
            </w: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个</w:t>
            </w:r>
            <w:r w:rsidRPr="004C5316">
              <w:rPr>
                <w:rFonts w:asciiTheme="minorEastAsia" w:hAnsiTheme="minorEastAsia"/>
                <w:sz w:val="24"/>
                <w:szCs w:val="24"/>
              </w:rPr>
              <w:t>）</w:t>
            </w:r>
          </w:p>
        </w:tc>
        <w:tc>
          <w:tcPr>
            <w:tcW w:w="2552" w:type="dxa"/>
          </w:tcPr>
          <w:p w14:paraId="2A250337" w14:textId="77777777" w:rsidR="008D559B" w:rsidRPr="004C5316" w:rsidRDefault="008D559B" w:rsidP="00D34833">
            <w:pPr>
              <w:pStyle w:val="ae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8</w:t>
            </w:r>
          </w:p>
        </w:tc>
      </w:tr>
      <w:tr w:rsidR="008D559B" w14:paraId="63E29FB3" w14:textId="77777777" w:rsidTr="00D34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</w:tcPr>
          <w:p w14:paraId="38135C28" w14:textId="77777777" w:rsidR="008D559B" w:rsidRPr="004C5316" w:rsidRDefault="008D559B" w:rsidP="00D34833">
            <w:pPr>
              <w:pStyle w:val="ae"/>
              <w:ind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数据有效期范围</w:t>
            </w:r>
          </w:p>
        </w:tc>
        <w:tc>
          <w:tcPr>
            <w:tcW w:w="2372" w:type="dxa"/>
          </w:tcPr>
          <w:p w14:paraId="59C32D97" w14:textId="77777777" w:rsidR="008D559B" w:rsidRPr="004C5316" w:rsidRDefault="008D559B" w:rsidP="00D34833">
            <w:pPr>
              <w:pStyle w:val="ae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单条记录</w:t>
            </w:r>
          </w:p>
        </w:tc>
        <w:tc>
          <w:tcPr>
            <w:tcW w:w="2552" w:type="dxa"/>
          </w:tcPr>
          <w:p w14:paraId="2FB8E980" w14:textId="77777777" w:rsidR="008D559B" w:rsidRPr="004C5316" w:rsidRDefault="008D559B" w:rsidP="00D34833">
            <w:pPr>
              <w:pStyle w:val="ae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单个表</w:t>
            </w:r>
          </w:p>
        </w:tc>
      </w:tr>
      <w:tr w:rsidR="008D559B" w14:paraId="2828B692" w14:textId="77777777" w:rsidTr="00D3483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</w:tcPr>
          <w:p w14:paraId="08158BD1" w14:textId="77777777" w:rsidR="008D559B" w:rsidRPr="004C5316" w:rsidRDefault="008D559B" w:rsidP="00D34833">
            <w:pPr>
              <w:pStyle w:val="ae"/>
              <w:ind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主键</w:t>
            </w:r>
          </w:p>
        </w:tc>
        <w:tc>
          <w:tcPr>
            <w:tcW w:w="2372" w:type="dxa"/>
          </w:tcPr>
          <w:p w14:paraId="3DA19915" w14:textId="77777777" w:rsidR="008D559B" w:rsidRPr="004C5316" w:rsidRDefault="008D559B" w:rsidP="00D34833">
            <w:pPr>
              <w:pStyle w:val="ae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/>
                <w:sz w:val="24"/>
                <w:szCs w:val="24"/>
              </w:rPr>
              <w:t>K</w:t>
            </w: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ey</w:t>
            </w:r>
          </w:p>
        </w:tc>
        <w:tc>
          <w:tcPr>
            <w:tcW w:w="2552" w:type="dxa"/>
          </w:tcPr>
          <w:p w14:paraId="7B7A9164" w14:textId="77777777" w:rsidR="008D559B" w:rsidRPr="004C5316" w:rsidRDefault="008D559B" w:rsidP="00D34833">
            <w:pPr>
              <w:pStyle w:val="ae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/>
                <w:sz w:val="24"/>
                <w:szCs w:val="24"/>
              </w:rPr>
              <w:t>R</w:t>
            </w: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owkey</w:t>
            </w:r>
          </w:p>
        </w:tc>
      </w:tr>
      <w:tr w:rsidR="008D559B" w14:paraId="7F5B2135" w14:textId="77777777" w:rsidTr="00D34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</w:tcPr>
          <w:p w14:paraId="3CF0C1A7" w14:textId="77777777" w:rsidR="008D559B" w:rsidRPr="004C5316" w:rsidRDefault="008D559B" w:rsidP="00D34833">
            <w:pPr>
              <w:pStyle w:val="ae"/>
              <w:ind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二级</w:t>
            </w:r>
            <w:r w:rsidRPr="004C5316">
              <w:rPr>
                <w:rFonts w:asciiTheme="minorEastAsia" w:hAnsiTheme="minorEastAsia"/>
                <w:sz w:val="24"/>
                <w:szCs w:val="24"/>
              </w:rPr>
              <w:t>索引</w:t>
            </w:r>
          </w:p>
        </w:tc>
        <w:tc>
          <w:tcPr>
            <w:tcW w:w="2372" w:type="dxa"/>
          </w:tcPr>
          <w:p w14:paraId="7B41E97F" w14:textId="77777777" w:rsidR="008D559B" w:rsidRPr="004C5316" w:rsidRDefault="008D559B" w:rsidP="00D34833">
            <w:pPr>
              <w:pStyle w:val="ae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通过</w:t>
            </w:r>
            <w:r w:rsidRPr="004C5316">
              <w:rPr>
                <w:rFonts w:asciiTheme="minorEastAsia" w:hAnsiTheme="minorEastAsia"/>
                <w:sz w:val="24"/>
                <w:szCs w:val="24"/>
              </w:rPr>
              <w:t>set实现</w:t>
            </w:r>
          </w:p>
        </w:tc>
        <w:tc>
          <w:tcPr>
            <w:tcW w:w="2552" w:type="dxa"/>
          </w:tcPr>
          <w:p w14:paraId="2AA7B86E" w14:textId="77777777" w:rsidR="008D559B" w:rsidRPr="004C5316" w:rsidRDefault="008D559B" w:rsidP="00D34833">
            <w:pPr>
              <w:pStyle w:val="ae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通过</w:t>
            </w:r>
            <w:r w:rsidRPr="004C5316">
              <w:rPr>
                <w:rFonts w:asciiTheme="minorEastAsia" w:hAnsiTheme="minorEastAsia"/>
                <w:sz w:val="24"/>
                <w:szCs w:val="24"/>
              </w:rPr>
              <w:t>索引</w:t>
            </w:r>
            <w:proofErr w:type="gramStart"/>
            <w:r w:rsidRPr="004C5316">
              <w:rPr>
                <w:rFonts w:asciiTheme="minorEastAsia" w:hAnsiTheme="minorEastAsia"/>
                <w:sz w:val="24"/>
                <w:szCs w:val="24"/>
              </w:rPr>
              <w:t>表实现</w:t>
            </w:r>
            <w:proofErr w:type="gramEnd"/>
          </w:p>
        </w:tc>
      </w:tr>
      <w:tr w:rsidR="008D559B" w14:paraId="2451AC01" w14:textId="77777777" w:rsidTr="00D3483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</w:tcPr>
          <w:p w14:paraId="6615F8DF" w14:textId="77777777" w:rsidR="008D559B" w:rsidRPr="004C5316" w:rsidRDefault="008D559B" w:rsidP="00D34833">
            <w:pPr>
              <w:pStyle w:val="ae"/>
              <w:ind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接口</w:t>
            </w:r>
          </w:p>
        </w:tc>
        <w:tc>
          <w:tcPr>
            <w:tcW w:w="2372" w:type="dxa"/>
          </w:tcPr>
          <w:p w14:paraId="73F95E59" w14:textId="77777777" w:rsidR="008D559B" w:rsidRPr="004C5316" w:rsidRDefault="008D559B" w:rsidP="00D34833">
            <w:pPr>
              <w:pStyle w:val="ae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命令</w:t>
            </w:r>
          </w:p>
        </w:tc>
        <w:tc>
          <w:tcPr>
            <w:tcW w:w="2552" w:type="dxa"/>
          </w:tcPr>
          <w:p w14:paraId="40A56648" w14:textId="77777777" w:rsidR="008D559B" w:rsidRPr="004C5316" w:rsidRDefault="008D559B" w:rsidP="00D34833">
            <w:pPr>
              <w:pStyle w:val="ae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函数</w:t>
            </w:r>
          </w:p>
        </w:tc>
      </w:tr>
      <w:tr w:rsidR="008D559B" w14:paraId="3AC3CB4F" w14:textId="77777777" w:rsidTr="00D34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</w:tcPr>
          <w:p w14:paraId="6C405FA7" w14:textId="77777777" w:rsidR="008D559B" w:rsidRPr="004C5316" w:rsidRDefault="008D559B" w:rsidP="00D34833">
            <w:pPr>
              <w:pStyle w:val="ae"/>
              <w:ind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新增记录</w:t>
            </w:r>
          </w:p>
        </w:tc>
        <w:tc>
          <w:tcPr>
            <w:tcW w:w="2372" w:type="dxa"/>
          </w:tcPr>
          <w:p w14:paraId="7CA279D5" w14:textId="77777777" w:rsidR="008D559B" w:rsidRPr="004C5316" w:rsidRDefault="008D559B" w:rsidP="00D34833">
            <w:pPr>
              <w:pStyle w:val="ae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支持</w:t>
            </w:r>
          </w:p>
        </w:tc>
        <w:tc>
          <w:tcPr>
            <w:tcW w:w="2552" w:type="dxa"/>
          </w:tcPr>
          <w:p w14:paraId="0028DD70" w14:textId="77777777" w:rsidR="008D559B" w:rsidRPr="004C5316" w:rsidRDefault="008D559B" w:rsidP="00D34833">
            <w:pPr>
              <w:pStyle w:val="ae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支持</w:t>
            </w:r>
          </w:p>
        </w:tc>
      </w:tr>
      <w:tr w:rsidR="008D559B" w14:paraId="5D109340" w14:textId="77777777" w:rsidTr="00D3483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</w:tcPr>
          <w:p w14:paraId="045B6355" w14:textId="77777777" w:rsidR="008D559B" w:rsidRPr="004C5316" w:rsidRDefault="008D559B" w:rsidP="00D34833">
            <w:pPr>
              <w:pStyle w:val="ae"/>
              <w:ind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修改记录</w:t>
            </w:r>
          </w:p>
        </w:tc>
        <w:tc>
          <w:tcPr>
            <w:tcW w:w="2372" w:type="dxa"/>
          </w:tcPr>
          <w:p w14:paraId="40FE5645" w14:textId="77777777" w:rsidR="008D559B" w:rsidRPr="004C5316" w:rsidRDefault="008D559B" w:rsidP="00D34833">
            <w:pPr>
              <w:pStyle w:val="ae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支持</w:t>
            </w:r>
          </w:p>
        </w:tc>
        <w:tc>
          <w:tcPr>
            <w:tcW w:w="2552" w:type="dxa"/>
          </w:tcPr>
          <w:p w14:paraId="78407D37" w14:textId="77777777" w:rsidR="008D559B" w:rsidRPr="004C5316" w:rsidRDefault="008D559B" w:rsidP="00D34833">
            <w:pPr>
              <w:pStyle w:val="ae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支持</w:t>
            </w:r>
          </w:p>
        </w:tc>
      </w:tr>
      <w:tr w:rsidR="008D559B" w14:paraId="53BD3D1E" w14:textId="77777777" w:rsidTr="00D34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</w:tcPr>
          <w:p w14:paraId="5FEDEA38" w14:textId="77777777" w:rsidR="008D559B" w:rsidRPr="004C5316" w:rsidRDefault="008D559B" w:rsidP="00D34833">
            <w:pPr>
              <w:pStyle w:val="ae"/>
              <w:ind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删除记录</w:t>
            </w:r>
          </w:p>
        </w:tc>
        <w:tc>
          <w:tcPr>
            <w:tcW w:w="2372" w:type="dxa"/>
          </w:tcPr>
          <w:p w14:paraId="453F5CBB" w14:textId="77777777" w:rsidR="008D559B" w:rsidRPr="004C5316" w:rsidRDefault="008D559B" w:rsidP="00D34833">
            <w:pPr>
              <w:pStyle w:val="ae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支持</w:t>
            </w:r>
          </w:p>
        </w:tc>
        <w:tc>
          <w:tcPr>
            <w:tcW w:w="2552" w:type="dxa"/>
          </w:tcPr>
          <w:p w14:paraId="2AD54B79" w14:textId="77777777" w:rsidR="008D559B" w:rsidRPr="004C5316" w:rsidRDefault="008D559B" w:rsidP="00D34833">
            <w:pPr>
              <w:pStyle w:val="ae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支持</w:t>
            </w:r>
          </w:p>
        </w:tc>
      </w:tr>
      <w:tr w:rsidR="008D559B" w14:paraId="4D7377C2" w14:textId="77777777" w:rsidTr="00D3483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</w:tcPr>
          <w:p w14:paraId="1DDE91C6" w14:textId="77777777" w:rsidR="008D559B" w:rsidRPr="004C5316" w:rsidRDefault="008D559B" w:rsidP="00D34833">
            <w:pPr>
              <w:pStyle w:val="ae"/>
              <w:ind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查询记录</w:t>
            </w:r>
          </w:p>
        </w:tc>
        <w:tc>
          <w:tcPr>
            <w:tcW w:w="2372" w:type="dxa"/>
          </w:tcPr>
          <w:p w14:paraId="7E8B25A7" w14:textId="77777777" w:rsidR="008D559B" w:rsidRPr="004C5316" w:rsidRDefault="008D559B" w:rsidP="00D34833">
            <w:pPr>
              <w:pStyle w:val="ae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支持</w:t>
            </w:r>
          </w:p>
        </w:tc>
        <w:tc>
          <w:tcPr>
            <w:tcW w:w="2552" w:type="dxa"/>
          </w:tcPr>
          <w:p w14:paraId="3B3077DF" w14:textId="77777777" w:rsidR="008D559B" w:rsidRPr="004C5316" w:rsidRDefault="008D559B" w:rsidP="00D34833">
            <w:pPr>
              <w:pStyle w:val="ae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支持</w:t>
            </w:r>
          </w:p>
        </w:tc>
      </w:tr>
      <w:tr w:rsidR="008D559B" w14:paraId="607589D2" w14:textId="77777777" w:rsidTr="00D34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</w:tcPr>
          <w:p w14:paraId="61C62DD5" w14:textId="77777777" w:rsidR="008D559B" w:rsidRPr="004C5316" w:rsidRDefault="008D559B" w:rsidP="00D34833">
            <w:pPr>
              <w:pStyle w:val="ae"/>
              <w:ind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唯一性约束</w:t>
            </w:r>
          </w:p>
        </w:tc>
        <w:tc>
          <w:tcPr>
            <w:tcW w:w="2372" w:type="dxa"/>
          </w:tcPr>
          <w:p w14:paraId="0AD934DA" w14:textId="77777777" w:rsidR="008D559B" w:rsidRPr="004C5316" w:rsidRDefault="008D559B" w:rsidP="00D34833">
            <w:pPr>
              <w:pStyle w:val="ae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支持</w:t>
            </w:r>
          </w:p>
        </w:tc>
        <w:tc>
          <w:tcPr>
            <w:tcW w:w="2552" w:type="dxa"/>
          </w:tcPr>
          <w:p w14:paraId="49CD34F5" w14:textId="77777777" w:rsidR="008D559B" w:rsidRPr="004C5316" w:rsidRDefault="008D559B" w:rsidP="00D34833">
            <w:pPr>
              <w:pStyle w:val="ae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支持</w:t>
            </w:r>
          </w:p>
        </w:tc>
      </w:tr>
      <w:tr w:rsidR="008D559B" w14:paraId="29272A5D" w14:textId="77777777" w:rsidTr="00D3483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</w:tcPr>
          <w:p w14:paraId="18352FEF" w14:textId="77777777" w:rsidR="008D559B" w:rsidRPr="004C5316" w:rsidRDefault="008D559B" w:rsidP="00D34833">
            <w:pPr>
              <w:pStyle w:val="ae"/>
              <w:ind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模糊匹配</w:t>
            </w:r>
          </w:p>
        </w:tc>
        <w:tc>
          <w:tcPr>
            <w:tcW w:w="2372" w:type="dxa"/>
          </w:tcPr>
          <w:p w14:paraId="4B7C93DA" w14:textId="77777777" w:rsidR="008D559B" w:rsidRPr="004C5316" w:rsidRDefault="008D559B" w:rsidP="00D34833">
            <w:pPr>
              <w:pStyle w:val="ae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支持</w:t>
            </w:r>
          </w:p>
        </w:tc>
        <w:tc>
          <w:tcPr>
            <w:tcW w:w="2552" w:type="dxa"/>
          </w:tcPr>
          <w:p w14:paraId="0540FC99" w14:textId="77777777" w:rsidR="008D559B" w:rsidRPr="004C5316" w:rsidRDefault="008D559B" w:rsidP="00D34833">
            <w:pPr>
              <w:pStyle w:val="ae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指定矩阵范围匹配</w:t>
            </w:r>
          </w:p>
        </w:tc>
      </w:tr>
      <w:tr w:rsidR="008D559B" w14:paraId="1F32D7AA" w14:textId="77777777" w:rsidTr="00D34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dxa"/>
          </w:tcPr>
          <w:p w14:paraId="5E90EEC6" w14:textId="77777777" w:rsidR="008D559B" w:rsidRPr="004C5316" w:rsidRDefault="008D559B" w:rsidP="00D34833">
            <w:pPr>
              <w:pStyle w:val="ae"/>
              <w:ind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数据排序</w:t>
            </w:r>
          </w:p>
        </w:tc>
        <w:tc>
          <w:tcPr>
            <w:tcW w:w="2372" w:type="dxa"/>
          </w:tcPr>
          <w:p w14:paraId="79251C96" w14:textId="77777777" w:rsidR="008D559B" w:rsidRPr="004C5316" w:rsidRDefault="008D559B" w:rsidP="00D34833">
            <w:pPr>
              <w:pStyle w:val="ae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支持</w:t>
            </w:r>
          </w:p>
        </w:tc>
        <w:tc>
          <w:tcPr>
            <w:tcW w:w="2552" w:type="dxa"/>
          </w:tcPr>
          <w:p w14:paraId="1FC68D99" w14:textId="77777777" w:rsidR="008D559B" w:rsidRPr="004C5316" w:rsidRDefault="008D559B" w:rsidP="00D34833">
            <w:pPr>
              <w:pStyle w:val="ae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 w:rsidRPr="004C5316">
              <w:rPr>
                <w:rFonts w:asciiTheme="minorEastAsia" w:hAnsiTheme="minorEastAsia" w:hint="eastAsia"/>
                <w:sz w:val="24"/>
                <w:szCs w:val="24"/>
              </w:rPr>
              <w:t>默认字典序</w:t>
            </w:r>
          </w:p>
        </w:tc>
      </w:tr>
    </w:tbl>
    <w:p w14:paraId="7C884742" w14:textId="77777777" w:rsidR="008D559B" w:rsidRDefault="008D559B" w:rsidP="008D559B">
      <w:pPr>
        <w:rPr>
          <w:rFonts w:asciiTheme="minorEastAsia" w:hAnsiTheme="minorEastAsia"/>
        </w:rPr>
      </w:pPr>
    </w:p>
    <w:p w14:paraId="13229927" w14:textId="77777777" w:rsidR="008D559B" w:rsidRPr="004C5316" w:rsidRDefault="008D559B" w:rsidP="008D559B">
      <w:pPr>
        <w:pStyle w:val="4"/>
      </w:pPr>
      <w:r>
        <w:rPr>
          <w:rFonts w:hint="eastAsia"/>
        </w:rPr>
        <w:t>SQL</w:t>
      </w:r>
      <w:r>
        <w:rPr>
          <w:rFonts w:hint="eastAsia"/>
        </w:rPr>
        <w:t>请求</w:t>
      </w:r>
    </w:p>
    <w:p w14:paraId="315A2F7B" w14:textId="77777777" w:rsidR="008D559B" w:rsidRDefault="008D559B" w:rsidP="008D559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Pr="00535F25">
        <w:rPr>
          <w:rFonts w:asciiTheme="minorEastAsia" w:hAnsiTheme="minorEastAsia" w:hint="eastAsia"/>
        </w:rPr>
        <w:t>通过</w:t>
      </w:r>
      <w:r>
        <w:rPr>
          <w:rFonts w:asciiTheme="minorEastAsia" w:hAnsiTheme="minorEastAsia" w:hint="eastAsia"/>
        </w:rPr>
        <w:t>Redis和Hbase的</w:t>
      </w:r>
      <w:r w:rsidRPr="00535F25">
        <w:rPr>
          <w:rFonts w:asciiTheme="minorEastAsia" w:hAnsiTheme="minorEastAsia"/>
        </w:rPr>
        <w:t>对比，</w:t>
      </w:r>
      <w:r>
        <w:rPr>
          <w:rFonts w:asciiTheme="minorEastAsia" w:hAnsiTheme="minorEastAsia" w:hint="eastAsia"/>
        </w:rPr>
        <w:t>CDM</w:t>
      </w:r>
      <w:r w:rsidRPr="00535F25">
        <w:rPr>
          <w:rFonts w:asciiTheme="minorEastAsia" w:hAnsiTheme="minorEastAsia"/>
        </w:rPr>
        <w:t>对外提供的统一接口的操作</w:t>
      </w:r>
      <w:r w:rsidRPr="00535F25">
        <w:rPr>
          <w:rFonts w:asciiTheme="minorEastAsia" w:hAnsiTheme="minorEastAsia" w:hint="eastAsia"/>
        </w:rPr>
        <w:t>数</w:t>
      </w:r>
      <w:r w:rsidRPr="00535F25">
        <w:rPr>
          <w:rFonts w:asciiTheme="minorEastAsia" w:hAnsiTheme="minorEastAsia"/>
        </w:rPr>
        <w:t>只能是两种</w:t>
      </w:r>
      <w:r>
        <w:rPr>
          <w:rFonts w:asciiTheme="minorEastAsia" w:hAnsiTheme="minorEastAsia" w:hint="eastAsia"/>
        </w:rPr>
        <w:t>NoSQL</w:t>
      </w:r>
      <w:r w:rsidRPr="00535F25">
        <w:rPr>
          <w:rFonts w:asciiTheme="minorEastAsia" w:hAnsiTheme="minorEastAsia"/>
        </w:rPr>
        <w:t xml:space="preserve"> DB的交集</w:t>
      </w:r>
      <w:r>
        <w:rPr>
          <w:rFonts w:asciiTheme="minorEastAsia" w:hAnsiTheme="minorEastAsia" w:hint="eastAsia"/>
        </w:rPr>
        <w:t>。</w:t>
      </w:r>
      <w:r w:rsidRPr="00535F25">
        <w:rPr>
          <w:rFonts w:asciiTheme="minorEastAsia" w:hAnsiTheme="minorEastAsia" w:hint="eastAsia"/>
        </w:rPr>
        <w:t>使用</w:t>
      </w:r>
      <w:r w:rsidRPr="00535F25">
        <w:rPr>
          <w:rFonts w:asciiTheme="minorEastAsia" w:hAnsiTheme="minorEastAsia"/>
        </w:rPr>
        <w:t>SQL接口，只能提供基本的</w:t>
      </w:r>
      <w:proofErr w:type="gramStart"/>
      <w:r w:rsidRPr="00535F25">
        <w:rPr>
          <w:rFonts w:asciiTheme="minorEastAsia" w:hAnsiTheme="minorEastAsia"/>
        </w:rPr>
        <w:t>增删改查功能</w:t>
      </w:r>
      <w:proofErr w:type="gramEnd"/>
      <w:r w:rsidRPr="00535F25">
        <w:rPr>
          <w:rFonts w:asciiTheme="minorEastAsia" w:hAnsiTheme="minorEastAsia"/>
        </w:rPr>
        <w:t>，对于存储过程、函数、</w:t>
      </w:r>
      <w:r w:rsidRPr="00535F25">
        <w:rPr>
          <w:rFonts w:asciiTheme="minorEastAsia" w:hAnsiTheme="minorEastAsia" w:hint="eastAsia"/>
        </w:rPr>
        <w:t>触发器</w:t>
      </w:r>
      <w:r w:rsidRPr="00535F25">
        <w:rPr>
          <w:rFonts w:asciiTheme="minorEastAsia" w:hAnsiTheme="minorEastAsia"/>
        </w:rPr>
        <w:t>都不能支持</w:t>
      </w:r>
      <w:r>
        <w:rPr>
          <w:rFonts w:asciiTheme="minorEastAsia" w:hAnsiTheme="minorEastAsia" w:hint="eastAsia"/>
        </w:rPr>
        <w:t>。</w:t>
      </w:r>
      <w:r w:rsidRPr="00535F25">
        <w:rPr>
          <w:rFonts w:asciiTheme="minorEastAsia" w:hAnsiTheme="minorEastAsia" w:hint="eastAsia"/>
        </w:rPr>
        <w:t>鉴于NoSQL的数据存取方式和性能</w:t>
      </w:r>
      <w:proofErr w:type="gramStart"/>
      <w:r w:rsidRPr="00535F25">
        <w:rPr>
          <w:rFonts w:asciiTheme="minorEastAsia" w:hAnsiTheme="minorEastAsia" w:hint="eastAsia"/>
        </w:rPr>
        <w:t>考量</w:t>
      </w:r>
      <w:proofErr w:type="gramEnd"/>
      <w:r w:rsidRPr="00535F25">
        <w:rPr>
          <w:rFonts w:asciiTheme="minorEastAsia" w:hAnsiTheme="minorEastAsia" w:hint="eastAsia"/>
        </w:rPr>
        <w:t>，CDM对应用层的SQL请求要有限制。</w:t>
      </w:r>
    </w:p>
    <w:p w14:paraId="6BDC5201" w14:textId="77777777" w:rsidR="008D559B" w:rsidRDefault="008D559B" w:rsidP="008D559B">
      <w:pPr>
        <w:rPr>
          <w:rFonts w:asciiTheme="minorEastAsia" w:hAnsiTheme="minorEastAsia"/>
        </w:rPr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586"/>
        <w:gridCol w:w="3502"/>
      </w:tblGrid>
      <w:tr w:rsidR="008D559B" w14:paraId="2D94CB6A" w14:textId="77777777" w:rsidTr="00D348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6" w:type="dxa"/>
          </w:tcPr>
          <w:p w14:paraId="7E42E5C6" w14:textId="77777777" w:rsidR="008D559B" w:rsidRDefault="008D559B" w:rsidP="00D34833">
            <w:pPr>
              <w:pStyle w:val="ae"/>
              <w:ind w:firstLine="0"/>
              <w:jc w:val="center"/>
            </w:pPr>
            <w:r>
              <w:rPr>
                <w:rFonts w:hint="eastAsia"/>
              </w:rPr>
              <w:t>请求类型</w:t>
            </w:r>
          </w:p>
        </w:tc>
        <w:tc>
          <w:tcPr>
            <w:tcW w:w="3502" w:type="dxa"/>
          </w:tcPr>
          <w:p w14:paraId="6775CF0B" w14:textId="77777777" w:rsidR="008D559B" w:rsidRDefault="008D559B" w:rsidP="00D34833">
            <w:pPr>
              <w:pStyle w:val="ae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限制因素</w:t>
            </w:r>
          </w:p>
        </w:tc>
      </w:tr>
      <w:tr w:rsidR="008D559B" w14:paraId="0DF4AC4A" w14:textId="77777777" w:rsidTr="00D34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6" w:type="dxa"/>
          </w:tcPr>
          <w:p w14:paraId="404C62FF" w14:textId="77777777" w:rsidR="008D559B" w:rsidRDefault="008D559B" w:rsidP="00D34833">
            <w:pPr>
              <w:pStyle w:val="ae"/>
              <w:ind w:firstLine="0"/>
              <w:jc w:val="center"/>
            </w:pPr>
            <w:r>
              <w:lastRenderedPageBreak/>
              <w:t>C</w:t>
            </w:r>
            <w:r>
              <w:rPr>
                <w:rFonts w:hint="eastAsia"/>
              </w:rPr>
              <w:t>reate Table</w:t>
            </w:r>
          </w:p>
        </w:tc>
        <w:tc>
          <w:tcPr>
            <w:tcW w:w="3502" w:type="dxa"/>
          </w:tcPr>
          <w:p w14:paraId="4D7EA109" w14:textId="77777777" w:rsidR="008D559B" w:rsidRDefault="008D559B" w:rsidP="00D34833">
            <w:pPr>
              <w:pStyle w:val="ae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需要指明表的主键（唯一性约束，存储的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），以对应</w:t>
            </w:r>
            <w:r>
              <w:rPr>
                <w:rFonts w:hint="eastAsia"/>
              </w:rPr>
              <w:t>NoSQL DB</w:t>
            </w:r>
            <w:r>
              <w:rPr>
                <w:rFonts w:hint="eastAsia"/>
              </w:rPr>
              <w:t>类型</w:t>
            </w:r>
          </w:p>
        </w:tc>
      </w:tr>
      <w:tr w:rsidR="008D559B" w14:paraId="146A91F5" w14:textId="77777777" w:rsidTr="00D3483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6" w:type="dxa"/>
          </w:tcPr>
          <w:p w14:paraId="7E825A70" w14:textId="77777777" w:rsidR="008D559B" w:rsidRPr="00B004DA" w:rsidRDefault="008D559B" w:rsidP="00D34833">
            <w:pPr>
              <w:pStyle w:val="ae"/>
              <w:ind w:firstLine="0"/>
              <w:jc w:val="center"/>
            </w:pPr>
            <w:r>
              <w:t>D</w:t>
            </w:r>
            <w:r>
              <w:rPr>
                <w:rFonts w:hint="eastAsia"/>
              </w:rPr>
              <w:t>rop Table</w:t>
            </w:r>
          </w:p>
        </w:tc>
        <w:tc>
          <w:tcPr>
            <w:tcW w:w="3502" w:type="dxa"/>
          </w:tcPr>
          <w:p w14:paraId="69D4666F" w14:textId="77777777" w:rsidR="008D559B" w:rsidRDefault="008D559B" w:rsidP="00D34833">
            <w:pPr>
              <w:pStyle w:val="ae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8D559B" w14:paraId="27D15383" w14:textId="77777777" w:rsidTr="00D34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6" w:type="dxa"/>
          </w:tcPr>
          <w:p w14:paraId="576E317B" w14:textId="77777777" w:rsidR="008D559B" w:rsidRDefault="008D559B" w:rsidP="00D34833">
            <w:pPr>
              <w:pStyle w:val="ae"/>
              <w:ind w:firstLine="0"/>
              <w:jc w:val="center"/>
            </w:pPr>
            <w:r>
              <w:rPr>
                <w:rFonts w:hint="eastAsia"/>
              </w:rPr>
              <w:t>Alter Table</w:t>
            </w:r>
          </w:p>
        </w:tc>
        <w:tc>
          <w:tcPr>
            <w:tcW w:w="3502" w:type="dxa"/>
          </w:tcPr>
          <w:p w14:paraId="396D0E7B" w14:textId="77777777" w:rsidR="008D559B" w:rsidRDefault="008D559B" w:rsidP="00D34833">
            <w:pPr>
              <w:pStyle w:val="ae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不能修改主键字段</w:t>
            </w:r>
          </w:p>
        </w:tc>
      </w:tr>
      <w:tr w:rsidR="008D559B" w14:paraId="7ABCB668" w14:textId="77777777" w:rsidTr="00D3483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6" w:type="dxa"/>
          </w:tcPr>
          <w:p w14:paraId="247D7F5D" w14:textId="77777777" w:rsidR="008D559B" w:rsidRDefault="008D559B" w:rsidP="00D34833">
            <w:pPr>
              <w:pStyle w:val="ae"/>
              <w:ind w:firstLine="0"/>
              <w:jc w:val="center"/>
            </w:pPr>
            <w:r>
              <w:rPr>
                <w:rFonts w:hint="eastAsia"/>
              </w:rPr>
              <w:t>Insert</w:t>
            </w:r>
          </w:p>
        </w:tc>
        <w:tc>
          <w:tcPr>
            <w:tcW w:w="3502" w:type="dxa"/>
          </w:tcPr>
          <w:p w14:paraId="7D8BE427" w14:textId="77777777" w:rsidR="008D559B" w:rsidRDefault="008D559B" w:rsidP="00D34833">
            <w:pPr>
              <w:pStyle w:val="ae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写入记录的主键必须有值，需要</w:t>
            </w:r>
            <w:r>
              <w:rPr>
                <w:rFonts w:hint="eastAsia"/>
              </w:rPr>
              <w:t>CDM</w:t>
            </w:r>
            <w:r>
              <w:rPr>
                <w:rFonts w:hint="eastAsia"/>
              </w:rPr>
              <w:t>处理唯一性约束</w:t>
            </w:r>
          </w:p>
        </w:tc>
      </w:tr>
      <w:tr w:rsidR="008D559B" w14:paraId="510F1663" w14:textId="77777777" w:rsidTr="00D34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6" w:type="dxa"/>
          </w:tcPr>
          <w:p w14:paraId="34AEB8EE" w14:textId="77777777" w:rsidR="008D559B" w:rsidRPr="003C7507" w:rsidRDefault="008D559B" w:rsidP="00D34833">
            <w:pPr>
              <w:pStyle w:val="ae"/>
              <w:ind w:firstLine="0"/>
              <w:jc w:val="center"/>
            </w:pPr>
            <w:r>
              <w:t>U</w:t>
            </w:r>
            <w:r>
              <w:rPr>
                <w:rFonts w:hint="eastAsia"/>
              </w:rPr>
              <w:t>pdate</w:t>
            </w:r>
          </w:p>
        </w:tc>
        <w:tc>
          <w:tcPr>
            <w:tcW w:w="3502" w:type="dxa"/>
          </w:tcPr>
          <w:p w14:paraId="2DF953C2" w14:textId="77777777" w:rsidR="008D559B" w:rsidRDefault="008D559B" w:rsidP="00D34833">
            <w:pPr>
              <w:pStyle w:val="ae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需要主键作为更新条件，条件限“</w:t>
            </w:r>
            <w:r>
              <w:rPr>
                <w:rFonts w:hint="eastAsia"/>
              </w:rPr>
              <w:t>=,&lt;=,&gt;=,&lt;,&gt;</w:t>
            </w:r>
            <w:r>
              <w:rPr>
                <w:rFonts w:hint="eastAsia"/>
              </w:rPr>
              <w:t>”【性能考虑】或无修改条件</w:t>
            </w:r>
          </w:p>
        </w:tc>
      </w:tr>
      <w:tr w:rsidR="008D559B" w14:paraId="718BBC7E" w14:textId="77777777" w:rsidTr="00D3483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6" w:type="dxa"/>
          </w:tcPr>
          <w:p w14:paraId="4ADAB6CC" w14:textId="77777777" w:rsidR="008D559B" w:rsidRDefault="008D559B" w:rsidP="00D34833">
            <w:pPr>
              <w:pStyle w:val="ae"/>
              <w:ind w:firstLine="0"/>
              <w:jc w:val="center"/>
            </w:pPr>
            <w:r>
              <w:t>D</w:t>
            </w:r>
            <w:r>
              <w:rPr>
                <w:rFonts w:hint="eastAsia"/>
              </w:rPr>
              <w:t>elete</w:t>
            </w:r>
          </w:p>
        </w:tc>
        <w:tc>
          <w:tcPr>
            <w:tcW w:w="3502" w:type="dxa"/>
          </w:tcPr>
          <w:p w14:paraId="43A379FD" w14:textId="77777777" w:rsidR="008D559B" w:rsidRDefault="008D559B" w:rsidP="00D34833">
            <w:pPr>
              <w:pStyle w:val="ae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需要主键作为删除条件，条件限“</w:t>
            </w:r>
            <w:r>
              <w:rPr>
                <w:rFonts w:hint="eastAsia"/>
              </w:rPr>
              <w:t>=,&lt;=,&gt;=,&lt;,&gt;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【性能考虑】或无删除条件</w:t>
            </w:r>
          </w:p>
        </w:tc>
      </w:tr>
      <w:tr w:rsidR="008D559B" w:rsidRPr="00794F56" w14:paraId="2165817E" w14:textId="77777777" w:rsidTr="00D34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6" w:type="dxa"/>
          </w:tcPr>
          <w:p w14:paraId="18CB28F5" w14:textId="77777777" w:rsidR="008D559B" w:rsidRDefault="008D559B" w:rsidP="00D34833">
            <w:pPr>
              <w:pStyle w:val="ae"/>
              <w:ind w:firstLine="0"/>
              <w:jc w:val="center"/>
            </w:pPr>
            <w:r>
              <w:t>S</w:t>
            </w:r>
            <w:r>
              <w:rPr>
                <w:rFonts w:hint="eastAsia"/>
              </w:rPr>
              <w:t>elect</w:t>
            </w:r>
          </w:p>
        </w:tc>
        <w:tc>
          <w:tcPr>
            <w:tcW w:w="3502" w:type="dxa"/>
          </w:tcPr>
          <w:p w14:paraId="44EF0A28" w14:textId="77777777" w:rsidR="008D559B" w:rsidRDefault="008D559B" w:rsidP="00D34833">
            <w:pPr>
              <w:pStyle w:val="ae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需要主键作为查询条件，条件限“</w:t>
            </w:r>
            <w:r>
              <w:rPr>
                <w:rFonts w:hint="eastAsia"/>
              </w:rPr>
              <w:t>=,&lt;=,&gt;=,&lt;,&gt;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【性能考虑】或无查询条件</w:t>
            </w:r>
          </w:p>
        </w:tc>
      </w:tr>
      <w:tr w:rsidR="008D559B" w:rsidRPr="00794F56" w14:paraId="4E619AB8" w14:textId="77777777" w:rsidTr="00D3483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6" w:type="dxa"/>
          </w:tcPr>
          <w:p w14:paraId="4E2573E6" w14:textId="77777777" w:rsidR="008D559B" w:rsidRDefault="008D559B" w:rsidP="00D34833">
            <w:pPr>
              <w:pStyle w:val="ae"/>
              <w:ind w:firstLine="0"/>
              <w:jc w:val="center"/>
            </w:pPr>
            <w:r>
              <w:rPr>
                <w:rFonts w:hint="eastAsia"/>
              </w:rPr>
              <w:t>Join</w:t>
            </w:r>
          </w:p>
        </w:tc>
        <w:tc>
          <w:tcPr>
            <w:tcW w:w="3502" w:type="dxa"/>
          </w:tcPr>
          <w:p w14:paraId="0DDC1014" w14:textId="77777777" w:rsidR="008D559B" w:rsidRDefault="008D559B" w:rsidP="00D34833">
            <w:pPr>
              <w:pStyle w:val="ae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需要参与</w:t>
            </w:r>
            <w:r>
              <w:rPr>
                <w:rFonts w:hint="eastAsia"/>
              </w:rPr>
              <w:t>Join</w:t>
            </w:r>
            <w:proofErr w:type="gramStart"/>
            <w:r>
              <w:rPr>
                <w:rFonts w:hint="eastAsia"/>
              </w:rPr>
              <w:t>的表主键</w:t>
            </w:r>
            <w:proofErr w:type="gramEnd"/>
            <w:r>
              <w:rPr>
                <w:rFonts w:hint="eastAsia"/>
              </w:rPr>
              <w:t>做查询条件，条件限“</w:t>
            </w:r>
            <w:r>
              <w:rPr>
                <w:rFonts w:hint="eastAsia"/>
              </w:rPr>
              <w:t>=,&lt;=,&gt;=,&lt;,&gt;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【性能考虑】</w:t>
            </w:r>
          </w:p>
        </w:tc>
      </w:tr>
      <w:tr w:rsidR="008D559B" w:rsidRPr="00794F56" w14:paraId="56377A32" w14:textId="77777777" w:rsidTr="00D34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6" w:type="dxa"/>
          </w:tcPr>
          <w:p w14:paraId="11795B50" w14:textId="77777777" w:rsidR="008D559B" w:rsidRDefault="008D559B" w:rsidP="00D34833">
            <w:pPr>
              <w:pStyle w:val="ae"/>
              <w:ind w:firstLine="0"/>
              <w:jc w:val="center"/>
            </w:pPr>
            <w:r>
              <w:t>C</w:t>
            </w:r>
            <w:r>
              <w:rPr>
                <w:rFonts w:hint="eastAsia"/>
              </w:rPr>
              <w:t>all/Execute/Select function/procedure</w:t>
            </w:r>
          </w:p>
        </w:tc>
        <w:tc>
          <w:tcPr>
            <w:tcW w:w="3502" w:type="dxa"/>
          </w:tcPr>
          <w:p w14:paraId="77B0D710" w14:textId="77777777" w:rsidR="008D559B" w:rsidRPr="00AC19B4" w:rsidRDefault="008D559B" w:rsidP="00D34833">
            <w:pPr>
              <w:pStyle w:val="ae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拒绝，不支持方法或存储过程</w:t>
            </w:r>
          </w:p>
        </w:tc>
      </w:tr>
      <w:tr w:rsidR="008D559B" w:rsidRPr="00794F56" w14:paraId="3C395E3A" w14:textId="77777777" w:rsidTr="00D3483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6" w:type="dxa"/>
          </w:tcPr>
          <w:p w14:paraId="2957B3E5" w14:textId="77777777" w:rsidR="008D559B" w:rsidRDefault="008D559B" w:rsidP="00D34833">
            <w:pPr>
              <w:pStyle w:val="ae"/>
              <w:ind w:firstLine="0"/>
              <w:jc w:val="center"/>
            </w:pP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函数</w:t>
            </w:r>
          </w:p>
        </w:tc>
        <w:tc>
          <w:tcPr>
            <w:tcW w:w="3502" w:type="dxa"/>
          </w:tcPr>
          <w:p w14:paraId="249D28F7" w14:textId="77777777" w:rsidR="008D559B" w:rsidRDefault="008D559B" w:rsidP="00D34833">
            <w:pPr>
              <w:pStyle w:val="ae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仅限统计类函数，</w:t>
            </w:r>
            <w:r>
              <w:rPr>
                <w:rFonts w:hint="eastAsia"/>
              </w:rPr>
              <w:t>count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sum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avg</w:t>
            </w:r>
          </w:p>
        </w:tc>
      </w:tr>
    </w:tbl>
    <w:p w14:paraId="7FE0B062" w14:textId="77777777" w:rsidR="008D559B" w:rsidRPr="00535F25" w:rsidRDefault="008D559B" w:rsidP="008D559B">
      <w:pPr>
        <w:rPr>
          <w:rFonts w:asciiTheme="minorEastAsia" w:hAnsiTheme="minorEastAsia"/>
        </w:rPr>
      </w:pPr>
    </w:p>
    <w:p w14:paraId="69DB8D38" w14:textId="77777777" w:rsidR="008D559B" w:rsidRDefault="008D559B" w:rsidP="008D559B">
      <w:pPr>
        <w:pStyle w:val="4"/>
      </w:pPr>
      <w:r>
        <w:rPr>
          <w:rFonts w:hint="eastAsia"/>
        </w:rPr>
        <w:t>数据类型</w:t>
      </w:r>
    </w:p>
    <w:p w14:paraId="26C593A8" w14:textId="77777777" w:rsidR="008D559B" w:rsidRDefault="008D559B" w:rsidP="008D559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应用在</w:t>
      </w:r>
      <w:proofErr w:type="gramStart"/>
      <w:r>
        <w:rPr>
          <w:rFonts w:asciiTheme="minorEastAsia" w:hAnsiTheme="minorEastAsia" w:hint="eastAsia"/>
        </w:rPr>
        <w:t>创建库表时</w:t>
      </w:r>
      <w:proofErr w:type="gramEnd"/>
      <w:r w:rsidRPr="00535F25">
        <w:rPr>
          <w:rFonts w:asciiTheme="minorEastAsia" w:hAnsiTheme="minorEastAsia" w:hint="eastAsia"/>
        </w:rPr>
        <w:t>可申明的字段类型仅限整型、浮点型和字符串</w:t>
      </w:r>
      <w:r>
        <w:rPr>
          <w:rFonts w:asciiTheme="minorEastAsia" w:hAnsiTheme="minorEastAsia" w:hint="eastAsia"/>
        </w:rPr>
        <w:t>。</w:t>
      </w:r>
    </w:p>
    <w:p w14:paraId="04BE669B" w14:textId="77777777" w:rsidR="008D559B" w:rsidRDefault="008D559B" w:rsidP="008D559B">
      <w:pPr>
        <w:pStyle w:val="4"/>
      </w:pPr>
      <w:r>
        <w:rPr>
          <w:rFonts w:hint="eastAsia"/>
        </w:rPr>
        <w:t>SQL</w:t>
      </w:r>
      <w:r>
        <w:rPr>
          <w:rFonts w:hint="eastAsia"/>
        </w:rPr>
        <w:t>转义</w:t>
      </w:r>
    </w:p>
    <w:p w14:paraId="1773023B" w14:textId="77777777" w:rsidR="008D559B" w:rsidRDefault="008D559B" w:rsidP="008D559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586"/>
        <w:gridCol w:w="3502"/>
      </w:tblGrid>
      <w:tr w:rsidR="008D559B" w14:paraId="2E6F1FF7" w14:textId="77777777" w:rsidTr="00D348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6" w:type="dxa"/>
          </w:tcPr>
          <w:p w14:paraId="32295492" w14:textId="77777777" w:rsidR="008D559B" w:rsidRDefault="008D559B" w:rsidP="00D34833">
            <w:pPr>
              <w:pStyle w:val="ae"/>
              <w:ind w:firstLine="0"/>
              <w:jc w:val="center"/>
            </w:pPr>
            <w:r>
              <w:rPr>
                <w:rFonts w:hint="eastAsia"/>
              </w:rPr>
              <w:t>请求类型</w:t>
            </w:r>
          </w:p>
        </w:tc>
        <w:tc>
          <w:tcPr>
            <w:tcW w:w="3502" w:type="dxa"/>
          </w:tcPr>
          <w:p w14:paraId="769E3549" w14:textId="77777777" w:rsidR="008D559B" w:rsidRDefault="008D559B" w:rsidP="00D34833">
            <w:pPr>
              <w:pStyle w:val="ae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转义关键</w:t>
            </w:r>
          </w:p>
        </w:tc>
      </w:tr>
      <w:tr w:rsidR="008D559B" w14:paraId="13935018" w14:textId="77777777" w:rsidTr="00D34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6" w:type="dxa"/>
          </w:tcPr>
          <w:p w14:paraId="782A16AD" w14:textId="77777777" w:rsidR="008D559B" w:rsidRDefault="008D559B" w:rsidP="00D34833">
            <w:pPr>
              <w:pStyle w:val="ae"/>
              <w:ind w:firstLine="0"/>
              <w:jc w:val="center"/>
            </w:pPr>
            <w:r>
              <w:t>C</w:t>
            </w:r>
            <w:r>
              <w:rPr>
                <w:rFonts w:hint="eastAsia"/>
              </w:rPr>
              <w:t>reate Table</w:t>
            </w:r>
          </w:p>
        </w:tc>
        <w:tc>
          <w:tcPr>
            <w:tcW w:w="3502" w:type="dxa"/>
          </w:tcPr>
          <w:p w14:paraId="01B4E3C9" w14:textId="77777777" w:rsidR="008D559B" w:rsidRDefault="008D559B" w:rsidP="00D34833">
            <w:pPr>
              <w:pStyle w:val="ae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获取请求中的</w:t>
            </w:r>
            <w:r w:rsidRPr="00337DE0">
              <w:t>primary key</w:t>
            </w:r>
            <w:r>
              <w:rPr>
                <w:rFonts w:hint="eastAsia"/>
              </w:rPr>
              <w:t>并记录</w:t>
            </w:r>
          </w:p>
        </w:tc>
      </w:tr>
      <w:tr w:rsidR="008D559B" w14:paraId="76D3ED38" w14:textId="77777777" w:rsidTr="00D3483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6" w:type="dxa"/>
          </w:tcPr>
          <w:p w14:paraId="1574536F" w14:textId="77777777" w:rsidR="008D559B" w:rsidRPr="00B004DA" w:rsidRDefault="008D559B" w:rsidP="00D34833">
            <w:pPr>
              <w:pStyle w:val="ae"/>
              <w:ind w:firstLine="0"/>
              <w:jc w:val="center"/>
            </w:pPr>
            <w:r>
              <w:t>D</w:t>
            </w:r>
            <w:r>
              <w:rPr>
                <w:rFonts w:hint="eastAsia"/>
              </w:rPr>
              <w:t>rop Table</w:t>
            </w:r>
          </w:p>
        </w:tc>
        <w:tc>
          <w:tcPr>
            <w:tcW w:w="3502" w:type="dxa"/>
          </w:tcPr>
          <w:p w14:paraId="2AB181F9" w14:textId="77777777" w:rsidR="008D559B" w:rsidRDefault="008D559B" w:rsidP="00D34833">
            <w:pPr>
              <w:pStyle w:val="ae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8D559B" w14:paraId="65F17943" w14:textId="77777777" w:rsidTr="00D34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6" w:type="dxa"/>
          </w:tcPr>
          <w:p w14:paraId="3B406D4A" w14:textId="77777777" w:rsidR="008D559B" w:rsidRDefault="008D559B" w:rsidP="00D34833">
            <w:pPr>
              <w:pStyle w:val="ae"/>
              <w:ind w:firstLine="0"/>
              <w:jc w:val="center"/>
            </w:pPr>
            <w:r>
              <w:rPr>
                <w:rFonts w:hint="eastAsia"/>
              </w:rPr>
              <w:t>Alter Table</w:t>
            </w:r>
          </w:p>
        </w:tc>
        <w:tc>
          <w:tcPr>
            <w:tcW w:w="3502" w:type="dxa"/>
          </w:tcPr>
          <w:p w14:paraId="31AD71BF" w14:textId="77777777" w:rsidR="008D559B" w:rsidRDefault="008D559B" w:rsidP="00D34833">
            <w:pPr>
              <w:pStyle w:val="ae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校验请求中是否</w:t>
            </w:r>
            <w:proofErr w:type="gramStart"/>
            <w:r>
              <w:rPr>
                <w:rFonts w:hint="eastAsia"/>
              </w:rPr>
              <w:t>包含库表的</w:t>
            </w:r>
            <w:proofErr w:type="gramEnd"/>
            <w:r>
              <w:rPr>
                <w:rFonts w:hint="eastAsia"/>
              </w:rPr>
              <w:t>primary key</w:t>
            </w:r>
          </w:p>
        </w:tc>
      </w:tr>
      <w:tr w:rsidR="008D559B" w14:paraId="23FDF7A8" w14:textId="77777777" w:rsidTr="00D3483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6" w:type="dxa"/>
          </w:tcPr>
          <w:p w14:paraId="7BC5E71D" w14:textId="77777777" w:rsidR="008D559B" w:rsidRDefault="008D559B" w:rsidP="00D34833">
            <w:pPr>
              <w:pStyle w:val="ae"/>
              <w:ind w:firstLine="0"/>
              <w:jc w:val="center"/>
            </w:pPr>
            <w:r>
              <w:rPr>
                <w:rFonts w:hint="eastAsia"/>
              </w:rPr>
              <w:t>Insert</w:t>
            </w:r>
          </w:p>
        </w:tc>
        <w:tc>
          <w:tcPr>
            <w:tcW w:w="3502" w:type="dxa"/>
          </w:tcPr>
          <w:p w14:paraId="72403353" w14:textId="77777777" w:rsidR="008D559B" w:rsidRDefault="008D559B" w:rsidP="00D34833">
            <w:pPr>
              <w:pStyle w:val="ae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校验请求中是否</w:t>
            </w:r>
            <w:proofErr w:type="gramStart"/>
            <w:r>
              <w:rPr>
                <w:rFonts w:hint="eastAsia"/>
              </w:rPr>
              <w:t>包含库表的</w:t>
            </w:r>
            <w:proofErr w:type="gramEnd"/>
            <w:r>
              <w:rPr>
                <w:rFonts w:hint="eastAsia"/>
              </w:rPr>
              <w:t>primary key</w:t>
            </w:r>
          </w:p>
        </w:tc>
      </w:tr>
      <w:tr w:rsidR="008D559B" w14:paraId="12DAD315" w14:textId="77777777" w:rsidTr="00D34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6" w:type="dxa"/>
          </w:tcPr>
          <w:p w14:paraId="6112AF49" w14:textId="77777777" w:rsidR="008D559B" w:rsidRPr="003C7507" w:rsidRDefault="008D559B" w:rsidP="00D34833">
            <w:pPr>
              <w:pStyle w:val="ae"/>
              <w:ind w:firstLine="0"/>
              <w:jc w:val="center"/>
            </w:pPr>
            <w:r>
              <w:t>U</w:t>
            </w:r>
            <w:r>
              <w:rPr>
                <w:rFonts w:hint="eastAsia"/>
              </w:rPr>
              <w:t>pdate</w:t>
            </w:r>
          </w:p>
        </w:tc>
        <w:tc>
          <w:tcPr>
            <w:tcW w:w="3502" w:type="dxa"/>
          </w:tcPr>
          <w:p w14:paraId="24DB79C2" w14:textId="77777777" w:rsidR="008D559B" w:rsidRDefault="008D559B" w:rsidP="00D34833">
            <w:pPr>
              <w:pStyle w:val="ae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校验请求中是否</w:t>
            </w:r>
            <w:proofErr w:type="gramStart"/>
            <w:r>
              <w:rPr>
                <w:rFonts w:hint="eastAsia"/>
              </w:rPr>
              <w:t>包含库表的</w:t>
            </w:r>
            <w:proofErr w:type="gramEnd"/>
            <w:r>
              <w:rPr>
                <w:rFonts w:hint="eastAsia"/>
              </w:rPr>
              <w:t>primary key</w:t>
            </w:r>
          </w:p>
        </w:tc>
      </w:tr>
      <w:tr w:rsidR="008D559B" w14:paraId="439A63BB" w14:textId="77777777" w:rsidTr="00D3483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6" w:type="dxa"/>
          </w:tcPr>
          <w:p w14:paraId="6FE08AAB" w14:textId="77777777" w:rsidR="008D559B" w:rsidRDefault="008D559B" w:rsidP="00D34833">
            <w:pPr>
              <w:pStyle w:val="ae"/>
              <w:ind w:firstLine="0"/>
              <w:jc w:val="center"/>
            </w:pPr>
            <w:r>
              <w:t>D</w:t>
            </w:r>
            <w:r>
              <w:rPr>
                <w:rFonts w:hint="eastAsia"/>
              </w:rPr>
              <w:t>elete</w:t>
            </w:r>
          </w:p>
        </w:tc>
        <w:tc>
          <w:tcPr>
            <w:tcW w:w="3502" w:type="dxa"/>
          </w:tcPr>
          <w:p w14:paraId="1434AB40" w14:textId="77777777" w:rsidR="008D559B" w:rsidRDefault="008D559B" w:rsidP="00D34833">
            <w:pPr>
              <w:pStyle w:val="ae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校验请求中是否</w:t>
            </w:r>
            <w:proofErr w:type="gramStart"/>
            <w:r>
              <w:rPr>
                <w:rFonts w:hint="eastAsia"/>
              </w:rPr>
              <w:t>包含库表的</w:t>
            </w:r>
            <w:proofErr w:type="gramEnd"/>
            <w:r>
              <w:rPr>
                <w:rFonts w:hint="eastAsia"/>
              </w:rPr>
              <w:t>primary key</w:t>
            </w:r>
          </w:p>
        </w:tc>
      </w:tr>
      <w:tr w:rsidR="008D559B" w:rsidRPr="00794F56" w14:paraId="1F3F8C04" w14:textId="77777777" w:rsidTr="00D34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6" w:type="dxa"/>
          </w:tcPr>
          <w:p w14:paraId="14F0E097" w14:textId="77777777" w:rsidR="008D559B" w:rsidRDefault="008D559B" w:rsidP="00D34833">
            <w:pPr>
              <w:pStyle w:val="ae"/>
              <w:ind w:firstLine="0"/>
              <w:jc w:val="center"/>
            </w:pPr>
            <w:r>
              <w:lastRenderedPageBreak/>
              <w:t>S</w:t>
            </w:r>
            <w:r>
              <w:rPr>
                <w:rFonts w:hint="eastAsia"/>
              </w:rPr>
              <w:t>elect</w:t>
            </w:r>
          </w:p>
        </w:tc>
        <w:tc>
          <w:tcPr>
            <w:tcW w:w="3502" w:type="dxa"/>
          </w:tcPr>
          <w:p w14:paraId="77E4CAA8" w14:textId="77777777" w:rsidR="008D559B" w:rsidRDefault="008D559B" w:rsidP="00D34833">
            <w:pPr>
              <w:pStyle w:val="ae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校验请求中是否</w:t>
            </w:r>
            <w:proofErr w:type="gramStart"/>
            <w:r>
              <w:rPr>
                <w:rFonts w:hint="eastAsia"/>
              </w:rPr>
              <w:t>包含库表的</w:t>
            </w:r>
            <w:proofErr w:type="gramEnd"/>
            <w:r>
              <w:rPr>
                <w:rFonts w:hint="eastAsia"/>
              </w:rPr>
              <w:t>primary key</w:t>
            </w:r>
          </w:p>
        </w:tc>
      </w:tr>
      <w:tr w:rsidR="008D559B" w:rsidRPr="00794F56" w14:paraId="6AF46F0D" w14:textId="77777777" w:rsidTr="00D3483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6" w:type="dxa"/>
          </w:tcPr>
          <w:p w14:paraId="63EB2807" w14:textId="77777777" w:rsidR="008D559B" w:rsidRDefault="008D559B" w:rsidP="00D34833">
            <w:pPr>
              <w:pStyle w:val="ae"/>
              <w:ind w:firstLine="0"/>
              <w:jc w:val="center"/>
            </w:pPr>
            <w:r>
              <w:rPr>
                <w:rFonts w:hint="eastAsia"/>
              </w:rPr>
              <w:t>Join</w:t>
            </w:r>
          </w:p>
        </w:tc>
        <w:tc>
          <w:tcPr>
            <w:tcW w:w="3502" w:type="dxa"/>
          </w:tcPr>
          <w:p w14:paraId="4F6B85AF" w14:textId="77777777" w:rsidR="008D559B" w:rsidRDefault="008D559B" w:rsidP="00D34833">
            <w:pPr>
              <w:pStyle w:val="ae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校验请求中是否</w:t>
            </w:r>
            <w:proofErr w:type="gramStart"/>
            <w:r>
              <w:rPr>
                <w:rFonts w:hint="eastAsia"/>
              </w:rPr>
              <w:t>包含库表的</w:t>
            </w:r>
            <w:proofErr w:type="gramEnd"/>
            <w:r>
              <w:rPr>
                <w:rFonts w:hint="eastAsia"/>
              </w:rPr>
              <w:t>primary key</w:t>
            </w:r>
          </w:p>
        </w:tc>
      </w:tr>
      <w:tr w:rsidR="008D559B" w:rsidRPr="00794F56" w14:paraId="6B187E76" w14:textId="77777777" w:rsidTr="00D34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6" w:type="dxa"/>
          </w:tcPr>
          <w:p w14:paraId="3E5535D1" w14:textId="77777777" w:rsidR="008D559B" w:rsidRDefault="008D559B" w:rsidP="00D34833">
            <w:pPr>
              <w:pStyle w:val="ae"/>
              <w:ind w:firstLine="0"/>
              <w:jc w:val="center"/>
            </w:pPr>
            <w:r>
              <w:t>C</w:t>
            </w:r>
            <w:r>
              <w:rPr>
                <w:rFonts w:hint="eastAsia"/>
              </w:rPr>
              <w:t>all/Execute/Select function/procedure</w:t>
            </w:r>
          </w:p>
        </w:tc>
        <w:tc>
          <w:tcPr>
            <w:tcW w:w="3502" w:type="dxa"/>
          </w:tcPr>
          <w:p w14:paraId="65FE6293" w14:textId="77777777" w:rsidR="008D559B" w:rsidRPr="00AC19B4" w:rsidRDefault="008D559B" w:rsidP="00D34833">
            <w:pPr>
              <w:pStyle w:val="ae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拒绝</w:t>
            </w:r>
          </w:p>
        </w:tc>
      </w:tr>
      <w:tr w:rsidR="008D559B" w:rsidRPr="00794F56" w14:paraId="17DE6C67" w14:textId="77777777" w:rsidTr="00D3483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6" w:type="dxa"/>
          </w:tcPr>
          <w:p w14:paraId="25B865A3" w14:textId="77777777" w:rsidR="008D559B" w:rsidRDefault="008D559B" w:rsidP="00D34833">
            <w:pPr>
              <w:pStyle w:val="ae"/>
              <w:ind w:firstLine="0"/>
              <w:jc w:val="center"/>
            </w:pP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函数</w:t>
            </w:r>
          </w:p>
        </w:tc>
        <w:tc>
          <w:tcPr>
            <w:tcW w:w="3502" w:type="dxa"/>
          </w:tcPr>
          <w:p w14:paraId="2E1FDFEE" w14:textId="77777777" w:rsidR="008D559B" w:rsidRDefault="008D559B" w:rsidP="00D34833">
            <w:pPr>
              <w:pStyle w:val="ae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校验请求中是否</w:t>
            </w:r>
            <w:proofErr w:type="gramStart"/>
            <w:r>
              <w:rPr>
                <w:rFonts w:hint="eastAsia"/>
              </w:rPr>
              <w:t>包含库表的</w:t>
            </w:r>
            <w:proofErr w:type="gramEnd"/>
            <w:r>
              <w:rPr>
                <w:rFonts w:hint="eastAsia"/>
              </w:rPr>
              <w:t>primary key</w:t>
            </w:r>
            <w:r>
              <w:rPr>
                <w:rFonts w:hint="eastAsia"/>
              </w:rPr>
              <w:t>和函数名</w:t>
            </w:r>
          </w:p>
        </w:tc>
      </w:tr>
    </w:tbl>
    <w:p w14:paraId="4AF17512" w14:textId="77777777" w:rsidR="008D559B" w:rsidRDefault="008D559B" w:rsidP="008D559B">
      <w:pPr>
        <w:pStyle w:val="4"/>
      </w:pPr>
      <w:r>
        <w:rPr>
          <w:rFonts w:hint="eastAsia"/>
        </w:rPr>
        <w:t>数据存储</w:t>
      </w:r>
    </w:p>
    <w:p w14:paraId="2C252296" w14:textId="77777777" w:rsidR="008D559B" w:rsidRDefault="008D559B" w:rsidP="008D559B">
      <w:pPr>
        <w:rPr>
          <w:rFonts w:asciiTheme="minorEastAsia" w:hAnsiTheme="minorEastAsia"/>
        </w:rPr>
      </w:pPr>
      <w:r>
        <w:rPr>
          <w:rFonts w:hint="eastAsia"/>
        </w:rPr>
        <w:tab/>
      </w:r>
      <w:proofErr w:type="gramStart"/>
      <w:r w:rsidRPr="00682402">
        <w:rPr>
          <w:rFonts w:asciiTheme="minorEastAsia" w:hAnsiTheme="minorEastAsia" w:hint="eastAsia"/>
        </w:rPr>
        <w:t>库表在</w:t>
      </w:r>
      <w:proofErr w:type="gramEnd"/>
      <w:r>
        <w:rPr>
          <w:rFonts w:asciiTheme="minorEastAsia" w:hAnsiTheme="minorEastAsia" w:hint="eastAsia"/>
        </w:rPr>
        <w:t>创建时，指定了NoSQL DB类型，CDM根据Redis和Hbase各自的特性进行数据存储。</w:t>
      </w:r>
    </w:p>
    <w:p w14:paraId="27AC8F50" w14:textId="77777777" w:rsidR="008D559B" w:rsidRDefault="008D559B" w:rsidP="008D559B">
      <w:pPr>
        <w:rPr>
          <w:rFonts w:asciiTheme="minorEastAsia" w:hAnsiTheme="minorEastAsia"/>
        </w:rPr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</w:tblGrid>
      <w:tr w:rsidR="008D559B" w14:paraId="33768A54" w14:textId="77777777" w:rsidTr="00D348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14:paraId="2202BA18" w14:textId="77777777" w:rsidR="008D559B" w:rsidRDefault="008D559B" w:rsidP="00D34833">
            <w:pPr>
              <w:jc w:val="center"/>
            </w:pPr>
            <w:r>
              <w:rPr>
                <w:rFonts w:hint="eastAsia"/>
              </w:rPr>
              <w:t>存储项</w:t>
            </w:r>
          </w:p>
        </w:tc>
        <w:tc>
          <w:tcPr>
            <w:tcW w:w="2130" w:type="dxa"/>
          </w:tcPr>
          <w:p w14:paraId="5DA9EFE0" w14:textId="77777777" w:rsidR="008D559B" w:rsidRDefault="008D559B" w:rsidP="00D348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Redis</w:t>
            </w:r>
          </w:p>
        </w:tc>
        <w:tc>
          <w:tcPr>
            <w:tcW w:w="2131" w:type="dxa"/>
          </w:tcPr>
          <w:p w14:paraId="5B645750" w14:textId="77777777" w:rsidR="008D559B" w:rsidRDefault="008D559B" w:rsidP="00D348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Hbase</w:t>
            </w:r>
          </w:p>
        </w:tc>
      </w:tr>
      <w:tr w:rsidR="008D559B" w14:paraId="490D0F37" w14:textId="77777777" w:rsidTr="00D34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14:paraId="65A5926D" w14:textId="77777777" w:rsidR="008D559B" w:rsidRDefault="008D559B" w:rsidP="00D34833">
            <w:pPr>
              <w:jc w:val="center"/>
            </w:pPr>
            <w:r>
              <w:rPr>
                <w:rFonts w:hint="eastAsia"/>
              </w:rPr>
              <w:t>库表结构信息</w:t>
            </w:r>
          </w:p>
        </w:tc>
        <w:tc>
          <w:tcPr>
            <w:tcW w:w="4261" w:type="dxa"/>
            <w:gridSpan w:val="2"/>
          </w:tcPr>
          <w:p w14:paraId="1BEF5E9B" w14:textId="77777777" w:rsidR="008D559B" w:rsidRDefault="008D559B" w:rsidP="00D348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CDM</w:t>
            </w:r>
            <w:r>
              <w:rPr>
                <w:rFonts w:hint="eastAsia"/>
              </w:rPr>
              <w:t>本地存储（缓存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文件）</w:t>
            </w:r>
          </w:p>
        </w:tc>
      </w:tr>
      <w:tr w:rsidR="008D559B" w14:paraId="2844034A" w14:textId="77777777" w:rsidTr="00D3483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14:paraId="150D7F95" w14:textId="77777777" w:rsidR="008D559B" w:rsidRPr="00682402" w:rsidRDefault="008D559B" w:rsidP="00D34833">
            <w:pPr>
              <w:jc w:val="center"/>
            </w:pPr>
            <w:proofErr w:type="gramStart"/>
            <w:r>
              <w:rPr>
                <w:rFonts w:hint="eastAsia"/>
              </w:rPr>
              <w:t>库表</w:t>
            </w:r>
            <w:proofErr w:type="gramEnd"/>
          </w:p>
        </w:tc>
        <w:tc>
          <w:tcPr>
            <w:tcW w:w="2130" w:type="dxa"/>
          </w:tcPr>
          <w:p w14:paraId="41E43F5C" w14:textId="77777777" w:rsidR="008D559B" w:rsidRDefault="008D559B" w:rsidP="00D348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  <w:tc>
          <w:tcPr>
            <w:tcW w:w="2131" w:type="dxa"/>
          </w:tcPr>
          <w:p w14:paraId="6C5F8A28" w14:textId="77777777" w:rsidR="008D559B" w:rsidRDefault="008D559B" w:rsidP="00D348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创建（行、列族）</w:t>
            </w:r>
          </w:p>
        </w:tc>
      </w:tr>
      <w:tr w:rsidR="008D559B" w14:paraId="584CAC92" w14:textId="77777777" w:rsidTr="00D34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14:paraId="543EF0F1" w14:textId="77777777" w:rsidR="008D559B" w:rsidRDefault="008D559B" w:rsidP="00D34833">
            <w:pPr>
              <w:jc w:val="center"/>
            </w:pPr>
            <w:r>
              <w:rPr>
                <w:rFonts w:hint="eastAsia"/>
              </w:rPr>
              <w:t>记录</w:t>
            </w:r>
            <w:r>
              <w:rPr>
                <w:rFonts w:hint="eastAsia"/>
              </w:rPr>
              <w:t>Key</w:t>
            </w:r>
          </w:p>
        </w:tc>
        <w:tc>
          <w:tcPr>
            <w:tcW w:w="2130" w:type="dxa"/>
          </w:tcPr>
          <w:p w14:paraId="0DAE3D33" w14:textId="77777777" w:rsidR="008D559B" w:rsidRDefault="008D559B" w:rsidP="00D348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表名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主键值</w:t>
            </w:r>
          </w:p>
        </w:tc>
        <w:tc>
          <w:tcPr>
            <w:tcW w:w="2131" w:type="dxa"/>
          </w:tcPr>
          <w:p w14:paraId="706E735D" w14:textId="77777777" w:rsidR="008D559B" w:rsidRDefault="008D559B" w:rsidP="00D348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主键值</w:t>
            </w:r>
          </w:p>
        </w:tc>
      </w:tr>
      <w:tr w:rsidR="008D559B" w14:paraId="11608DF6" w14:textId="77777777" w:rsidTr="00D3483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14:paraId="10854B90" w14:textId="77777777" w:rsidR="008D559B" w:rsidRDefault="008D559B" w:rsidP="00D34833">
            <w:pPr>
              <w:jc w:val="center"/>
            </w:pPr>
            <w:r>
              <w:rPr>
                <w:rFonts w:hint="eastAsia"/>
              </w:rPr>
              <w:t>记录</w:t>
            </w:r>
            <w:r>
              <w:rPr>
                <w:rFonts w:hint="eastAsia"/>
              </w:rPr>
              <w:t>Value</w:t>
            </w:r>
          </w:p>
        </w:tc>
        <w:tc>
          <w:tcPr>
            <w:tcW w:w="2130" w:type="dxa"/>
          </w:tcPr>
          <w:p w14:paraId="64B083B7" w14:textId="77777777" w:rsidR="008D559B" w:rsidRDefault="008D559B" w:rsidP="00D348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字段列对应</w:t>
            </w:r>
            <w:r>
              <w:rPr>
                <w:rFonts w:hint="eastAsia"/>
              </w:rPr>
              <w:t>Hash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field</w:t>
            </w:r>
          </w:p>
        </w:tc>
        <w:tc>
          <w:tcPr>
            <w:tcW w:w="2131" w:type="dxa"/>
          </w:tcPr>
          <w:p w14:paraId="62B9EA5B" w14:textId="77777777" w:rsidR="008D559B" w:rsidRPr="00682402" w:rsidRDefault="008D559B" w:rsidP="00D348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字段列对应</w:t>
            </w:r>
            <w:proofErr w:type="gramStart"/>
            <w:r>
              <w:rPr>
                <w:rFonts w:hint="eastAsia"/>
              </w:rPr>
              <w:t>到列族中</w:t>
            </w:r>
            <w:proofErr w:type="gramEnd"/>
            <w:r>
              <w:rPr>
                <w:rFonts w:hint="eastAsia"/>
              </w:rPr>
              <w:t>的列</w:t>
            </w:r>
          </w:p>
        </w:tc>
      </w:tr>
    </w:tbl>
    <w:p w14:paraId="4032D53B" w14:textId="77777777" w:rsidR="008D559B" w:rsidRPr="00682402" w:rsidRDefault="008D559B" w:rsidP="008D559B"/>
    <w:p w14:paraId="792B217B" w14:textId="77777777" w:rsidR="008D559B" w:rsidRDefault="008D559B" w:rsidP="008D559B">
      <w:pPr>
        <w:pStyle w:val="4"/>
      </w:pPr>
      <w:r>
        <w:rPr>
          <w:rFonts w:hint="eastAsia"/>
        </w:rPr>
        <w:t>结果返回</w:t>
      </w:r>
    </w:p>
    <w:p w14:paraId="06B05EDA" w14:textId="77777777" w:rsidR="008D559B" w:rsidRDefault="008D559B" w:rsidP="008D559B">
      <w:pPr>
        <w:pStyle w:val="5"/>
      </w:pPr>
      <w:r>
        <w:rPr>
          <w:rFonts w:hint="eastAsia"/>
        </w:rPr>
        <w:t>创建、删除表</w:t>
      </w:r>
    </w:p>
    <w:p w14:paraId="37338BB7" w14:textId="77777777" w:rsidR="008D559B" w:rsidRDefault="008D559B" w:rsidP="008D559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CDM本地记录、更新库表结构后，返回成功。对库表结构修改的（新增、删除字段、删除库表）情况，需要同步更新NoSQL DB中的存储数据</w:t>
      </w:r>
    </w:p>
    <w:p w14:paraId="4F83C000" w14:textId="77777777" w:rsidR="008D559B" w:rsidRDefault="008D559B" w:rsidP="008D559B">
      <w:pPr>
        <w:pStyle w:val="5"/>
      </w:pPr>
      <w:r>
        <w:rPr>
          <w:rFonts w:hint="eastAsia"/>
        </w:rPr>
        <w:t>新增记录</w:t>
      </w:r>
    </w:p>
    <w:p w14:paraId="0C6995A6" w14:textId="77777777" w:rsidR="008D559B" w:rsidRDefault="008D559B" w:rsidP="008D559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CDM在NoSQL DB写入成功后，返回成功，影响记录行数为1；失败返回0</w:t>
      </w:r>
    </w:p>
    <w:p w14:paraId="499EA605" w14:textId="77777777" w:rsidR="008D559B" w:rsidRDefault="008D559B" w:rsidP="008D559B">
      <w:pPr>
        <w:pStyle w:val="5"/>
      </w:pPr>
      <w:r>
        <w:rPr>
          <w:rFonts w:hint="eastAsia"/>
        </w:rPr>
        <w:t>修改记录</w:t>
      </w:r>
    </w:p>
    <w:p w14:paraId="6653E7CE" w14:textId="77777777" w:rsidR="008D559B" w:rsidRDefault="008D559B" w:rsidP="008D559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CDM需要先按对应条件进行查询，获取记录总数，然后执行修改操作；删除成功后，返回影响记录行数</w:t>
      </w:r>
    </w:p>
    <w:p w14:paraId="3BF0A972" w14:textId="77777777" w:rsidR="008D559B" w:rsidRDefault="008D559B" w:rsidP="008D559B">
      <w:pPr>
        <w:pStyle w:val="5"/>
      </w:pPr>
      <w:r>
        <w:rPr>
          <w:rFonts w:hint="eastAsia"/>
        </w:rPr>
        <w:lastRenderedPageBreak/>
        <w:t>删除记录</w:t>
      </w:r>
    </w:p>
    <w:p w14:paraId="1AA14B90" w14:textId="77777777" w:rsidR="008D559B" w:rsidRDefault="008D559B" w:rsidP="008D559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CDM需要先按对应条件进行查询，获取记录总数，然后执行修改操作；删除成功后，返回影响记录行数</w:t>
      </w:r>
    </w:p>
    <w:p w14:paraId="38DCA24A" w14:textId="77777777" w:rsidR="008D559B" w:rsidRPr="008D559B" w:rsidRDefault="008D559B" w:rsidP="008D559B">
      <w:pPr>
        <w:pStyle w:val="5"/>
      </w:pPr>
      <w:r w:rsidRPr="002800B4">
        <w:rPr>
          <w:rFonts w:hint="eastAsia"/>
        </w:rPr>
        <w:t>查询记录</w:t>
      </w:r>
    </w:p>
    <w:p w14:paraId="034AB599" w14:textId="77777777" w:rsidR="008D559B" w:rsidRDefault="008D559B" w:rsidP="008D559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CDM从NoSQL DB中获取数据后，根据本地记录的对应库表结构信息，按Postgre的通信协议，构造结果数据返回；若无数据，则返回空</w:t>
      </w:r>
    </w:p>
    <w:p w14:paraId="64255159" w14:textId="77777777" w:rsidR="008D559B" w:rsidRPr="004C5316" w:rsidRDefault="008D559B" w:rsidP="008D559B">
      <w:pPr>
        <w:rPr>
          <w:rFonts w:asciiTheme="minorEastAsia" w:hAnsiTheme="minorEastAsia"/>
        </w:rPr>
      </w:pPr>
    </w:p>
    <w:p w14:paraId="06AEA7F8" w14:textId="77777777" w:rsidR="008D559B" w:rsidRPr="00E508CC" w:rsidRDefault="008D559B" w:rsidP="008D559B">
      <w:pPr>
        <w:pStyle w:val="4"/>
      </w:pPr>
      <w:r>
        <w:rPr>
          <w:rFonts w:hint="eastAsia"/>
        </w:rPr>
        <w:t>处理逻辑图</w:t>
      </w:r>
    </w:p>
    <w:p w14:paraId="756E7709" w14:textId="77777777" w:rsidR="008D559B" w:rsidRPr="00372D33" w:rsidRDefault="008D559B" w:rsidP="008D559B">
      <w:pPr>
        <w:rPr>
          <w:rFonts w:asciiTheme="minorEastAsia" w:hAnsiTheme="minorEastAsia"/>
        </w:rPr>
      </w:pPr>
      <w:r>
        <w:object w:dxaOrig="9422" w:dyaOrig="9037" w14:anchorId="02C1D1AA">
          <v:shape id="_x0000_i1030" type="#_x0000_t75" style="width:414.8pt;height:396.55pt" o:ole="">
            <v:imagedata r:id="rId28" o:title=""/>
          </v:shape>
          <o:OLEObject Type="Embed" ProgID="Visio.Drawing.11" ShapeID="_x0000_i1030" DrawAspect="Content" ObjectID="_1507462056" r:id="rId29"/>
        </w:object>
      </w:r>
    </w:p>
    <w:p w14:paraId="29D978FA" w14:textId="77777777" w:rsidR="008D559B" w:rsidRPr="00372D33" w:rsidRDefault="008D559B" w:rsidP="008D559B">
      <w:pPr>
        <w:rPr>
          <w:rFonts w:asciiTheme="minorEastAsia" w:hAnsiTheme="minorEastAsia"/>
        </w:rPr>
      </w:pPr>
    </w:p>
    <w:p w14:paraId="1702C718" w14:textId="77777777" w:rsidR="008D559B" w:rsidRPr="00372D33" w:rsidRDefault="008D559B" w:rsidP="008D559B">
      <w:pPr>
        <w:rPr>
          <w:rFonts w:asciiTheme="minorEastAsia" w:hAnsiTheme="minorEastAsia"/>
        </w:rPr>
      </w:pPr>
    </w:p>
    <w:p w14:paraId="6B025E59" w14:textId="0E8C3291" w:rsidR="00A92EBE" w:rsidRDefault="00A92EBE" w:rsidP="00A92EBE">
      <w:pPr>
        <w:pStyle w:val="20"/>
      </w:pPr>
      <w:bookmarkStart w:id="122" w:name="_Toc427744485"/>
      <w:r>
        <w:rPr>
          <w:rFonts w:hint="eastAsia"/>
        </w:rPr>
        <w:lastRenderedPageBreak/>
        <w:t>管理系统接入</w:t>
      </w:r>
      <w:bookmarkEnd w:id="122"/>
    </w:p>
    <w:p w14:paraId="337CAAE2" w14:textId="25EB9062" w:rsidR="00A92EBE" w:rsidRDefault="00A92EBE" w:rsidP="00A92EBE">
      <w:pPr>
        <w:pStyle w:val="30"/>
      </w:pPr>
      <w:bookmarkStart w:id="123" w:name="_Toc427744486"/>
      <w:r>
        <w:rPr>
          <w:rFonts w:hint="eastAsia"/>
        </w:rPr>
        <w:t>问题描述</w:t>
      </w:r>
      <w:bookmarkEnd w:id="123"/>
    </w:p>
    <w:p w14:paraId="3F77A35E" w14:textId="7871FABC" w:rsidR="00A92EBE" w:rsidRDefault="00A92EBE" w:rsidP="00A92EBE">
      <w:pPr>
        <w:pStyle w:val="ae"/>
      </w:pPr>
      <w:r>
        <w:rPr>
          <w:rFonts w:hint="eastAsia"/>
        </w:rPr>
        <w:tab/>
        <w:t>CDM</w:t>
      </w:r>
      <w:r>
        <w:rPr>
          <w:rFonts w:hint="eastAsia"/>
        </w:rPr>
        <w:t>需要提供一个统一接口，供管理系统查询集群节点数据源信息、管理用户和权限、更新和查询数据记录、管理集群节点。</w:t>
      </w:r>
    </w:p>
    <w:p w14:paraId="6BC32F4D" w14:textId="5E21DC75" w:rsidR="00A92EBE" w:rsidRDefault="00A92EBE" w:rsidP="00A92EBE">
      <w:pPr>
        <w:pStyle w:val="30"/>
      </w:pPr>
      <w:bookmarkStart w:id="124" w:name="_Toc427744487"/>
      <w:r>
        <w:rPr>
          <w:rFonts w:hint="eastAsia"/>
        </w:rPr>
        <w:t>解决方案</w:t>
      </w:r>
      <w:bookmarkEnd w:id="124"/>
    </w:p>
    <w:p w14:paraId="0501FE93" w14:textId="5A4DF0B3" w:rsidR="00A92EBE" w:rsidRDefault="00A92EBE" w:rsidP="00A92EBE">
      <w:pPr>
        <w:pStyle w:val="ae"/>
      </w:pPr>
      <w:r w:rsidRPr="00A92EBE">
        <w:rPr>
          <w:rFonts w:hint="eastAsia"/>
        </w:rPr>
        <w:t>CDM</w:t>
      </w:r>
      <w:r w:rsidR="0050471E">
        <w:rPr>
          <w:rFonts w:hint="eastAsia"/>
        </w:rPr>
        <w:t>新增</w:t>
      </w:r>
      <w:r w:rsidR="00B704EA">
        <w:rPr>
          <w:rFonts w:hint="eastAsia"/>
        </w:rPr>
        <w:t>管理进程</w:t>
      </w:r>
      <w:r w:rsidR="000E5E5F">
        <w:rPr>
          <w:rFonts w:hint="eastAsia"/>
        </w:rPr>
        <w:t>，它与普通任务进程一样，只是作为管理角色，加载运行负责对接管理系统的业务逻辑。</w:t>
      </w:r>
      <w:r w:rsidR="00B704EA">
        <w:rPr>
          <w:rFonts w:hint="eastAsia"/>
        </w:rPr>
        <w:t>管理进程</w:t>
      </w:r>
      <w:r w:rsidR="00053912">
        <w:rPr>
          <w:rFonts w:hint="eastAsia"/>
        </w:rPr>
        <w:t>额外</w:t>
      </w:r>
      <w:r w:rsidRPr="00A92EBE">
        <w:rPr>
          <w:rFonts w:hint="eastAsia"/>
        </w:rPr>
        <w:t>部署一个仅用作管理使用的</w:t>
      </w:r>
      <w:r w:rsidRPr="00A92EBE">
        <w:rPr>
          <w:rFonts w:hint="eastAsia"/>
        </w:rPr>
        <w:t>Postgres</w:t>
      </w:r>
      <w:r w:rsidRPr="00A92EBE">
        <w:rPr>
          <w:rFonts w:hint="eastAsia"/>
        </w:rPr>
        <w:t>数据库（版本在</w:t>
      </w:r>
      <w:r w:rsidRPr="00A92EBE">
        <w:rPr>
          <w:rFonts w:hint="eastAsia"/>
        </w:rPr>
        <w:t>9.4</w:t>
      </w:r>
      <w:r w:rsidRPr="00A92EBE">
        <w:rPr>
          <w:rFonts w:hint="eastAsia"/>
        </w:rPr>
        <w:t>以上），负责</w:t>
      </w:r>
      <w:r w:rsidR="00B704EA">
        <w:rPr>
          <w:rFonts w:hint="eastAsia"/>
        </w:rPr>
        <w:t>存储数据源信息</w:t>
      </w:r>
      <w:r w:rsidRPr="00A92EBE">
        <w:rPr>
          <w:rFonts w:hint="eastAsia"/>
        </w:rPr>
        <w:t>。</w:t>
      </w:r>
      <w:r>
        <w:rPr>
          <w:rFonts w:hint="eastAsia"/>
        </w:rPr>
        <w:t>如下图所示：</w:t>
      </w:r>
    </w:p>
    <w:p w14:paraId="389012C9" w14:textId="77777777" w:rsidR="00A92EBE" w:rsidRDefault="00A92EBE" w:rsidP="00A92EBE">
      <w:pPr>
        <w:pStyle w:val="ae"/>
      </w:pPr>
    </w:p>
    <w:p w14:paraId="037ABA1A" w14:textId="34CF57EB" w:rsidR="00A92EBE" w:rsidRDefault="004D1956" w:rsidP="00A92EBE">
      <w:pPr>
        <w:pStyle w:val="ae"/>
      </w:pPr>
      <w:r>
        <w:object w:dxaOrig="10006" w:dyaOrig="4053" w14:anchorId="2ECC8BD5">
          <v:shape id="_x0000_i1031" type="#_x0000_t75" style="width:415.9pt;height:169.25pt" o:ole="">
            <v:imagedata r:id="rId30" o:title=""/>
          </v:shape>
          <o:OLEObject Type="Embed" ProgID="Visio.Drawing.11" ShapeID="_x0000_i1031" DrawAspect="Content" ObjectID="_1507462057" r:id="rId31"/>
        </w:object>
      </w:r>
    </w:p>
    <w:p w14:paraId="7D55BBEC" w14:textId="77777777" w:rsidR="00A92EBE" w:rsidRPr="00A92EBE" w:rsidRDefault="00A92EBE" w:rsidP="00A92EBE">
      <w:pPr>
        <w:pStyle w:val="ae"/>
      </w:pPr>
      <w:r w:rsidRPr="00A92EBE">
        <w:rPr>
          <w:rFonts w:hint="eastAsia"/>
        </w:rPr>
        <w:t>CDM-M</w:t>
      </w:r>
      <w:r w:rsidRPr="00A92EBE">
        <w:rPr>
          <w:rFonts w:hint="eastAsia"/>
        </w:rPr>
        <w:t>：</w:t>
      </w:r>
      <w:r w:rsidRPr="00A92EBE">
        <w:rPr>
          <w:rFonts w:hint="eastAsia"/>
        </w:rPr>
        <w:t>CDM</w:t>
      </w:r>
      <w:r w:rsidRPr="00A92EBE">
        <w:rPr>
          <w:rFonts w:hint="eastAsia"/>
        </w:rPr>
        <w:t>管理系统</w:t>
      </w:r>
    </w:p>
    <w:p w14:paraId="5D1742BF" w14:textId="77777777" w:rsidR="00A92EBE" w:rsidRPr="00A92EBE" w:rsidRDefault="00A92EBE" w:rsidP="00A92EBE">
      <w:pPr>
        <w:pStyle w:val="ae"/>
      </w:pPr>
      <w:r w:rsidRPr="00A92EBE">
        <w:rPr>
          <w:rFonts w:hint="eastAsia"/>
        </w:rPr>
        <w:t>Application</w:t>
      </w:r>
      <w:r w:rsidRPr="00A92EBE">
        <w:rPr>
          <w:rFonts w:hint="eastAsia"/>
        </w:rPr>
        <w:t>：第三方应用</w:t>
      </w:r>
    </w:p>
    <w:p w14:paraId="60687685" w14:textId="77777777" w:rsidR="00A92EBE" w:rsidRPr="00A92EBE" w:rsidRDefault="00A92EBE" w:rsidP="00A92EBE">
      <w:pPr>
        <w:pStyle w:val="ae"/>
      </w:pPr>
      <w:r w:rsidRPr="00A92EBE">
        <w:rPr>
          <w:rFonts w:hint="eastAsia"/>
        </w:rPr>
        <w:t>manager-process</w:t>
      </w:r>
      <w:r w:rsidRPr="00A92EBE">
        <w:rPr>
          <w:rFonts w:hint="eastAsia"/>
        </w:rPr>
        <w:t>：</w:t>
      </w:r>
      <w:r w:rsidRPr="00A92EBE">
        <w:rPr>
          <w:rFonts w:hint="eastAsia"/>
        </w:rPr>
        <w:t>CDM</w:t>
      </w:r>
      <w:r w:rsidRPr="00A92EBE">
        <w:rPr>
          <w:rFonts w:hint="eastAsia"/>
        </w:rPr>
        <w:t>管理进程</w:t>
      </w:r>
    </w:p>
    <w:p w14:paraId="2297C40E" w14:textId="77777777" w:rsidR="00A92EBE" w:rsidRPr="00A92EBE" w:rsidRDefault="00A92EBE" w:rsidP="00A92EBE">
      <w:pPr>
        <w:pStyle w:val="ae"/>
      </w:pPr>
      <w:r w:rsidRPr="00A92EBE">
        <w:rPr>
          <w:rFonts w:hint="eastAsia"/>
        </w:rPr>
        <w:t>task-process</w:t>
      </w:r>
      <w:r w:rsidRPr="00A92EBE">
        <w:rPr>
          <w:rFonts w:hint="eastAsia"/>
        </w:rPr>
        <w:t>：</w:t>
      </w:r>
      <w:r w:rsidRPr="00A92EBE">
        <w:rPr>
          <w:rFonts w:hint="eastAsia"/>
        </w:rPr>
        <w:t>CDM</w:t>
      </w:r>
      <w:r w:rsidRPr="00A92EBE">
        <w:rPr>
          <w:rFonts w:hint="eastAsia"/>
        </w:rPr>
        <w:t>任务进程</w:t>
      </w:r>
    </w:p>
    <w:p w14:paraId="33490A9A" w14:textId="77777777" w:rsidR="00A92EBE" w:rsidRPr="00A92EBE" w:rsidRDefault="00A92EBE" w:rsidP="00A92EBE">
      <w:pPr>
        <w:pStyle w:val="ae"/>
      </w:pPr>
      <w:r w:rsidRPr="00A92EBE">
        <w:rPr>
          <w:rFonts w:hint="eastAsia"/>
        </w:rPr>
        <w:t>DB-M</w:t>
      </w:r>
      <w:r w:rsidRPr="00A92EBE">
        <w:rPr>
          <w:rFonts w:hint="eastAsia"/>
        </w:rPr>
        <w:t>：</w:t>
      </w:r>
      <w:r w:rsidRPr="00A92EBE">
        <w:rPr>
          <w:rFonts w:hint="eastAsia"/>
        </w:rPr>
        <w:t>CDM</w:t>
      </w:r>
      <w:r w:rsidRPr="00A92EBE">
        <w:rPr>
          <w:rFonts w:hint="eastAsia"/>
        </w:rPr>
        <w:t>数据信息存储数据库（</w:t>
      </w:r>
      <w:r w:rsidRPr="00A92EBE">
        <w:rPr>
          <w:rFonts w:hint="eastAsia"/>
        </w:rPr>
        <w:t>Postgres</w:t>
      </w:r>
      <w:r w:rsidRPr="00A92EBE">
        <w:rPr>
          <w:rFonts w:hint="eastAsia"/>
        </w:rPr>
        <w:t>）</w:t>
      </w:r>
    </w:p>
    <w:p w14:paraId="30586FDB" w14:textId="4BC7FF85" w:rsidR="00A92EBE" w:rsidRPr="00A92EBE" w:rsidRDefault="00A92EBE" w:rsidP="00A92EBE">
      <w:pPr>
        <w:pStyle w:val="ae"/>
      </w:pPr>
      <w:r w:rsidRPr="00A92EBE">
        <w:rPr>
          <w:rFonts w:hint="eastAsia"/>
        </w:rPr>
        <w:t>DB-1</w:t>
      </w:r>
      <w:r w:rsidRPr="00A92EBE">
        <w:rPr>
          <w:rFonts w:hint="eastAsia"/>
        </w:rPr>
        <w:t>，</w:t>
      </w:r>
      <w:r w:rsidRPr="00A92EBE">
        <w:rPr>
          <w:rFonts w:hint="eastAsia"/>
        </w:rPr>
        <w:t>DB-2</w:t>
      </w:r>
      <w:r w:rsidRPr="00A92EBE">
        <w:rPr>
          <w:rFonts w:hint="eastAsia"/>
        </w:rPr>
        <w:t>：</w:t>
      </w:r>
      <w:r w:rsidRPr="00A92EBE">
        <w:rPr>
          <w:rFonts w:hint="eastAsia"/>
        </w:rPr>
        <w:t>CDM</w:t>
      </w:r>
      <w:r w:rsidRPr="00A92EBE">
        <w:rPr>
          <w:rFonts w:hint="eastAsia"/>
        </w:rPr>
        <w:t>集群数据库节点（其它类型数据库）</w:t>
      </w:r>
    </w:p>
    <w:p w14:paraId="33B22101" w14:textId="77777777" w:rsidR="00A92EBE" w:rsidRDefault="00A92EBE" w:rsidP="00A92EBE">
      <w:pPr>
        <w:pStyle w:val="ae"/>
      </w:pPr>
    </w:p>
    <w:p w14:paraId="145A0D53" w14:textId="2B006142" w:rsidR="00A92EBE" w:rsidRDefault="00A92EBE" w:rsidP="00A92EBE">
      <w:pPr>
        <w:pStyle w:val="ae"/>
      </w:pPr>
      <w:r w:rsidRPr="00A92EBE">
        <w:rPr>
          <w:rFonts w:hint="eastAsia"/>
        </w:rPr>
        <w:t>CDM</w:t>
      </w:r>
      <w:r w:rsidRPr="00A92EBE">
        <w:rPr>
          <w:rFonts w:hint="eastAsia"/>
        </w:rPr>
        <w:t>的管理系统直接与</w:t>
      </w:r>
      <w:r w:rsidRPr="00A92EBE">
        <w:rPr>
          <w:rFonts w:hint="eastAsia"/>
        </w:rPr>
        <w:t>CDM</w:t>
      </w:r>
      <w:r w:rsidRPr="00A92EBE">
        <w:rPr>
          <w:rFonts w:hint="eastAsia"/>
        </w:rPr>
        <w:t>的管理进程对接，协议遵循</w:t>
      </w:r>
      <w:r w:rsidRPr="00A92EBE">
        <w:rPr>
          <w:rFonts w:hint="eastAsia"/>
        </w:rPr>
        <w:t>Postgre</w:t>
      </w:r>
      <w:r w:rsidRPr="00A92EBE">
        <w:rPr>
          <w:rFonts w:hint="eastAsia"/>
        </w:rPr>
        <w:t>的</w:t>
      </w:r>
      <w:r w:rsidRPr="00A92EBE">
        <w:rPr>
          <w:rFonts w:hint="eastAsia"/>
        </w:rPr>
        <w:t>PGSQL</w:t>
      </w:r>
      <w:r w:rsidRPr="00A92EBE">
        <w:rPr>
          <w:rFonts w:hint="eastAsia"/>
        </w:rPr>
        <w:t>，管理系统对</w:t>
      </w:r>
      <w:r w:rsidRPr="00A92EBE">
        <w:rPr>
          <w:rFonts w:hint="eastAsia"/>
        </w:rPr>
        <w:t>CDM</w:t>
      </w:r>
      <w:r w:rsidRPr="00A92EBE">
        <w:rPr>
          <w:rFonts w:hint="eastAsia"/>
        </w:rPr>
        <w:t>的操作全部基于</w:t>
      </w:r>
      <w:r w:rsidRPr="00A92EBE">
        <w:rPr>
          <w:rFonts w:hint="eastAsia"/>
        </w:rPr>
        <w:t>SQL</w:t>
      </w:r>
      <w:r w:rsidRPr="00A92EBE">
        <w:rPr>
          <w:rFonts w:hint="eastAsia"/>
        </w:rPr>
        <w:t>语句，像数据库表结构的获取、更新，用户权限的管理，数据记录</w:t>
      </w:r>
      <w:r w:rsidR="00547DD8">
        <w:rPr>
          <w:rFonts w:hint="eastAsia"/>
        </w:rPr>
        <w:t>的更新、查询等。对于集群节点的管理，也可以基于自定义</w:t>
      </w:r>
      <w:proofErr w:type="gramStart"/>
      <w:r w:rsidR="00547DD8">
        <w:rPr>
          <w:rFonts w:hint="eastAsia"/>
        </w:rPr>
        <w:t>的库表操作</w:t>
      </w:r>
      <w:proofErr w:type="gramEnd"/>
      <w:r w:rsidR="00547DD8">
        <w:rPr>
          <w:rFonts w:hint="eastAsia"/>
        </w:rPr>
        <w:t>，由</w:t>
      </w:r>
      <w:r w:rsidRPr="00A92EBE">
        <w:rPr>
          <w:rFonts w:hint="eastAsia"/>
        </w:rPr>
        <w:t>管理进程识别并转化为相关操作，例如集群节点的查看、新增、删除等。</w:t>
      </w:r>
    </w:p>
    <w:p w14:paraId="7DF87802" w14:textId="3BD1DF8E" w:rsidR="00A92EBE" w:rsidRDefault="00A92EBE" w:rsidP="00A92EBE">
      <w:pPr>
        <w:pStyle w:val="ae"/>
      </w:pPr>
      <w:r w:rsidRPr="00A92EBE">
        <w:rPr>
          <w:rFonts w:hint="eastAsia"/>
        </w:rPr>
        <w:t>对于所有数据（包括用户、权限信息）的更新，</w:t>
      </w:r>
      <w:r w:rsidR="005D6A51">
        <w:rPr>
          <w:rFonts w:hint="eastAsia"/>
        </w:rPr>
        <w:t>除记录数据不需要再本地数据库执行外，其它数据都需要先在本地数据库执行，之后</w:t>
      </w:r>
      <w:r w:rsidRPr="00A92EBE">
        <w:rPr>
          <w:rFonts w:hint="eastAsia"/>
        </w:rPr>
        <w:t>将更新请求分发到全部的数据库集群节点</w:t>
      </w:r>
      <w:r w:rsidR="00401717">
        <w:rPr>
          <w:rFonts w:hint="eastAsia"/>
        </w:rPr>
        <w:t>，对具体的数据库需要作</w:t>
      </w:r>
      <w:r w:rsidR="00401717">
        <w:rPr>
          <w:rFonts w:hint="eastAsia"/>
        </w:rPr>
        <w:t>SQL</w:t>
      </w:r>
      <w:r w:rsidR="00401717">
        <w:rPr>
          <w:rFonts w:hint="eastAsia"/>
        </w:rPr>
        <w:t>的适配性转换</w:t>
      </w:r>
      <w:r w:rsidRPr="00A92EBE">
        <w:rPr>
          <w:rFonts w:hint="eastAsia"/>
        </w:rPr>
        <w:t>。</w:t>
      </w:r>
      <w:r w:rsidR="001127F0">
        <w:rPr>
          <w:rFonts w:hint="eastAsia"/>
        </w:rPr>
        <w:t>包括</w:t>
      </w:r>
    </w:p>
    <w:p w14:paraId="3F5092C2" w14:textId="14BA0C13" w:rsidR="001127F0" w:rsidRDefault="001127F0" w:rsidP="0090427D">
      <w:pPr>
        <w:pStyle w:val="ae"/>
        <w:numPr>
          <w:ilvl w:val="0"/>
          <w:numId w:val="18"/>
        </w:numPr>
      </w:pPr>
      <w:r>
        <w:rPr>
          <w:rFonts w:hint="eastAsia"/>
        </w:rPr>
        <w:t>SQL</w:t>
      </w:r>
      <w:r>
        <w:rPr>
          <w:rFonts w:hint="eastAsia"/>
        </w:rPr>
        <w:t>语法适配转换</w:t>
      </w:r>
    </w:p>
    <w:p w14:paraId="5A3A9F5D" w14:textId="796E9866" w:rsidR="001127F0" w:rsidRDefault="001127F0" w:rsidP="0090427D">
      <w:pPr>
        <w:pStyle w:val="ae"/>
        <w:numPr>
          <w:ilvl w:val="0"/>
          <w:numId w:val="18"/>
        </w:numPr>
      </w:pPr>
      <w:r>
        <w:rPr>
          <w:rFonts w:hint="eastAsia"/>
        </w:rPr>
        <w:lastRenderedPageBreak/>
        <w:t>数据类型转换</w:t>
      </w:r>
    </w:p>
    <w:p w14:paraId="3E490060" w14:textId="57A0F051" w:rsidR="001127F0" w:rsidRPr="001127F0" w:rsidRDefault="001127F0" w:rsidP="0090427D">
      <w:pPr>
        <w:pStyle w:val="ae"/>
        <w:numPr>
          <w:ilvl w:val="0"/>
          <w:numId w:val="18"/>
        </w:numPr>
      </w:pPr>
      <w:r>
        <w:rPr>
          <w:rFonts w:hint="eastAsia"/>
        </w:rPr>
        <w:t>数据库表及字段适配转换（</w:t>
      </w:r>
      <w:r w:rsidR="000818E3">
        <w:rPr>
          <w:rFonts w:hint="eastAsia"/>
        </w:rPr>
        <w:t>例如：</w:t>
      </w:r>
      <w:r>
        <w:rPr>
          <w:rFonts w:hint="eastAsia"/>
        </w:rPr>
        <w:t>用户权限相关</w:t>
      </w:r>
      <w:proofErr w:type="gramStart"/>
      <w:r>
        <w:rPr>
          <w:rFonts w:hint="eastAsia"/>
        </w:rPr>
        <w:t>的库表和</w:t>
      </w:r>
      <w:proofErr w:type="gramEnd"/>
      <w:r>
        <w:rPr>
          <w:rFonts w:hint="eastAsia"/>
        </w:rPr>
        <w:t>字段）</w:t>
      </w:r>
    </w:p>
    <w:p w14:paraId="33493707" w14:textId="4E11F337" w:rsidR="00A92EBE" w:rsidRDefault="00A92EBE" w:rsidP="00A92EBE">
      <w:pPr>
        <w:pStyle w:val="ae"/>
      </w:pPr>
      <w:r w:rsidRPr="00A92EBE">
        <w:rPr>
          <w:rFonts w:hint="eastAsia"/>
        </w:rPr>
        <w:t>对于记录数据的查询，</w:t>
      </w:r>
      <w:r w:rsidRPr="00A92EBE">
        <w:rPr>
          <w:rFonts w:hint="eastAsia"/>
        </w:rPr>
        <w:t>CDM</w:t>
      </w:r>
      <w:r w:rsidR="00431C52">
        <w:rPr>
          <w:rFonts w:hint="eastAsia"/>
        </w:rPr>
        <w:t>管理进程仅在集群中的某一节点获取即可，对于异常的返回，由</w:t>
      </w:r>
      <w:r w:rsidR="00431C52">
        <w:rPr>
          <w:rFonts w:hint="eastAsia"/>
        </w:rPr>
        <w:t>CDM</w:t>
      </w:r>
      <w:r w:rsidR="00431C52">
        <w:rPr>
          <w:rFonts w:hint="eastAsia"/>
        </w:rPr>
        <w:t>完成错误码的转换。</w:t>
      </w:r>
    </w:p>
    <w:p w14:paraId="75645388" w14:textId="00D70D59" w:rsidR="00A92EBE" w:rsidRDefault="00A92EBE" w:rsidP="00A92EBE">
      <w:pPr>
        <w:pStyle w:val="ae"/>
      </w:pPr>
      <w:r w:rsidRPr="00A92EBE">
        <w:rPr>
          <w:rFonts w:hint="eastAsia"/>
        </w:rPr>
        <w:t>对于数据源</w:t>
      </w:r>
      <w:proofErr w:type="gramStart"/>
      <w:r w:rsidRPr="00A92EBE">
        <w:rPr>
          <w:rFonts w:hint="eastAsia"/>
        </w:rPr>
        <w:t>非记录</w:t>
      </w:r>
      <w:proofErr w:type="gramEnd"/>
      <w:r w:rsidRPr="00A92EBE">
        <w:rPr>
          <w:rFonts w:hint="eastAsia"/>
        </w:rPr>
        <w:t>数据的查询，</w:t>
      </w:r>
      <w:r w:rsidRPr="00A92EBE">
        <w:rPr>
          <w:rFonts w:hint="eastAsia"/>
        </w:rPr>
        <w:t>CDM</w:t>
      </w:r>
      <w:r w:rsidRPr="00A92EBE">
        <w:rPr>
          <w:rFonts w:hint="eastAsia"/>
        </w:rPr>
        <w:t>管理进程仅在管理数据库中获取，例如数据库表结构、用户、用户权限等。</w:t>
      </w:r>
      <w:r w:rsidR="006971E7">
        <w:rPr>
          <w:rFonts w:hint="eastAsia"/>
        </w:rPr>
        <w:t>CDM</w:t>
      </w:r>
      <w:r w:rsidR="006971E7">
        <w:rPr>
          <w:rFonts w:hint="eastAsia"/>
        </w:rPr>
        <w:t>管理进程需要过滤这类操作，选择本地数据库执行并返回。</w:t>
      </w:r>
    </w:p>
    <w:p w14:paraId="375F96A2" w14:textId="3026FA02" w:rsidR="00A92EBE" w:rsidRDefault="00A92EBE" w:rsidP="00A92EBE">
      <w:pPr>
        <w:pStyle w:val="ae"/>
      </w:pPr>
      <w:r w:rsidRPr="00A92EBE">
        <w:rPr>
          <w:rFonts w:hint="eastAsia"/>
        </w:rPr>
        <w:t>对于集群节点的更新，</w:t>
      </w:r>
      <w:r w:rsidRPr="00A92EBE">
        <w:rPr>
          <w:rFonts w:hint="eastAsia"/>
        </w:rPr>
        <w:t>CDM</w:t>
      </w:r>
      <w:r w:rsidRPr="00A92EBE">
        <w:rPr>
          <w:rFonts w:hint="eastAsia"/>
        </w:rPr>
        <w:t>管理进程</w:t>
      </w:r>
      <w:r w:rsidR="006E228E">
        <w:rPr>
          <w:rFonts w:hint="eastAsia"/>
        </w:rPr>
        <w:t>自身</w:t>
      </w:r>
      <w:r w:rsidR="00461CF2">
        <w:rPr>
          <w:rFonts w:hint="eastAsia"/>
        </w:rPr>
        <w:t>逻辑</w:t>
      </w:r>
      <w:r w:rsidR="006E228E">
        <w:rPr>
          <w:rFonts w:hint="eastAsia"/>
        </w:rPr>
        <w:t>更新完成后，还</w:t>
      </w:r>
      <w:r w:rsidRPr="00A92EBE">
        <w:rPr>
          <w:rFonts w:hint="eastAsia"/>
        </w:rPr>
        <w:t>需要将信息同步到所有任务进程</w:t>
      </w:r>
      <w:r w:rsidR="00461CF2">
        <w:rPr>
          <w:rFonts w:hint="eastAsia"/>
        </w:rPr>
        <w:t>，最后管理进程修正自身节点信息</w:t>
      </w:r>
      <w:r w:rsidRPr="00A92EBE">
        <w:rPr>
          <w:rFonts w:hint="eastAsia"/>
        </w:rPr>
        <w:t>。</w:t>
      </w:r>
      <w:r w:rsidR="00BE6F69">
        <w:rPr>
          <w:rFonts w:hint="eastAsia"/>
        </w:rPr>
        <w:t>同步方式可以通过发送</w:t>
      </w:r>
      <w:r w:rsidR="00BE6F69">
        <w:rPr>
          <w:rFonts w:hint="eastAsia"/>
        </w:rPr>
        <w:t>UDP</w:t>
      </w:r>
      <w:r w:rsidR="00BE6F69">
        <w:rPr>
          <w:rFonts w:hint="eastAsia"/>
        </w:rPr>
        <w:t>命令。</w:t>
      </w:r>
      <w:r w:rsidR="00D22A88">
        <w:rPr>
          <w:rFonts w:hint="eastAsia"/>
        </w:rPr>
        <w:t>集群节点的查询在本地完成。</w:t>
      </w:r>
    </w:p>
    <w:p w14:paraId="116CB488" w14:textId="19511BE0" w:rsidR="004D1956" w:rsidRDefault="004D1956" w:rsidP="00A92EBE">
      <w:pPr>
        <w:pStyle w:val="ae"/>
      </w:pPr>
      <w:r>
        <w:rPr>
          <w:rFonts w:hint="eastAsia"/>
        </w:rPr>
        <w:t>第三</w:t>
      </w:r>
      <w:proofErr w:type="gramStart"/>
      <w:r>
        <w:rPr>
          <w:rFonts w:hint="eastAsia"/>
        </w:rPr>
        <w:t>方应用</w:t>
      </w:r>
      <w:proofErr w:type="gramEnd"/>
      <w:r>
        <w:rPr>
          <w:rFonts w:hint="eastAsia"/>
        </w:rPr>
        <w:t>发起的数据库表、表结构变更请求，任务进程需要同步到管理数据库中，保持一致性。</w:t>
      </w:r>
    </w:p>
    <w:p w14:paraId="1A2B150F" w14:textId="33E3D088" w:rsidR="009476CE" w:rsidRDefault="009476CE" w:rsidP="00A92EBE">
      <w:pPr>
        <w:pStyle w:val="ae"/>
      </w:pPr>
      <w:r>
        <w:rPr>
          <w:rFonts w:hint="eastAsia"/>
        </w:rPr>
        <w:t>管理系统的接入鉴权由</w:t>
      </w:r>
      <w:r>
        <w:rPr>
          <w:rFonts w:hint="eastAsia"/>
        </w:rPr>
        <w:t>Postgres</w:t>
      </w:r>
      <w:r>
        <w:rPr>
          <w:rFonts w:hint="eastAsia"/>
        </w:rPr>
        <w:t>数据库负责完成。</w:t>
      </w:r>
    </w:p>
    <w:p w14:paraId="12F17544" w14:textId="59BC4593" w:rsidR="00863EF1" w:rsidRPr="00A92EBE" w:rsidRDefault="00933F7A" w:rsidP="00A92EBE">
      <w:pPr>
        <w:pStyle w:val="ae"/>
      </w:pPr>
      <w:r>
        <w:rPr>
          <w:rFonts w:hint="eastAsia"/>
        </w:rPr>
        <w:t>此方案可支持</w:t>
      </w:r>
      <w:r>
        <w:rPr>
          <w:rFonts w:hint="eastAsia"/>
        </w:rPr>
        <w:t>Postgres</w:t>
      </w:r>
      <w:r>
        <w:rPr>
          <w:rFonts w:hint="eastAsia"/>
        </w:rPr>
        <w:t>数据库</w:t>
      </w:r>
      <w:r w:rsidR="001652EF">
        <w:rPr>
          <w:rFonts w:hint="eastAsia"/>
        </w:rPr>
        <w:t>（</w:t>
      </w:r>
      <w:r w:rsidR="001652EF">
        <w:rPr>
          <w:rFonts w:hint="eastAsia"/>
        </w:rPr>
        <w:t>9.4</w:t>
      </w:r>
      <w:r w:rsidR="001652EF">
        <w:rPr>
          <w:rFonts w:hint="eastAsia"/>
        </w:rPr>
        <w:t>以上）</w:t>
      </w:r>
      <w:r>
        <w:rPr>
          <w:rFonts w:hint="eastAsia"/>
        </w:rPr>
        <w:t>的客户端</w:t>
      </w:r>
      <w:r>
        <w:rPr>
          <w:rFonts w:hint="eastAsia"/>
        </w:rPr>
        <w:t>pgadmin</w:t>
      </w:r>
      <w:r>
        <w:rPr>
          <w:rFonts w:hint="eastAsia"/>
        </w:rPr>
        <w:t>对接</w:t>
      </w:r>
      <w:r>
        <w:rPr>
          <w:rFonts w:hint="eastAsia"/>
        </w:rPr>
        <w:t>CDM</w:t>
      </w:r>
      <w:r>
        <w:rPr>
          <w:rFonts w:hint="eastAsia"/>
        </w:rPr>
        <w:t>。</w:t>
      </w:r>
    </w:p>
    <w:p w14:paraId="648AEF29" w14:textId="409A52D0" w:rsidR="00D63C29" w:rsidRDefault="00D63C29" w:rsidP="00D63C29">
      <w:pPr>
        <w:pStyle w:val="20"/>
      </w:pPr>
      <w:bookmarkStart w:id="125" w:name="_Toc427744488"/>
      <w:r>
        <w:rPr>
          <w:rFonts w:hint="eastAsia"/>
        </w:rPr>
        <w:t>支持多用户</w:t>
      </w:r>
    </w:p>
    <w:p w14:paraId="4105E5F7" w14:textId="77777777" w:rsidR="00D63C29" w:rsidRDefault="00D63C29" w:rsidP="00D63C29">
      <w:pPr>
        <w:pStyle w:val="30"/>
      </w:pPr>
      <w:r>
        <w:rPr>
          <w:rFonts w:hint="eastAsia"/>
        </w:rPr>
        <w:t>问题描述</w:t>
      </w:r>
    </w:p>
    <w:p w14:paraId="1A54080E" w14:textId="2E41CDAB" w:rsidR="00D63C29" w:rsidRDefault="00AB1C03" w:rsidP="00D63C29">
      <w:pPr>
        <w:pStyle w:val="ae"/>
      </w:pPr>
      <w:r>
        <w:rPr>
          <w:rFonts w:hint="eastAsia"/>
        </w:rPr>
        <w:t>CDM</w:t>
      </w:r>
      <w:r>
        <w:rPr>
          <w:rFonts w:hint="eastAsia"/>
        </w:rPr>
        <w:t>在</w:t>
      </w:r>
      <w:r>
        <w:t>设计之初没有</w:t>
      </w:r>
      <w:r>
        <w:rPr>
          <w:rFonts w:hint="eastAsia"/>
        </w:rPr>
        <w:t>计划支持</w:t>
      </w:r>
      <w:r>
        <w:t>多用户，</w:t>
      </w:r>
      <w:r>
        <w:rPr>
          <w:rFonts w:hint="eastAsia"/>
        </w:rPr>
        <w:t>即</w:t>
      </w:r>
      <w:r>
        <w:t>一套</w:t>
      </w:r>
      <w:r>
        <w:t>CDM</w:t>
      </w:r>
      <w:r>
        <w:t>下</w:t>
      </w:r>
      <w:r>
        <w:rPr>
          <w:rFonts w:hint="eastAsia"/>
        </w:rPr>
        <w:t>只</w:t>
      </w:r>
      <w:r>
        <w:t>提供一套数据库服务</w:t>
      </w:r>
      <w:r w:rsidR="00D63C29">
        <w:rPr>
          <w:rFonts w:hint="eastAsia"/>
        </w:rPr>
        <w:t>。</w:t>
      </w:r>
      <w:r>
        <w:rPr>
          <w:rFonts w:hint="eastAsia"/>
        </w:rPr>
        <w:t>对于</w:t>
      </w:r>
      <w:r>
        <w:t>多个应用</w:t>
      </w:r>
      <w:r>
        <w:rPr>
          <w:rFonts w:hint="eastAsia"/>
        </w:rPr>
        <w:t>使用</w:t>
      </w:r>
      <w:r>
        <w:t>不同的数据库</w:t>
      </w:r>
      <w:r>
        <w:rPr>
          <w:rFonts w:hint="eastAsia"/>
        </w:rPr>
        <w:t>而</w:t>
      </w:r>
      <w:r>
        <w:t>不同的数据库又在同一台</w:t>
      </w:r>
      <w:r>
        <w:t>server</w:t>
      </w:r>
      <w:r>
        <w:t>上的场景</w:t>
      </w:r>
      <w:r>
        <w:rPr>
          <w:rFonts w:hint="eastAsia"/>
        </w:rPr>
        <w:t>不能</w:t>
      </w:r>
      <w:r>
        <w:t>很好的支持，因此</w:t>
      </w:r>
      <w:r>
        <w:t>CDM</w:t>
      </w:r>
      <w:r>
        <w:t>支持数据库多用户是不可或缺的。</w:t>
      </w:r>
    </w:p>
    <w:p w14:paraId="5FD12976" w14:textId="6CC9F593" w:rsidR="00AB1C03" w:rsidRDefault="00AB1C03" w:rsidP="00AB1C03">
      <w:pPr>
        <w:pStyle w:val="30"/>
      </w:pPr>
      <w:r>
        <w:rPr>
          <w:rFonts w:hint="eastAsia"/>
        </w:rPr>
        <w:t>解决</w:t>
      </w:r>
      <w:r>
        <w:t>方案</w:t>
      </w:r>
    </w:p>
    <w:p w14:paraId="2D7BD690" w14:textId="54FC1A5B" w:rsidR="00AB1C03" w:rsidRDefault="00B575B8" w:rsidP="00D63C29">
      <w:pPr>
        <w:pStyle w:val="ae"/>
      </w:pPr>
      <w:r>
        <w:rPr>
          <w:rFonts w:hint="eastAsia"/>
        </w:rPr>
        <w:t>多用户逻辑</w:t>
      </w:r>
      <w:r>
        <w:t>结构图如下：</w:t>
      </w:r>
    </w:p>
    <w:p w14:paraId="353E7EB1" w14:textId="77777777" w:rsidR="00B575B8" w:rsidRDefault="00B575B8" w:rsidP="00B575B8">
      <w:pPr>
        <w:pStyle w:val="ae"/>
      </w:pPr>
      <w:r>
        <w:object w:dxaOrig="13711" w:dyaOrig="3991" w14:anchorId="06336D33">
          <v:shape id="_x0000_i1032" type="#_x0000_t75" style="width:415.35pt;height:120.9pt" o:ole="">
            <v:imagedata r:id="rId32" o:title=""/>
          </v:shape>
          <o:OLEObject Type="Embed" ProgID="Visio.Drawing.15" ShapeID="_x0000_i1032" DrawAspect="Content" ObjectID="_1507462058" r:id="rId33"/>
        </w:object>
      </w:r>
    </w:p>
    <w:p w14:paraId="124D7DC9" w14:textId="22CF6F45" w:rsidR="00B575B8" w:rsidRDefault="00B575B8" w:rsidP="00B575B8">
      <w:pPr>
        <w:pStyle w:val="ae"/>
        <w:numPr>
          <w:ilvl w:val="0"/>
          <w:numId w:val="78"/>
        </w:numPr>
      </w:pPr>
      <w:r>
        <w:rPr>
          <w:rFonts w:hint="eastAsia"/>
        </w:rPr>
        <w:t>连接</w:t>
      </w:r>
      <w:r>
        <w:t>管理</w:t>
      </w:r>
    </w:p>
    <w:p w14:paraId="0AEC5D9C" w14:textId="207D228E" w:rsidR="00B575B8" w:rsidRDefault="00B575B8" w:rsidP="00B575B8">
      <w:pPr>
        <w:pStyle w:val="ae"/>
        <w:ind w:left="840" w:firstLine="0"/>
      </w:pPr>
      <w:r>
        <w:rPr>
          <w:rFonts w:hint="eastAsia"/>
        </w:rPr>
        <w:t>负责</w:t>
      </w:r>
      <w:r>
        <w:t>接受连接、消息解析、调用安全模块和任务调度，是整个系统的入口。</w:t>
      </w:r>
    </w:p>
    <w:p w14:paraId="7BA36B03" w14:textId="7C665879" w:rsidR="00B575B8" w:rsidRDefault="00B575B8" w:rsidP="00B575B8">
      <w:pPr>
        <w:pStyle w:val="ae"/>
        <w:numPr>
          <w:ilvl w:val="0"/>
          <w:numId w:val="78"/>
        </w:numPr>
      </w:pPr>
      <w:r>
        <w:rPr>
          <w:rFonts w:hint="eastAsia"/>
        </w:rPr>
        <w:t>安全</w:t>
      </w:r>
      <w:r>
        <w:t>模块</w:t>
      </w:r>
    </w:p>
    <w:p w14:paraId="7D5D1031" w14:textId="0ED1E005" w:rsidR="00B575B8" w:rsidRDefault="00B575B8" w:rsidP="00B575B8">
      <w:pPr>
        <w:pStyle w:val="ae"/>
        <w:ind w:left="840" w:firstLine="0"/>
      </w:pPr>
      <w:r>
        <w:rPr>
          <w:rFonts w:hint="eastAsia"/>
        </w:rPr>
        <w:t>负责</w:t>
      </w:r>
      <w:r>
        <w:t>信任关系鉴权、密码验证和数据加密，多用户方案中需要对密码验证功能进行修改，</w:t>
      </w:r>
      <w:r>
        <w:rPr>
          <w:rFonts w:hint="eastAsia"/>
        </w:rPr>
        <w:t>CDM</w:t>
      </w:r>
      <w:r>
        <w:t>密码验证通过后，再</w:t>
      </w:r>
      <w:r>
        <w:rPr>
          <w:rFonts w:hint="eastAsia"/>
        </w:rPr>
        <w:t>用</w:t>
      </w:r>
      <w:r>
        <w:t>同样的用户名和密码登录数据库</w:t>
      </w:r>
      <w:r>
        <w:rPr>
          <w:rFonts w:hint="eastAsia"/>
        </w:rPr>
        <w:t>，</w:t>
      </w:r>
      <w:r>
        <w:t>连接</w:t>
      </w:r>
      <w:r>
        <w:rPr>
          <w:rFonts w:hint="eastAsia"/>
        </w:rPr>
        <w:t>是</w:t>
      </w:r>
      <w:r>
        <w:t>在登录过程中</w:t>
      </w:r>
      <w:r>
        <w:rPr>
          <w:rFonts w:hint="eastAsia"/>
        </w:rPr>
        <w:t>建立</w:t>
      </w:r>
      <w:r>
        <w:t>，不是通过配置建立。</w:t>
      </w:r>
    </w:p>
    <w:p w14:paraId="5049B3F3" w14:textId="4A84018C" w:rsidR="00B575B8" w:rsidRDefault="00B575B8" w:rsidP="00B575B8">
      <w:pPr>
        <w:pStyle w:val="ae"/>
        <w:numPr>
          <w:ilvl w:val="0"/>
          <w:numId w:val="78"/>
        </w:numPr>
      </w:pPr>
      <w:r>
        <w:rPr>
          <w:rFonts w:hint="eastAsia"/>
        </w:rPr>
        <w:lastRenderedPageBreak/>
        <w:t>任务</w:t>
      </w:r>
      <w:r>
        <w:t>调度</w:t>
      </w:r>
    </w:p>
    <w:p w14:paraId="453C2EA0" w14:textId="1908EA2F" w:rsidR="00B575B8" w:rsidRPr="00B575B8" w:rsidRDefault="00B575B8" w:rsidP="00B575B8">
      <w:pPr>
        <w:pStyle w:val="ae"/>
        <w:ind w:left="840" w:firstLine="0"/>
      </w:pPr>
      <w:r>
        <w:rPr>
          <w:rFonts w:hint="eastAsia"/>
        </w:rPr>
        <w:t>任务</w:t>
      </w:r>
      <w:r>
        <w:t>调度与单用户机制相比，需要增加多数据库的支持</w:t>
      </w:r>
      <w:r>
        <w:rPr>
          <w:rFonts w:hint="eastAsia"/>
        </w:rPr>
        <w:t>。</w:t>
      </w:r>
      <w:r>
        <w:t>多用户</w:t>
      </w:r>
      <w:r>
        <w:rPr>
          <w:rFonts w:hint="eastAsia"/>
        </w:rPr>
        <w:t>必然</w:t>
      </w:r>
      <w:r>
        <w:t>导致多数据库实例，任务调度模块首先要根据连接</w:t>
      </w:r>
      <w:r>
        <w:rPr>
          <w:rFonts w:hint="eastAsia"/>
        </w:rPr>
        <w:t>访问</w:t>
      </w:r>
      <w:r>
        <w:t>的数据库</w:t>
      </w:r>
      <w:r>
        <w:rPr>
          <w:rFonts w:hint="eastAsia"/>
        </w:rPr>
        <w:t>名</w:t>
      </w:r>
      <w:r>
        <w:t>进行一级分发，</w:t>
      </w:r>
      <w:r w:rsidR="00885075">
        <w:rPr>
          <w:rFonts w:hint="eastAsia"/>
        </w:rPr>
        <w:t>找到数据库名称</w:t>
      </w:r>
      <w:r w:rsidR="00885075">
        <w:t>所对应的</w:t>
      </w:r>
      <w:r w:rsidR="00885075">
        <w:rPr>
          <w:rFonts w:hint="eastAsia"/>
        </w:rPr>
        <w:t>SQL</w:t>
      </w:r>
      <w:r w:rsidR="00885075">
        <w:t>队列组，一组</w:t>
      </w:r>
      <w:r w:rsidR="00885075">
        <w:t>SQL</w:t>
      </w:r>
      <w:r w:rsidR="00885075">
        <w:t>队列中队列的数目与数据库节点数目一致，对</w:t>
      </w:r>
      <w:r w:rsidR="00885075">
        <w:rPr>
          <w:rFonts w:hint="eastAsia"/>
        </w:rPr>
        <w:t>于</w:t>
      </w:r>
      <w:r w:rsidR="00885075">
        <w:t>同一组</w:t>
      </w:r>
      <w:r w:rsidR="00885075">
        <w:t>SQL</w:t>
      </w:r>
      <w:r w:rsidR="00885075">
        <w:t>队列的处理与单用户机制相同。</w:t>
      </w:r>
    </w:p>
    <w:p w14:paraId="1D8791E2" w14:textId="77777777" w:rsidR="008F0CCD" w:rsidRDefault="008F0CCD" w:rsidP="008F0CCD">
      <w:pPr>
        <w:pStyle w:val="1"/>
        <w:spacing w:before="120" w:after="120" w:line="240" w:lineRule="auto"/>
        <w:ind w:left="425" w:hanging="425"/>
      </w:pPr>
      <w:r>
        <w:rPr>
          <w:rFonts w:hint="eastAsia"/>
        </w:rPr>
        <w:t>系统逻辑结构</w:t>
      </w:r>
      <w:bookmarkEnd w:id="113"/>
      <w:bookmarkEnd w:id="114"/>
      <w:bookmarkEnd w:id="115"/>
      <w:bookmarkEnd w:id="116"/>
      <w:bookmarkEnd w:id="125"/>
    </w:p>
    <w:p w14:paraId="74F450C8" w14:textId="77777777" w:rsidR="008F0CCD" w:rsidRDefault="008F0CCD" w:rsidP="008F0CCD">
      <w:pPr>
        <w:pStyle w:val="20"/>
        <w:tabs>
          <w:tab w:val="clear" w:pos="696"/>
          <w:tab w:val="num" w:pos="567"/>
          <w:tab w:val="left" w:pos="779"/>
        </w:tabs>
        <w:spacing w:before="120" w:after="120" w:line="240" w:lineRule="auto"/>
        <w:ind w:left="567" w:hanging="567"/>
      </w:pPr>
      <w:bookmarkStart w:id="126" w:name="_Toc23307369"/>
      <w:bookmarkStart w:id="127" w:name="_Toc28487359"/>
      <w:bookmarkStart w:id="128" w:name="_Toc28488629"/>
      <w:bookmarkStart w:id="129" w:name="_Toc292992078"/>
      <w:bookmarkStart w:id="130" w:name="_Toc427744489"/>
      <w:r>
        <w:rPr>
          <w:rFonts w:hint="eastAsia"/>
        </w:rPr>
        <w:t>静态结构</w:t>
      </w:r>
      <w:bookmarkEnd w:id="126"/>
      <w:bookmarkEnd w:id="127"/>
      <w:bookmarkEnd w:id="128"/>
      <w:bookmarkEnd w:id="129"/>
      <w:bookmarkEnd w:id="130"/>
    </w:p>
    <w:p w14:paraId="5BCC0603" w14:textId="77777777" w:rsidR="008F0CCD" w:rsidRDefault="008F0CCD" w:rsidP="008F0CCD">
      <w:pPr>
        <w:pStyle w:val="30"/>
        <w:tabs>
          <w:tab w:val="left" w:pos="779"/>
        </w:tabs>
        <w:spacing w:before="120" w:after="120" w:line="240" w:lineRule="auto"/>
        <w:ind w:left="709" w:hanging="709"/>
      </w:pPr>
      <w:bookmarkStart w:id="131" w:name="_Toc23307370"/>
      <w:bookmarkStart w:id="132" w:name="_Toc28487360"/>
      <w:bookmarkStart w:id="133" w:name="_Toc28488630"/>
      <w:bookmarkStart w:id="134" w:name="_Toc292992079"/>
      <w:bookmarkStart w:id="135" w:name="_Toc427744490"/>
      <w:r>
        <w:rPr>
          <w:rFonts w:hint="eastAsia"/>
        </w:rPr>
        <w:t>概述</w:t>
      </w:r>
      <w:bookmarkEnd w:id="131"/>
      <w:bookmarkEnd w:id="132"/>
      <w:bookmarkEnd w:id="133"/>
      <w:bookmarkEnd w:id="134"/>
      <w:bookmarkEnd w:id="135"/>
    </w:p>
    <w:p w14:paraId="3D0F7695" w14:textId="77777777" w:rsidR="00553A3A" w:rsidRDefault="00AA142C" w:rsidP="008F0CCD">
      <w:pPr>
        <w:pStyle w:val="ae"/>
      </w:pPr>
      <w:r>
        <w:t>CDM</w:t>
      </w:r>
      <w:r>
        <w:rPr>
          <w:rFonts w:hint="eastAsia"/>
        </w:rPr>
        <w:t>基于</w:t>
      </w:r>
      <w:r>
        <w:t>SCF7.0</w:t>
      </w:r>
      <w:r>
        <w:rPr>
          <w:rFonts w:hint="eastAsia"/>
        </w:rPr>
        <w:t>版本</w:t>
      </w:r>
      <w:r>
        <w:t>进行开发，</w:t>
      </w:r>
      <w:r>
        <w:rPr>
          <w:rFonts w:hint="eastAsia"/>
        </w:rPr>
        <w:t>由</w:t>
      </w:r>
      <w:r>
        <w:t>独立的动态库（</w:t>
      </w:r>
      <w:r>
        <w:rPr>
          <w:rFonts w:hint="eastAsia"/>
        </w:rPr>
        <w:t>libdbcluster</w:t>
      </w:r>
      <w:r>
        <w:t>.so</w:t>
      </w:r>
      <w:r>
        <w:t>）</w:t>
      </w:r>
      <w:r>
        <w:rPr>
          <w:rFonts w:hint="eastAsia"/>
        </w:rPr>
        <w:t>和</w:t>
      </w:r>
      <w:r>
        <w:t>业务逻辑实现</w:t>
      </w:r>
      <w:r w:rsidR="004E7E3B">
        <w:t>。</w:t>
      </w:r>
      <w:r>
        <w:t>系统结构图</w:t>
      </w:r>
      <w:r w:rsidR="00062322">
        <w:rPr>
          <w:rFonts w:hint="eastAsia"/>
        </w:rPr>
        <w:t>如下</w:t>
      </w:r>
      <w:r>
        <w:t>：</w:t>
      </w:r>
    </w:p>
    <w:p w14:paraId="2210E62C" w14:textId="77777777" w:rsidR="00B932FA" w:rsidRDefault="00B932FA" w:rsidP="008F0CCD">
      <w:pPr>
        <w:pStyle w:val="ae"/>
      </w:pPr>
      <w:r>
        <w:object w:dxaOrig="10441" w:dyaOrig="9825" w14:anchorId="0F2A57AD">
          <v:shape id="_x0000_i1033" type="#_x0000_t75" style="width:415.35pt;height:263.3pt" o:ole="">
            <v:imagedata r:id="rId34" o:title="" croptop="21396f"/>
          </v:shape>
          <o:OLEObject Type="Embed" ProgID="Visio.Drawing.15" ShapeID="_x0000_i1033" DrawAspect="Content" ObjectID="_1507462059" r:id="rId35"/>
        </w:object>
      </w:r>
    </w:p>
    <w:p w14:paraId="154515A3" w14:textId="229FE6AB" w:rsidR="00C74F16" w:rsidRDefault="00EA6B88" w:rsidP="008F0CCD">
      <w:pPr>
        <w:pStyle w:val="ae"/>
      </w:pPr>
      <w:r>
        <w:rPr>
          <w:rFonts w:hint="eastAsia"/>
        </w:rPr>
        <w:t>模块</w:t>
      </w:r>
      <w:r>
        <w:t>管理器</w:t>
      </w:r>
      <w:r>
        <w:rPr>
          <w:rFonts w:hint="eastAsia"/>
        </w:rPr>
        <w:t>和</w:t>
      </w:r>
      <w:r>
        <w:t>数据库线程池是</w:t>
      </w:r>
      <w:r>
        <w:t>SCF7.0</w:t>
      </w:r>
      <w:r>
        <w:rPr>
          <w:rFonts w:hint="eastAsia"/>
        </w:rPr>
        <w:t>新增</w:t>
      </w:r>
      <w:r>
        <w:t>的模块</w:t>
      </w:r>
      <w:r>
        <w:rPr>
          <w:rFonts w:hint="eastAsia"/>
        </w:rPr>
        <w:t>，</w:t>
      </w:r>
      <w:r>
        <w:t>能够对动态库进行统一管理和调用，数据库线程</w:t>
      </w:r>
      <w:proofErr w:type="gramStart"/>
      <w:r>
        <w:t>池能够</w:t>
      </w:r>
      <w:proofErr w:type="gramEnd"/>
      <w:r>
        <w:t>并行执行</w:t>
      </w:r>
      <w:r>
        <w:t>sql</w:t>
      </w:r>
      <w:r>
        <w:t>，</w:t>
      </w:r>
      <w:r>
        <w:rPr>
          <w:rFonts w:hint="eastAsia"/>
        </w:rPr>
        <w:t>服务</w:t>
      </w:r>
      <w:r>
        <w:t>于</w:t>
      </w:r>
      <w:r>
        <w:rPr>
          <w:rFonts w:hint="eastAsia"/>
        </w:rPr>
        <w:t>CDM</w:t>
      </w:r>
      <w:r>
        <w:t>以外的</w:t>
      </w:r>
      <w:r>
        <w:rPr>
          <w:rFonts w:hint="eastAsia"/>
        </w:rPr>
        <w:t>应用</w:t>
      </w:r>
      <w:r>
        <w:t>。</w:t>
      </w:r>
    </w:p>
    <w:p w14:paraId="165BCA16" w14:textId="77777777" w:rsidR="00062322" w:rsidRDefault="00C74F16" w:rsidP="008F0CCD">
      <w:pPr>
        <w:pStyle w:val="ae"/>
      </w:pPr>
      <w:r>
        <w:rPr>
          <w:rFonts w:hint="eastAsia"/>
        </w:rPr>
        <w:t>CDM</w:t>
      </w:r>
      <w:r>
        <w:t>动态库</w:t>
      </w:r>
      <w:r>
        <w:t>libdbcluster</w:t>
      </w:r>
      <w:r>
        <w:t>在加载的时候会</w:t>
      </w:r>
      <w:r>
        <w:rPr>
          <w:rFonts w:hint="eastAsia"/>
        </w:rPr>
        <w:t>向模块</w:t>
      </w:r>
      <w:r>
        <w:t>管理器注册自身的通信回调函数、命令回</w:t>
      </w:r>
      <w:proofErr w:type="gramStart"/>
      <w:r>
        <w:t>调函数</w:t>
      </w:r>
      <w:proofErr w:type="gramEnd"/>
      <w:r>
        <w:t>和</w:t>
      </w:r>
      <w:r>
        <w:t>SLPL</w:t>
      </w:r>
      <w:r>
        <w:t>回调函数</w:t>
      </w:r>
      <w:r>
        <w:rPr>
          <w:rFonts w:hint="eastAsia"/>
        </w:rPr>
        <w:t>，</w:t>
      </w:r>
      <w:r>
        <w:t>通信模块、命令接入模块和业务执行模块</w:t>
      </w:r>
      <w:r>
        <w:rPr>
          <w:rFonts w:hint="eastAsia"/>
        </w:rPr>
        <w:t>通过</w:t>
      </w:r>
      <w:r>
        <w:t>模块管理器调用</w:t>
      </w:r>
      <w:r>
        <w:t>CDM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t>。</w:t>
      </w:r>
    </w:p>
    <w:p w14:paraId="5A64667D" w14:textId="77777777" w:rsidR="00193F43" w:rsidRDefault="00193F43" w:rsidP="008F0CCD">
      <w:pPr>
        <w:pStyle w:val="ae"/>
      </w:pPr>
      <w:r>
        <w:rPr>
          <w:rFonts w:hint="eastAsia"/>
        </w:rPr>
        <w:t>CDM</w:t>
      </w:r>
      <w:r>
        <w:t>业务</w:t>
      </w:r>
      <w:r>
        <w:rPr>
          <w:rFonts w:hint="eastAsia"/>
        </w:rPr>
        <w:t>负责</w:t>
      </w:r>
      <w:r>
        <w:t>sql</w:t>
      </w:r>
      <w:r>
        <w:t>的执行并将结果返回给客户端，</w:t>
      </w:r>
      <w:r w:rsidR="00DF131A">
        <w:rPr>
          <w:rFonts w:hint="eastAsia"/>
        </w:rPr>
        <w:t>通过</w:t>
      </w:r>
      <w:r w:rsidR="00DF131A">
        <w:t>业务调用可以在</w:t>
      </w:r>
      <w:r w:rsidR="00DF131A">
        <w:t>inmon</w:t>
      </w:r>
      <w:r w:rsidR="00DF131A">
        <w:t>中清楚的看到</w:t>
      </w:r>
      <w:r w:rsidR="00DF131A">
        <w:t>tps</w:t>
      </w:r>
      <w:r w:rsidR="00DF131A">
        <w:rPr>
          <w:rFonts w:hint="eastAsia"/>
        </w:rPr>
        <w:t>（原</w:t>
      </w:r>
      <w:r w:rsidR="00DF131A">
        <w:t>caps</w:t>
      </w:r>
      <w:r w:rsidR="00DF131A">
        <w:t>）和并发</w:t>
      </w:r>
      <w:r w:rsidR="00DF131A">
        <w:rPr>
          <w:rFonts w:hint="eastAsia"/>
        </w:rPr>
        <w:t>事务</w:t>
      </w:r>
      <w:r w:rsidR="00DF131A">
        <w:t>数（</w:t>
      </w:r>
      <w:r w:rsidR="00DF131A">
        <w:rPr>
          <w:rFonts w:hint="eastAsia"/>
        </w:rPr>
        <w:t>自动机</w:t>
      </w:r>
      <w:r w:rsidR="00DF131A">
        <w:t>数）。</w:t>
      </w:r>
    </w:p>
    <w:p w14:paraId="58BCA199" w14:textId="77777777" w:rsidR="001B1B1A" w:rsidRDefault="001B1B1A" w:rsidP="008F0CCD">
      <w:pPr>
        <w:pStyle w:val="ae"/>
      </w:pPr>
      <w:r>
        <w:t>L</w:t>
      </w:r>
      <w:r>
        <w:rPr>
          <w:rFonts w:hint="eastAsia"/>
        </w:rPr>
        <w:t>ibdbcluster</w:t>
      </w:r>
      <w:r>
        <w:t>的逻辑结构图如下：</w:t>
      </w:r>
    </w:p>
    <w:p w14:paraId="579062C4" w14:textId="6943C41B" w:rsidR="0035311C" w:rsidRDefault="001B6E6A" w:rsidP="00193F43">
      <w:pPr>
        <w:pStyle w:val="ae"/>
        <w:jc w:val="center"/>
      </w:pPr>
      <w:r>
        <w:object w:dxaOrig="8685" w:dyaOrig="10081" w14:anchorId="1FBEA56D">
          <v:shape id="_x0000_i1034" type="#_x0000_t75" style="width:415.35pt;height:481.45pt" o:ole="">
            <v:imagedata r:id="rId36" o:title=""/>
          </v:shape>
          <o:OLEObject Type="Embed" ProgID="Visio.Drawing.15" ShapeID="_x0000_i1034" DrawAspect="Content" ObjectID="_1507462060" r:id="rId37"/>
        </w:object>
      </w:r>
    </w:p>
    <w:p w14:paraId="5929E087" w14:textId="77777777" w:rsidR="001A0876" w:rsidRDefault="000A22EB" w:rsidP="000A22EB">
      <w:pPr>
        <w:pStyle w:val="20"/>
      </w:pPr>
      <w:bookmarkStart w:id="136" w:name="_Toc427744491"/>
      <w:r>
        <w:rPr>
          <w:rFonts w:hint="eastAsia"/>
        </w:rPr>
        <w:t>客户端</w:t>
      </w:r>
      <w:r>
        <w:t>接口</w:t>
      </w:r>
      <w:bookmarkEnd w:id="136"/>
    </w:p>
    <w:p w14:paraId="36978764" w14:textId="77777777" w:rsidR="005615BB" w:rsidRDefault="000A22EB" w:rsidP="001A0876">
      <w:pPr>
        <w:pStyle w:val="ae"/>
      </w:pPr>
      <w:r>
        <w:rPr>
          <w:rFonts w:hint="eastAsia"/>
        </w:rPr>
        <w:t>客户端</w:t>
      </w:r>
      <w:r>
        <w:t>接口</w:t>
      </w:r>
      <w:r>
        <w:rPr>
          <w:rFonts w:hint="eastAsia"/>
        </w:rPr>
        <w:t>负责</w:t>
      </w:r>
      <w:r>
        <w:t>对数据库客户端（</w:t>
      </w:r>
      <w:r>
        <w:rPr>
          <w:rFonts w:hint="eastAsia"/>
        </w:rPr>
        <w:t>第三方</w:t>
      </w:r>
      <w:r>
        <w:t>应用）</w:t>
      </w:r>
      <w:r>
        <w:rPr>
          <w:rFonts w:hint="eastAsia"/>
        </w:rPr>
        <w:t>提供</w:t>
      </w:r>
      <w:r>
        <w:t>通信和服务接口</w:t>
      </w:r>
      <w:r w:rsidR="00B26189">
        <w:rPr>
          <w:rFonts w:hint="eastAsia"/>
        </w:rPr>
        <w:t>。</w:t>
      </w:r>
    </w:p>
    <w:p w14:paraId="6E31D3D4" w14:textId="77777777" w:rsidR="000A22EB" w:rsidRDefault="000A22EB" w:rsidP="000A22EB">
      <w:pPr>
        <w:pStyle w:val="30"/>
      </w:pPr>
      <w:bookmarkStart w:id="137" w:name="_Toc427744492"/>
      <w:r>
        <w:rPr>
          <w:rFonts w:hint="eastAsia"/>
        </w:rPr>
        <w:t>客户端</w:t>
      </w:r>
      <w:r>
        <w:t>连接管理</w:t>
      </w:r>
      <w:bookmarkEnd w:id="137"/>
    </w:p>
    <w:p w14:paraId="08985751" w14:textId="77777777" w:rsidR="000A22EB" w:rsidRDefault="000A22EB" w:rsidP="001A0876">
      <w:pPr>
        <w:pStyle w:val="ae"/>
      </w:pPr>
      <w:r>
        <w:rPr>
          <w:rFonts w:hint="eastAsia"/>
        </w:rPr>
        <w:t>此模块</w:t>
      </w:r>
      <w:r>
        <w:t>用于实现</w:t>
      </w:r>
      <w:r>
        <w:rPr>
          <w:rFonts w:hint="eastAsia"/>
        </w:rPr>
        <w:t>与</w:t>
      </w:r>
      <w:r>
        <w:t>客户端通信和连接管理</w:t>
      </w:r>
      <w:r>
        <w:rPr>
          <w:rFonts w:hint="eastAsia"/>
        </w:rPr>
        <w:t>，逻辑</w:t>
      </w:r>
      <w:r>
        <w:t>功能有：</w:t>
      </w:r>
    </w:p>
    <w:p w14:paraId="575A7619" w14:textId="77777777" w:rsidR="000A22EB" w:rsidRDefault="000A22EB" w:rsidP="000A22EB">
      <w:pPr>
        <w:pStyle w:val="ae"/>
        <w:numPr>
          <w:ilvl w:val="1"/>
          <w:numId w:val="11"/>
        </w:numPr>
      </w:pPr>
      <w:r>
        <w:rPr>
          <w:rFonts w:hint="eastAsia"/>
        </w:rPr>
        <w:t>消息</w:t>
      </w:r>
      <w:r>
        <w:t>收发接口</w:t>
      </w:r>
    </w:p>
    <w:p w14:paraId="44717559" w14:textId="77777777" w:rsidR="000A22EB" w:rsidRDefault="000A22EB" w:rsidP="000A22EB">
      <w:pPr>
        <w:pStyle w:val="ae"/>
        <w:ind w:left="840" w:firstLine="0"/>
      </w:pPr>
      <w:proofErr w:type="gramStart"/>
      <w:r>
        <w:rPr>
          <w:rFonts w:hint="eastAsia"/>
        </w:rPr>
        <w:t>收</w:t>
      </w:r>
      <w:r>
        <w:t>消息</w:t>
      </w:r>
      <w:proofErr w:type="gramEnd"/>
      <w:r>
        <w:t>接口为回调函数，在</w:t>
      </w:r>
      <w:r>
        <w:rPr>
          <w:rFonts w:hint="eastAsia"/>
        </w:rPr>
        <w:t>scf</w:t>
      </w:r>
      <w:r>
        <w:t>的通信模块</w:t>
      </w:r>
      <w:r w:rsidR="00B713EB">
        <w:rPr>
          <w:rFonts w:hint="eastAsia"/>
        </w:rPr>
        <w:t>初始化</w:t>
      </w:r>
      <w:r w:rsidR="00B713EB">
        <w:t>时通过模块管理器进行注册，</w:t>
      </w:r>
      <w:r w:rsidR="00B713EB">
        <w:lastRenderedPageBreak/>
        <w:t>config.server</w:t>
      </w:r>
      <w:r w:rsidR="00B713EB">
        <w:t>中需要配置协议类型为</w:t>
      </w:r>
      <w:r w:rsidR="00B713EB">
        <w:t>dbcluster</w:t>
      </w:r>
      <w:r w:rsidR="00B713EB">
        <w:rPr>
          <w:rFonts w:hint="eastAsia"/>
        </w:rPr>
        <w:t>（动态库</w:t>
      </w:r>
      <w:r w:rsidR="00B713EB">
        <w:t>名称）。</w:t>
      </w:r>
    </w:p>
    <w:p w14:paraId="4FAFB01F" w14:textId="77777777" w:rsidR="00B713EB" w:rsidRDefault="00B713EB" w:rsidP="000A22EB">
      <w:pPr>
        <w:pStyle w:val="ae"/>
        <w:ind w:left="840" w:firstLine="0"/>
      </w:pPr>
      <w:r>
        <w:rPr>
          <w:rFonts w:hint="eastAsia"/>
        </w:rPr>
        <w:t>发消息</w:t>
      </w:r>
      <w:r>
        <w:t>接口通过</w:t>
      </w:r>
      <w:r w:rsidR="001E610C">
        <w:rPr>
          <w:rFonts w:hint="eastAsia"/>
        </w:rPr>
        <w:t>逻辑名和</w:t>
      </w:r>
      <w:r w:rsidR="001E610C">
        <w:t>linkID</w:t>
      </w:r>
      <w:r>
        <w:t>获取到对应连接并将消息转发出去。</w:t>
      </w:r>
    </w:p>
    <w:p w14:paraId="22047878" w14:textId="77777777" w:rsidR="00B713EB" w:rsidRDefault="00B713EB" w:rsidP="00B713EB">
      <w:pPr>
        <w:pStyle w:val="ae"/>
        <w:numPr>
          <w:ilvl w:val="1"/>
          <w:numId w:val="11"/>
        </w:numPr>
      </w:pPr>
      <w:r>
        <w:rPr>
          <w:rFonts w:hint="eastAsia"/>
        </w:rPr>
        <w:t>链路</w:t>
      </w:r>
      <w:r>
        <w:t>状态</w:t>
      </w:r>
      <w:r>
        <w:rPr>
          <w:rFonts w:hint="eastAsia"/>
        </w:rPr>
        <w:t>接口</w:t>
      </w:r>
    </w:p>
    <w:p w14:paraId="208E59F4" w14:textId="77777777" w:rsidR="00B713EB" w:rsidRDefault="00B713EB" w:rsidP="000A22EB">
      <w:pPr>
        <w:pStyle w:val="ae"/>
        <w:ind w:left="840" w:firstLine="0"/>
      </w:pPr>
      <w:r>
        <w:rPr>
          <w:rFonts w:hint="eastAsia"/>
        </w:rPr>
        <w:t>此</w:t>
      </w:r>
      <w:r>
        <w:t>接口为回调函数，在</w:t>
      </w:r>
      <w:r>
        <w:rPr>
          <w:rFonts w:hint="eastAsia"/>
        </w:rPr>
        <w:t>scf</w:t>
      </w:r>
      <w:r>
        <w:t>的通信模块</w:t>
      </w:r>
      <w:r>
        <w:rPr>
          <w:rFonts w:hint="eastAsia"/>
        </w:rPr>
        <w:t>初始化</w:t>
      </w:r>
      <w:r>
        <w:t>时通过模块管理器进行注册</w:t>
      </w:r>
      <w:r>
        <w:rPr>
          <w:rFonts w:hint="eastAsia"/>
        </w:rPr>
        <w:t>，</w:t>
      </w:r>
      <w:r>
        <w:t>同上。当</w:t>
      </w:r>
      <w:r>
        <w:rPr>
          <w:rFonts w:hint="eastAsia"/>
        </w:rPr>
        <w:t>链路</w:t>
      </w:r>
      <w:r>
        <w:t>状态变化时</w:t>
      </w:r>
      <w:r>
        <w:t>scf</w:t>
      </w:r>
      <w:r>
        <w:t>自动调用此接口，用户实现初始化连接和</w:t>
      </w:r>
      <w:r>
        <w:rPr>
          <w:rFonts w:hint="eastAsia"/>
        </w:rPr>
        <w:t>客户端</w:t>
      </w:r>
      <w:r>
        <w:t>断链的处理。</w:t>
      </w:r>
    </w:p>
    <w:p w14:paraId="101DAEA0" w14:textId="77777777" w:rsidR="001209AA" w:rsidRDefault="001209AA" w:rsidP="001209AA">
      <w:pPr>
        <w:pStyle w:val="ae"/>
        <w:numPr>
          <w:ilvl w:val="1"/>
          <w:numId w:val="11"/>
        </w:numPr>
      </w:pPr>
      <w:r>
        <w:rPr>
          <w:rFonts w:hint="eastAsia"/>
        </w:rPr>
        <w:t>逻辑</w:t>
      </w:r>
      <w:r>
        <w:t>控制接口</w:t>
      </w:r>
    </w:p>
    <w:p w14:paraId="5DC0E074" w14:textId="77777777" w:rsidR="001209AA" w:rsidRDefault="001209AA" w:rsidP="000A22EB">
      <w:pPr>
        <w:pStyle w:val="ae"/>
        <w:ind w:left="840" w:firstLine="0"/>
      </w:pPr>
      <w:r>
        <w:rPr>
          <w:rFonts w:hint="eastAsia"/>
        </w:rPr>
        <w:t>此</w:t>
      </w:r>
      <w:r>
        <w:t>接口由</w:t>
      </w:r>
      <w:proofErr w:type="gramStart"/>
      <w:r>
        <w:rPr>
          <w:rFonts w:hint="eastAsia"/>
        </w:rPr>
        <w:t>收</w:t>
      </w:r>
      <w:r>
        <w:t>消息</w:t>
      </w:r>
      <w:proofErr w:type="gramEnd"/>
      <w:r>
        <w:t>接口调用，负责调用</w:t>
      </w:r>
      <w:r>
        <w:t>PG</w:t>
      </w:r>
      <w:r>
        <w:t>编解码器和</w:t>
      </w:r>
      <w:r>
        <w:rPr>
          <w:rFonts w:hint="eastAsia"/>
        </w:rPr>
        <w:t>任务</w:t>
      </w:r>
      <w:r>
        <w:t>调度器，进而触发业务。</w:t>
      </w:r>
    </w:p>
    <w:p w14:paraId="4B6FA20C" w14:textId="77777777" w:rsidR="001E610C" w:rsidRDefault="001E610C" w:rsidP="001E610C">
      <w:pPr>
        <w:pStyle w:val="30"/>
      </w:pPr>
      <w:bookmarkStart w:id="138" w:name="_Toc427744493"/>
      <w:r>
        <w:rPr>
          <w:rFonts w:hint="eastAsia"/>
        </w:rPr>
        <w:t>PG</w:t>
      </w:r>
      <w:r>
        <w:t>编解码器</w:t>
      </w:r>
      <w:bookmarkEnd w:id="138"/>
    </w:p>
    <w:p w14:paraId="14A89362" w14:textId="77777777" w:rsidR="001E610C" w:rsidRDefault="001E610C" w:rsidP="001E610C">
      <w:pPr>
        <w:pStyle w:val="ae"/>
      </w:pPr>
      <w:r>
        <w:rPr>
          <w:rFonts w:hint="eastAsia"/>
        </w:rPr>
        <w:t>负责</w:t>
      </w:r>
      <w:r>
        <w:t>PGSQL</w:t>
      </w:r>
      <w:r>
        <w:t>的编解码，协议遵循</w:t>
      </w:r>
      <w:r>
        <w:rPr>
          <w:rFonts w:hint="eastAsia"/>
        </w:rPr>
        <w:t>PostgreSQL</w:t>
      </w:r>
      <w:r>
        <w:t xml:space="preserve"> 8.1</w:t>
      </w:r>
      <w:r>
        <w:rPr>
          <w:rFonts w:hint="eastAsia"/>
        </w:rPr>
        <w:t>，</w:t>
      </w:r>
      <w:r>
        <w:t>参考</w:t>
      </w:r>
      <w:hyperlink r:id="rId38" w:history="1">
        <w:r w:rsidRPr="0053532F">
          <w:rPr>
            <w:rStyle w:val="a5"/>
          </w:rPr>
          <w:t>http://www.php100.com/manual/PostgreSQL8/</w:t>
        </w:r>
      </w:hyperlink>
      <w:r>
        <w:rPr>
          <w:rFonts w:hint="eastAsia"/>
        </w:rPr>
        <w:t>。</w:t>
      </w:r>
    </w:p>
    <w:p w14:paraId="222AD518" w14:textId="77777777" w:rsidR="001E610C" w:rsidRDefault="001E610C" w:rsidP="001E610C">
      <w:pPr>
        <w:pStyle w:val="30"/>
      </w:pPr>
      <w:bookmarkStart w:id="139" w:name="_Toc427744494"/>
      <w:r>
        <w:rPr>
          <w:rFonts w:hint="eastAsia"/>
        </w:rPr>
        <w:t>数据</w:t>
      </w:r>
      <w:r>
        <w:t>加密模块</w:t>
      </w:r>
      <w:bookmarkEnd w:id="139"/>
    </w:p>
    <w:p w14:paraId="603DBFED" w14:textId="77777777" w:rsidR="001E610C" w:rsidRDefault="001E610C" w:rsidP="001E610C">
      <w:pPr>
        <w:pStyle w:val="ae"/>
      </w:pPr>
      <w:r>
        <w:rPr>
          <w:rFonts w:hint="eastAsia"/>
        </w:rPr>
        <w:t>数据</w:t>
      </w:r>
      <w:r>
        <w:t>加密模块支持</w:t>
      </w:r>
      <w:r>
        <w:t>SSL</w:t>
      </w:r>
      <w:r>
        <w:t>加密，在客户端发起</w:t>
      </w:r>
      <w:r>
        <w:rPr>
          <w:rFonts w:hint="eastAsia"/>
        </w:rPr>
        <w:t>startup</w:t>
      </w:r>
      <w:r>
        <w:t>时可以和</w:t>
      </w:r>
      <w:r>
        <w:t>CDM</w:t>
      </w:r>
      <w:r>
        <w:t>协商是否启用</w:t>
      </w:r>
      <w:r>
        <w:t>SSL</w:t>
      </w:r>
      <w:r>
        <w:t>加密</w:t>
      </w:r>
      <w:r>
        <w:rPr>
          <w:rFonts w:hint="eastAsia"/>
        </w:rPr>
        <w:t>。</w:t>
      </w:r>
    </w:p>
    <w:p w14:paraId="3BF8C881" w14:textId="77777777" w:rsidR="001E610C" w:rsidRDefault="001E610C" w:rsidP="001E610C">
      <w:pPr>
        <w:pStyle w:val="ae"/>
      </w:pPr>
      <w:r>
        <w:rPr>
          <w:rFonts w:hint="eastAsia"/>
        </w:rPr>
        <w:t>若</w:t>
      </w:r>
      <w:r>
        <w:t>启用数据加密，后续的消息收发由</w:t>
      </w:r>
      <w:r>
        <w:t>PG</w:t>
      </w:r>
      <w:r>
        <w:t>编解码器调用此模块完成数据加解密。</w:t>
      </w:r>
    </w:p>
    <w:p w14:paraId="5230DBCC" w14:textId="77777777" w:rsidR="001209AA" w:rsidRDefault="001209AA" w:rsidP="001209AA">
      <w:pPr>
        <w:pStyle w:val="30"/>
      </w:pPr>
      <w:bookmarkStart w:id="140" w:name="_Toc427744495"/>
      <w:r>
        <w:rPr>
          <w:rFonts w:hint="eastAsia"/>
        </w:rPr>
        <w:t>鉴权</w:t>
      </w:r>
      <w:r>
        <w:t>模块</w:t>
      </w:r>
      <w:bookmarkEnd w:id="140"/>
    </w:p>
    <w:p w14:paraId="376D0045" w14:textId="77777777" w:rsidR="001209AA" w:rsidRDefault="001209AA" w:rsidP="001E610C">
      <w:pPr>
        <w:pStyle w:val="ae"/>
      </w:pPr>
      <w:r>
        <w:rPr>
          <w:rFonts w:hint="eastAsia"/>
        </w:rPr>
        <w:t>鉴权</w:t>
      </w:r>
      <w:r>
        <w:t>模块处理用户登录请求，包括用户名密码校验、信任关系鉴权两个方面。</w:t>
      </w:r>
    </w:p>
    <w:p w14:paraId="6BB024C4" w14:textId="77777777" w:rsidR="00B26189" w:rsidRDefault="00B26189" w:rsidP="00B26189">
      <w:pPr>
        <w:pStyle w:val="20"/>
      </w:pPr>
      <w:bookmarkStart w:id="141" w:name="_Toc427744496"/>
      <w:r>
        <w:rPr>
          <w:rFonts w:hint="eastAsia"/>
        </w:rPr>
        <w:t>开放</w:t>
      </w:r>
      <w:r>
        <w:t>接口</w:t>
      </w:r>
      <w:bookmarkEnd w:id="141"/>
    </w:p>
    <w:p w14:paraId="5F7F5AE7" w14:textId="77777777" w:rsidR="00B26189" w:rsidRDefault="00B26189" w:rsidP="00B26189">
      <w:pPr>
        <w:pStyle w:val="ae"/>
      </w:pPr>
      <w:r>
        <w:t>L</w:t>
      </w:r>
      <w:r>
        <w:rPr>
          <w:rFonts w:hint="eastAsia"/>
        </w:rPr>
        <w:t>ibdbcluster</w:t>
      </w:r>
      <w:r>
        <w:t>开放的接口，</w:t>
      </w:r>
      <w:r>
        <w:rPr>
          <w:rFonts w:hint="eastAsia"/>
        </w:rPr>
        <w:t>基于</w:t>
      </w:r>
      <w:r>
        <w:t>SCF7.0</w:t>
      </w:r>
      <w:r>
        <w:t>框架</w:t>
      </w:r>
      <w:r w:rsidR="005B74A6">
        <w:rPr>
          <w:rFonts w:hint="eastAsia"/>
        </w:rPr>
        <w:t>定义</w:t>
      </w:r>
      <w:r w:rsidR="005B74A6">
        <w:t>三类函数列表：</w:t>
      </w:r>
      <w:r w:rsidR="005B74A6">
        <w:t>SLPL</w:t>
      </w:r>
      <w:r w:rsidR="005B74A6">
        <w:t>列表、命令列表和</w:t>
      </w:r>
      <w:r w:rsidR="005B74A6">
        <w:t>RPC</w:t>
      </w:r>
      <w:r w:rsidR="005B74A6">
        <w:t>列表。</w:t>
      </w:r>
    </w:p>
    <w:p w14:paraId="33CF38BE" w14:textId="77777777" w:rsidR="005B74A6" w:rsidRDefault="005B74A6" w:rsidP="005B74A6">
      <w:pPr>
        <w:pStyle w:val="ae"/>
        <w:numPr>
          <w:ilvl w:val="1"/>
          <w:numId w:val="11"/>
        </w:numPr>
      </w:pPr>
      <w:r>
        <w:rPr>
          <w:rFonts w:hint="eastAsia"/>
        </w:rPr>
        <w:t>SLPL</w:t>
      </w:r>
      <w:r>
        <w:t>列表</w:t>
      </w:r>
    </w:p>
    <w:p w14:paraId="2FC0AF49" w14:textId="77777777" w:rsidR="005B74A6" w:rsidRDefault="00C276B2" w:rsidP="0090427D">
      <w:pPr>
        <w:pStyle w:val="ae"/>
        <w:numPr>
          <w:ilvl w:val="0"/>
          <w:numId w:val="13"/>
        </w:numPr>
      </w:pPr>
      <w:r>
        <w:rPr>
          <w:rFonts w:hint="eastAsia"/>
        </w:rPr>
        <w:t>同步</w:t>
      </w:r>
      <w:r>
        <w:t>查询</w:t>
      </w:r>
    </w:p>
    <w:p w14:paraId="0E114A55" w14:textId="77777777" w:rsidR="00C276B2" w:rsidRDefault="00C276B2" w:rsidP="0090427D">
      <w:pPr>
        <w:pStyle w:val="ae"/>
        <w:numPr>
          <w:ilvl w:val="0"/>
          <w:numId w:val="13"/>
        </w:numPr>
      </w:pPr>
      <w:r>
        <w:rPr>
          <w:rFonts w:hint="eastAsia"/>
        </w:rPr>
        <w:t>同步更新</w:t>
      </w:r>
    </w:p>
    <w:p w14:paraId="485D44F1" w14:textId="77777777" w:rsidR="00C276B2" w:rsidRDefault="00C276B2" w:rsidP="0090427D">
      <w:pPr>
        <w:pStyle w:val="ae"/>
        <w:numPr>
          <w:ilvl w:val="0"/>
          <w:numId w:val="13"/>
        </w:numPr>
      </w:pPr>
      <w:r>
        <w:rPr>
          <w:rFonts w:hint="eastAsia"/>
        </w:rPr>
        <w:t>发送</w:t>
      </w:r>
      <w:r>
        <w:t>结果</w:t>
      </w:r>
    </w:p>
    <w:p w14:paraId="3D2AB5E1" w14:textId="77777777" w:rsidR="00C276B2" w:rsidRDefault="00C276B2" w:rsidP="00C276B2">
      <w:pPr>
        <w:pStyle w:val="ae"/>
        <w:numPr>
          <w:ilvl w:val="1"/>
          <w:numId w:val="11"/>
        </w:numPr>
      </w:pPr>
      <w:r>
        <w:rPr>
          <w:rFonts w:hint="eastAsia"/>
        </w:rPr>
        <w:t>命令</w:t>
      </w:r>
      <w:r>
        <w:t>列表</w:t>
      </w:r>
    </w:p>
    <w:p w14:paraId="2A905AE5" w14:textId="77777777" w:rsidR="00C276B2" w:rsidRDefault="00C276B2" w:rsidP="0090427D">
      <w:pPr>
        <w:pStyle w:val="ae"/>
        <w:numPr>
          <w:ilvl w:val="0"/>
          <w:numId w:val="13"/>
        </w:numPr>
      </w:pPr>
      <w:r>
        <w:rPr>
          <w:rFonts w:hint="eastAsia"/>
        </w:rPr>
        <w:t>更新</w:t>
      </w:r>
      <w:r>
        <w:t>配置</w:t>
      </w:r>
    </w:p>
    <w:p w14:paraId="7EFBDB14" w14:textId="77777777" w:rsidR="00C276B2" w:rsidRDefault="00C276B2" w:rsidP="0090427D">
      <w:pPr>
        <w:pStyle w:val="ae"/>
        <w:numPr>
          <w:ilvl w:val="0"/>
          <w:numId w:val="13"/>
        </w:numPr>
      </w:pPr>
      <w:r>
        <w:rPr>
          <w:rFonts w:hint="eastAsia"/>
        </w:rPr>
        <w:t>查看</w:t>
      </w:r>
      <w:r>
        <w:t>DB</w:t>
      </w:r>
      <w:r>
        <w:t>状态</w:t>
      </w:r>
    </w:p>
    <w:p w14:paraId="1F1090F1" w14:textId="77777777" w:rsidR="00C276B2" w:rsidRDefault="00C276B2" w:rsidP="0090427D">
      <w:pPr>
        <w:pStyle w:val="ae"/>
        <w:numPr>
          <w:ilvl w:val="0"/>
          <w:numId w:val="13"/>
        </w:numPr>
      </w:pPr>
      <w:r>
        <w:rPr>
          <w:rFonts w:hint="eastAsia"/>
        </w:rPr>
        <w:t>增加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t>DB</w:t>
      </w:r>
      <w:r>
        <w:t>节点</w:t>
      </w:r>
    </w:p>
    <w:p w14:paraId="59953EFF" w14:textId="77777777" w:rsidR="00C276B2" w:rsidRDefault="00C276B2" w:rsidP="0090427D">
      <w:pPr>
        <w:pStyle w:val="ae"/>
        <w:numPr>
          <w:ilvl w:val="0"/>
          <w:numId w:val="13"/>
        </w:numPr>
      </w:pPr>
      <w:r>
        <w:rPr>
          <w:rFonts w:hint="eastAsia"/>
        </w:rPr>
        <w:t>同步</w:t>
      </w:r>
      <w:r>
        <w:t>数据</w:t>
      </w:r>
    </w:p>
    <w:p w14:paraId="4D9EA77C" w14:textId="77777777" w:rsidR="00C276B2" w:rsidRDefault="00C276B2" w:rsidP="0090427D">
      <w:pPr>
        <w:pStyle w:val="ae"/>
        <w:numPr>
          <w:ilvl w:val="0"/>
          <w:numId w:val="13"/>
        </w:numPr>
      </w:pPr>
      <w:r>
        <w:rPr>
          <w:rFonts w:hint="eastAsia"/>
        </w:rPr>
        <w:t>激活</w:t>
      </w:r>
      <w:r>
        <w:rPr>
          <w:rFonts w:hint="eastAsia"/>
        </w:rPr>
        <w:t>/</w:t>
      </w:r>
      <w:r>
        <w:rPr>
          <w:rFonts w:hint="eastAsia"/>
        </w:rPr>
        <w:t>去</w:t>
      </w:r>
      <w:r>
        <w:t>激活</w:t>
      </w:r>
      <w:r>
        <w:t>DB</w:t>
      </w:r>
      <w:r>
        <w:t>节点</w:t>
      </w:r>
    </w:p>
    <w:p w14:paraId="5A8C1AA2" w14:textId="77777777" w:rsidR="00C276B2" w:rsidRDefault="00C276B2" w:rsidP="00C276B2">
      <w:pPr>
        <w:pStyle w:val="ae"/>
        <w:numPr>
          <w:ilvl w:val="1"/>
          <w:numId w:val="11"/>
        </w:numPr>
      </w:pPr>
      <w:r>
        <w:rPr>
          <w:rFonts w:hint="eastAsia"/>
        </w:rPr>
        <w:t>RPC</w:t>
      </w:r>
      <w:r>
        <w:t>列表</w:t>
      </w:r>
    </w:p>
    <w:p w14:paraId="4BE6A9D8" w14:textId="77777777" w:rsidR="00C276B2" w:rsidRDefault="00C276B2" w:rsidP="0090427D">
      <w:pPr>
        <w:pStyle w:val="ae"/>
        <w:numPr>
          <w:ilvl w:val="0"/>
          <w:numId w:val="13"/>
        </w:numPr>
      </w:pPr>
      <w:r>
        <w:rPr>
          <w:rFonts w:hint="eastAsia"/>
        </w:rPr>
        <w:t>任务</w:t>
      </w:r>
      <w:r>
        <w:t>队列初始化</w:t>
      </w:r>
    </w:p>
    <w:p w14:paraId="6B0E9A02" w14:textId="77777777" w:rsidR="00C276B2" w:rsidRDefault="00C276B2" w:rsidP="0090427D">
      <w:pPr>
        <w:pStyle w:val="ae"/>
        <w:numPr>
          <w:ilvl w:val="0"/>
          <w:numId w:val="13"/>
        </w:numPr>
      </w:pPr>
      <w:r>
        <w:rPr>
          <w:rFonts w:hint="eastAsia"/>
        </w:rPr>
        <w:t>获取</w:t>
      </w:r>
      <w:r>
        <w:t>任务</w:t>
      </w:r>
    </w:p>
    <w:p w14:paraId="2A373710" w14:textId="77777777" w:rsidR="007F6454" w:rsidRDefault="007F6454" w:rsidP="0090427D">
      <w:pPr>
        <w:pStyle w:val="ae"/>
        <w:numPr>
          <w:ilvl w:val="0"/>
          <w:numId w:val="13"/>
        </w:numPr>
      </w:pPr>
      <w:r>
        <w:rPr>
          <w:rFonts w:hint="eastAsia"/>
        </w:rPr>
        <w:lastRenderedPageBreak/>
        <w:t>收</w:t>
      </w:r>
      <w:r>
        <w:t>消息</w:t>
      </w:r>
    </w:p>
    <w:p w14:paraId="23482FDD" w14:textId="77777777" w:rsidR="007F6454" w:rsidRDefault="007F6454" w:rsidP="0090427D">
      <w:pPr>
        <w:pStyle w:val="ae"/>
        <w:numPr>
          <w:ilvl w:val="0"/>
          <w:numId w:val="13"/>
        </w:numPr>
      </w:pPr>
      <w:r>
        <w:rPr>
          <w:rFonts w:hint="eastAsia"/>
        </w:rPr>
        <w:t>链路</w:t>
      </w:r>
      <w:r>
        <w:t>状态通知</w:t>
      </w:r>
    </w:p>
    <w:p w14:paraId="2360FCF7" w14:textId="77777777" w:rsidR="002B2109" w:rsidRDefault="002B2109" w:rsidP="002B2109">
      <w:pPr>
        <w:pStyle w:val="20"/>
      </w:pPr>
      <w:bookmarkStart w:id="142" w:name="_Toc427744497"/>
      <w:r>
        <w:rPr>
          <w:rFonts w:hint="eastAsia"/>
        </w:rPr>
        <w:t>任务</w:t>
      </w:r>
      <w:r>
        <w:t>调度模块</w:t>
      </w:r>
      <w:bookmarkEnd w:id="142"/>
    </w:p>
    <w:p w14:paraId="5AD554BD" w14:textId="77777777" w:rsidR="002B2109" w:rsidRDefault="002B2109" w:rsidP="001E610C">
      <w:pPr>
        <w:pStyle w:val="ae"/>
      </w:pPr>
      <w:r>
        <w:rPr>
          <w:rFonts w:hint="eastAsia"/>
        </w:rPr>
        <w:t>任务</w:t>
      </w:r>
      <w:r>
        <w:t>调度模块</w:t>
      </w:r>
      <w:r w:rsidR="00461FAD">
        <w:rPr>
          <w:rFonts w:hint="eastAsia"/>
        </w:rPr>
        <w:t>对</w:t>
      </w:r>
      <w:r w:rsidR="00461FAD">
        <w:t>SQL</w:t>
      </w:r>
      <w:r w:rsidR="00461FAD">
        <w:t>任务进行调度和同步。</w:t>
      </w:r>
    </w:p>
    <w:p w14:paraId="4520BBAA" w14:textId="77777777" w:rsidR="00461FAD" w:rsidRPr="00461FAD" w:rsidRDefault="00461FAD" w:rsidP="00461FAD">
      <w:pPr>
        <w:pStyle w:val="30"/>
      </w:pPr>
      <w:bookmarkStart w:id="143" w:name="_Toc427744498"/>
      <w:r>
        <w:rPr>
          <w:rFonts w:hint="eastAsia"/>
        </w:rPr>
        <w:t>调度</w:t>
      </w:r>
      <w:r>
        <w:t>逻辑</w:t>
      </w:r>
      <w:bookmarkEnd w:id="143"/>
    </w:p>
    <w:p w14:paraId="13CC3CE8" w14:textId="77777777" w:rsidR="002B2109" w:rsidRDefault="002B2109" w:rsidP="001E610C">
      <w:pPr>
        <w:pStyle w:val="ae"/>
      </w:pPr>
    </w:p>
    <w:p w14:paraId="1D494316" w14:textId="77777777" w:rsidR="00461FAD" w:rsidRDefault="004061FF" w:rsidP="004061FF">
      <w:pPr>
        <w:pStyle w:val="30"/>
      </w:pPr>
      <w:bookmarkStart w:id="144" w:name="_Toc427744499"/>
      <w:r>
        <w:rPr>
          <w:rFonts w:hint="eastAsia"/>
        </w:rPr>
        <w:t>负载均衡</w:t>
      </w:r>
      <w:bookmarkEnd w:id="144"/>
    </w:p>
    <w:p w14:paraId="1E9F5C51" w14:textId="77777777" w:rsidR="00461FAD" w:rsidRDefault="00461FAD" w:rsidP="001E610C">
      <w:pPr>
        <w:pStyle w:val="ae"/>
      </w:pPr>
    </w:p>
    <w:p w14:paraId="62A5412D" w14:textId="77777777" w:rsidR="004061FF" w:rsidRDefault="004061FF" w:rsidP="004061FF">
      <w:pPr>
        <w:pStyle w:val="30"/>
      </w:pPr>
      <w:bookmarkStart w:id="145" w:name="_Toc427744500"/>
      <w:r>
        <w:rPr>
          <w:rFonts w:hint="eastAsia"/>
        </w:rPr>
        <w:t>同步</w:t>
      </w:r>
      <w:r>
        <w:t>模块</w:t>
      </w:r>
      <w:bookmarkEnd w:id="145"/>
    </w:p>
    <w:p w14:paraId="78C24C90" w14:textId="77777777" w:rsidR="002B2109" w:rsidRDefault="002B2109" w:rsidP="001E610C">
      <w:pPr>
        <w:pStyle w:val="ae"/>
      </w:pPr>
    </w:p>
    <w:p w14:paraId="51001BC2" w14:textId="77777777" w:rsidR="00F55EDB" w:rsidRDefault="00F55EDB" w:rsidP="0090427D">
      <w:pPr>
        <w:pStyle w:val="20"/>
        <w:numPr>
          <w:ilvl w:val="1"/>
          <w:numId w:val="14"/>
        </w:numPr>
      </w:pPr>
      <w:bookmarkStart w:id="146" w:name="_Toc427744501"/>
      <w:r>
        <w:rPr>
          <w:rFonts w:hint="eastAsia"/>
        </w:rPr>
        <w:t>故障</w:t>
      </w:r>
      <w:r>
        <w:t>检测</w:t>
      </w:r>
      <w:bookmarkEnd w:id="146"/>
    </w:p>
    <w:p w14:paraId="0C35CD9A" w14:textId="77777777" w:rsidR="00F55EDB" w:rsidRDefault="00F55EDB" w:rsidP="001E610C">
      <w:pPr>
        <w:pStyle w:val="ae"/>
      </w:pPr>
    </w:p>
    <w:p w14:paraId="071D448C" w14:textId="77777777" w:rsidR="00F55EDB" w:rsidRDefault="00F55EDB" w:rsidP="0090427D">
      <w:pPr>
        <w:pStyle w:val="20"/>
        <w:numPr>
          <w:ilvl w:val="1"/>
          <w:numId w:val="14"/>
        </w:numPr>
      </w:pPr>
      <w:bookmarkStart w:id="147" w:name="_Toc427744502"/>
      <w:r>
        <w:rPr>
          <w:rFonts w:hint="eastAsia"/>
        </w:rPr>
        <w:t>集群</w:t>
      </w:r>
      <w:r>
        <w:t>管理</w:t>
      </w:r>
      <w:bookmarkEnd w:id="147"/>
    </w:p>
    <w:p w14:paraId="08DB59CC" w14:textId="77777777" w:rsidR="00F55EDB" w:rsidRDefault="00F55EDB" w:rsidP="001E610C">
      <w:pPr>
        <w:pStyle w:val="ae"/>
      </w:pPr>
    </w:p>
    <w:p w14:paraId="62109DA8" w14:textId="77777777" w:rsidR="00F55EDB" w:rsidRDefault="00F55EDB" w:rsidP="0090427D">
      <w:pPr>
        <w:pStyle w:val="20"/>
        <w:numPr>
          <w:ilvl w:val="1"/>
          <w:numId w:val="14"/>
        </w:numPr>
      </w:pPr>
      <w:bookmarkStart w:id="148" w:name="_Toc427744503"/>
      <w:r>
        <w:rPr>
          <w:rFonts w:hint="eastAsia"/>
        </w:rPr>
        <w:t>异构</w:t>
      </w:r>
      <w:r>
        <w:t>处理</w:t>
      </w:r>
      <w:bookmarkEnd w:id="148"/>
    </w:p>
    <w:p w14:paraId="327D18DD" w14:textId="77777777" w:rsidR="00F55EDB" w:rsidRDefault="00F55EDB" w:rsidP="00F55EDB">
      <w:pPr>
        <w:pStyle w:val="30"/>
      </w:pPr>
      <w:bookmarkStart w:id="149" w:name="_Toc427744504"/>
      <w:r>
        <w:rPr>
          <w:rFonts w:hint="eastAsia"/>
        </w:rPr>
        <w:t>SQL</w:t>
      </w:r>
      <w:r>
        <w:t>转换模块</w:t>
      </w:r>
      <w:bookmarkEnd w:id="149"/>
    </w:p>
    <w:p w14:paraId="042FA02B" w14:textId="77777777" w:rsidR="00F55EDB" w:rsidRDefault="00F55EDB" w:rsidP="001E610C">
      <w:pPr>
        <w:pStyle w:val="ae"/>
      </w:pPr>
    </w:p>
    <w:p w14:paraId="322048D8" w14:textId="77777777" w:rsidR="00F55EDB" w:rsidRDefault="00F55EDB" w:rsidP="00F55EDB">
      <w:pPr>
        <w:pStyle w:val="30"/>
      </w:pPr>
      <w:bookmarkStart w:id="150" w:name="_Toc427744505"/>
      <w:r>
        <w:rPr>
          <w:rFonts w:hint="eastAsia"/>
        </w:rPr>
        <w:t>错误码</w:t>
      </w:r>
      <w:r>
        <w:t>转换模块</w:t>
      </w:r>
      <w:bookmarkEnd w:id="150"/>
    </w:p>
    <w:p w14:paraId="1B975B4A" w14:textId="77777777" w:rsidR="00F55EDB" w:rsidRDefault="00F55EDB" w:rsidP="001E610C">
      <w:pPr>
        <w:pStyle w:val="ae"/>
      </w:pPr>
    </w:p>
    <w:p w14:paraId="1895F10A" w14:textId="77777777" w:rsidR="00086C07" w:rsidRDefault="00086C07" w:rsidP="0090427D">
      <w:pPr>
        <w:pStyle w:val="20"/>
        <w:numPr>
          <w:ilvl w:val="1"/>
          <w:numId w:val="15"/>
        </w:numPr>
      </w:pPr>
      <w:bookmarkStart w:id="151" w:name="_Toc427744506"/>
      <w:r>
        <w:rPr>
          <w:rFonts w:hint="eastAsia"/>
        </w:rPr>
        <w:lastRenderedPageBreak/>
        <w:t>SQL</w:t>
      </w:r>
      <w:r>
        <w:t>队列</w:t>
      </w:r>
      <w:bookmarkEnd w:id="151"/>
    </w:p>
    <w:p w14:paraId="4B4CC73A" w14:textId="77777777" w:rsidR="00F55EDB" w:rsidRDefault="00F55EDB" w:rsidP="001E610C">
      <w:pPr>
        <w:pStyle w:val="ae"/>
      </w:pPr>
    </w:p>
    <w:p w14:paraId="5B83D78E" w14:textId="77777777" w:rsidR="00086C07" w:rsidRDefault="00086C07" w:rsidP="0090427D">
      <w:pPr>
        <w:pStyle w:val="20"/>
        <w:numPr>
          <w:ilvl w:val="1"/>
          <w:numId w:val="15"/>
        </w:numPr>
      </w:pPr>
      <w:bookmarkStart w:id="152" w:name="_Toc427744507"/>
      <w:r>
        <w:rPr>
          <w:rFonts w:hint="eastAsia"/>
        </w:rPr>
        <w:t>DB</w:t>
      </w:r>
      <w:r>
        <w:rPr>
          <w:rFonts w:hint="eastAsia"/>
        </w:rPr>
        <w:t>线程池</w:t>
      </w:r>
      <w:bookmarkEnd w:id="152"/>
    </w:p>
    <w:p w14:paraId="6BF15A78" w14:textId="77777777" w:rsidR="00086C07" w:rsidRDefault="00086C07" w:rsidP="001E610C">
      <w:pPr>
        <w:pStyle w:val="ae"/>
      </w:pPr>
    </w:p>
    <w:p w14:paraId="25289F69" w14:textId="77777777" w:rsidR="00086C07" w:rsidRDefault="00086C07" w:rsidP="0090427D">
      <w:pPr>
        <w:pStyle w:val="20"/>
        <w:numPr>
          <w:ilvl w:val="1"/>
          <w:numId w:val="15"/>
        </w:numPr>
      </w:pPr>
      <w:bookmarkStart w:id="153" w:name="_Toc427744508"/>
      <w:r>
        <w:rPr>
          <w:rFonts w:hint="eastAsia"/>
        </w:rPr>
        <w:t>DB</w:t>
      </w:r>
      <w:r>
        <w:rPr>
          <w:rFonts w:hint="eastAsia"/>
        </w:rPr>
        <w:t>连接池</w:t>
      </w:r>
      <w:bookmarkEnd w:id="153"/>
    </w:p>
    <w:p w14:paraId="227855B0" w14:textId="77777777" w:rsidR="00086C07" w:rsidRDefault="00086C07" w:rsidP="001E610C">
      <w:pPr>
        <w:pStyle w:val="ae"/>
      </w:pPr>
    </w:p>
    <w:p w14:paraId="7D7C12E8" w14:textId="77777777" w:rsidR="00086C07" w:rsidRDefault="00086C07" w:rsidP="001E610C">
      <w:pPr>
        <w:pStyle w:val="ae"/>
      </w:pPr>
    </w:p>
    <w:p w14:paraId="1BEE438C" w14:textId="77777777" w:rsidR="00086C07" w:rsidRDefault="00086C07" w:rsidP="001E610C">
      <w:pPr>
        <w:pStyle w:val="ae"/>
      </w:pPr>
    </w:p>
    <w:p w14:paraId="1EA20FAD" w14:textId="77777777" w:rsidR="00086C07" w:rsidRPr="001E610C" w:rsidRDefault="00086C07" w:rsidP="001E610C">
      <w:pPr>
        <w:pStyle w:val="ae"/>
      </w:pPr>
    </w:p>
    <w:p w14:paraId="4A403411" w14:textId="77777777" w:rsidR="008F0CCD" w:rsidRDefault="008F0CCD" w:rsidP="008F0CCD">
      <w:pPr>
        <w:pStyle w:val="20"/>
        <w:tabs>
          <w:tab w:val="clear" w:pos="696"/>
          <w:tab w:val="num" w:pos="567"/>
          <w:tab w:val="left" w:pos="779"/>
        </w:tabs>
        <w:spacing w:before="120" w:after="120" w:line="240" w:lineRule="auto"/>
        <w:ind w:left="567" w:hanging="567"/>
      </w:pPr>
      <w:bookmarkStart w:id="154" w:name="_Toc23307374"/>
      <w:bookmarkStart w:id="155" w:name="_Toc28487364"/>
      <w:bookmarkStart w:id="156" w:name="_Toc28488634"/>
      <w:bookmarkStart w:id="157" w:name="_Toc292992083"/>
      <w:bookmarkStart w:id="158" w:name="_Toc427744509"/>
      <w:r>
        <w:rPr>
          <w:rFonts w:hint="eastAsia"/>
        </w:rPr>
        <w:t>动态结构</w:t>
      </w:r>
      <w:bookmarkEnd w:id="154"/>
      <w:bookmarkEnd w:id="155"/>
      <w:bookmarkEnd w:id="156"/>
      <w:bookmarkEnd w:id="157"/>
      <w:bookmarkEnd w:id="158"/>
    </w:p>
    <w:p w14:paraId="1C1A5050" w14:textId="77777777" w:rsidR="008F0CCD" w:rsidRDefault="008F0CCD" w:rsidP="008F0CCD">
      <w:pPr>
        <w:pStyle w:val="ae"/>
      </w:pPr>
      <w:r>
        <w:rPr>
          <w:rFonts w:hint="eastAsia"/>
        </w:rPr>
        <w:t>对第</w:t>
      </w:r>
      <w:r>
        <w:rPr>
          <w:rFonts w:hint="eastAsia"/>
        </w:rPr>
        <w:t>3</w:t>
      </w:r>
      <w:r>
        <w:rPr>
          <w:rFonts w:hint="eastAsia"/>
        </w:rPr>
        <w:t>章列出的典型用例，把每个用例和每一个路径细化到模块一级。建议用序列图（</w:t>
      </w:r>
      <w:r>
        <w:rPr>
          <w:rFonts w:hint="eastAsia"/>
        </w:rPr>
        <w:t>UML S</w:t>
      </w:r>
      <w:r>
        <w:t>equence Diagram</w:t>
      </w:r>
      <w:r>
        <w:rPr>
          <w:rFonts w:hint="eastAsia"/>
        </w:rPr>
        <w:t>）描述，该图的对象（</w:t>
      </w:r>
      <w:r>
        <w:rPr>
          <w:rFonts w:hint="eastAsia"/>
        </w:rPr>
        <w:t>Object</w:t>
      </w:r>
      <w:r>
        <w:rPr>
          <w:rFonts w:hint="eastAsia"/>
        </w:rPr>
        <w:t>）为各个模块。</w:t>
      </w:r>
    </w:p>
    <w:p w14:paraId="3887C243" w14:textId="77777777" w:rsidR="00C37B89" w:rsidRDefault="005A4065" w:rsidP="00C37B89">
      <w:pPr>
        <w:pStyle w:val="30"/>
      </w:pPr>
      <w:bookmarkStart w:id="159" w:name="_Toc427744510"/>
      <w:r>
        <w:rPr>
          <w:rFonts w:hint="eastAsia"/>
        </w:rPr>
        <w:t>数据</w:t>
      </w:r>
      <w:r>
        <w:t>访问</w:t>
      </w:r>
      <w:bookmarkEnd w:id="159"/>
    </w:p>
    <w:p w14:paraId="4B345CD4" w14:textId="77777777" w:rsidR="00C37B89" w:rsidRDefault="00B757A5" w:rsidP="006B2C3D">
      <w:pPr>
        <w:pStyle w:val="ae"/>
        <w:numPr>
          <w:ilvl w:val="0"/>
          <w:numId w:val="6"/>
        </w:numPr>
      </w:pPr>
      <w:r>
        <w:rPr>
          <w:rFonts w:hint="eastAsia"/>
        </w:rPr>
        <w:t>第三</w:t>
      </w:r>
      <w:proofErr w:type="gramStart"/>
      <w:r>
        <w:rPr>
          <w:rFonts w:hint="eastAsia"/>
        </w:rPr>
        <w:t>方</w:t>
      </w:r>
      <w:r>
        <w:t>应用</w:t>
      </w:r>
      <w:proofErr w:type="gramEnd"/>
      <w:r>
        <w:t>作为客户端发起</w:t>
      </w:r>
      <w:r>
        <w:t>SQL</w:t>
      </w:r>
      <w:r>
        <w:t>查询。</w:t>
      </w:r>
    </w:p>
    <w:p w14:paraId="32DA1EB6" w14:textId="77777777" w:rsidR="00B757A5" w:rsidRDefault="00B757A5" w:rsidP="006B2C3D">
      <w:pPr>
        <w:pStyle w:val="ae"/>
        <w:numPr>
          <w:ilvl w:val="0"/>
          <w:numId w:val="6"/>
        </w:numPr>
      </w:pPr>
      <w:r>
        <w:rPr>
          <w:rFonts w:hint="eastAsia"/>
        </w:rPr>
        <w:t>客户端</w:t>
      </w:r>
      <w:r>
        <w:t>接口解析</w:t>
      </w:r>
      <w:r>
        <w:t>SQL</w:t>
      </w:r>
      <w:r>
        <w:t>，</w:t>
      </w:r>
      <w:r>
        <w:rPr>
          <w:rFonts w:hint="eastAsia"/>
        </w:rPr>
        <w:t>通过</w:t>
      </w:r>
      <w:r>
        <w:t>invokeservice</w:t>
      </w:r>
      <w:r>
        <w:rPr>
          <w:rFonts w:hint="eastAsia"/>
        </w:rPr>
        <w:t>触发</w:t>
      </w:r>
      <w:r>
        <w:t>CDM</w:t>
      </w:r>
      <w:r>
        <w:t>业务，</w:t>
      </w:r>
      <w:r>
        <w:rPr>
          <w:rFonts w:hint="eastAsia"/>
        </w:rPr>
        <w:t>将</w:t>
      </w:r>
      <w:r>
        <w:t>SQL</w:t>
      </w:r>
      <w:r>
        <w:t>传递给业务。</w:t>
      </w:r>
    </w:p>
    <w:p w14:paraId="74D902F5" w14:textId="77777777" w:rsidR="00B757A5" w:rsidRDefault="00B757A5" w:rsidP="006B2C3D">
      <w:pPr>
        <w:pStyle w:val="ae"/>
        <w:numPr>
          <w:ilvl w:val="0"/>
          <w:numId w:val="6"/>
        </w:numPr>
      </w:pPr>
      <w:r>
        <w:t>CDM</w:t>
      </w:r>
      <w:r>
        <w:t>业务解析</w:t>
      </w:r>
      <w:r>
        <w:t>SQL</w:t>
      </w:r>
      <w:r>
        <w:t>操作类型，</w:t>
      </w:r>
      <w:r>
        <w:rPr>
          <w:rFonts w:hint="eastAsia"/>
        </w:rPr>
        <w:t>针对</w:t>
      </w:r>
      <w:r>
        <w:t>select</w:t>
      </w:r>
      <w:r>
        <w:t>和写操作</w:t>
      </w:r>
      <w:r>
        <w:rPr>
          <w:rFonts w:hint="eastAsia"/>
        </w:rPr>
        <w:t>分别</w:t>
      </w:r>
      <w:r>
        <w:t>调用不同的接口</w:t>
      </w:r>
      <w:r w:rsidR="00C750C7">
        <w:rPr>
          <w:rFonts w:hint="eastAsia"/>
        </w:rPr>
        <w:t>。</w:t>
      </w:r>
      <w:r w:rsidR="001130E8">
        <w:rPr>
          <w:rFonts w:hint="eastAsia"/>
        </w:rPr>
        <w:t>对于</w:t>
      </w:r>
      <w:r w:rsidR="001130E8">
        <w:t>读操作，调用负载均衡模块选择目标数据库</w:t>
      </w:r>
      <w:r w:rsidR="001130E8">
        <w:rPr>
          <w:rFonts w:hint="eastAsia"/>
        </w:rPr>
        <w:t>并</w:t>
      </w:r>
      <w:r w:rsidR="001130E8">
        <w:t>将</w:t>
      </w:r>
      <w:r w:rsidR="001130E8">
        <w:t>SQL</w:t>
      </w:r>
      <w:r w:rsidR="001130E8">
        <w:t>发送到目标数据库的</w:t>
      </w:r>
      <w:r w:rsidR="001130E8">
        <w:t>SQL</w:t>
      </w:r>
      <w:r w:rsidR="001130E8">
        <w:t>队列</w:t>
      </w:r>
      <w:r w:rsidR="001130E8">
        <w:rPr>
          <w:rFonts w:hint="eastAsia"/>
        </w:rPr>
        <w:t>；</w:t>
      </w:r>
      <w:r w:rsidR="001130E8">
        <w:t>对于写操作，调用</w:t>
      </w:r>
      <w:r w:rsidR="001130E8">
        <w:rPr>
          <w:rFonts w:hint="eastAsia"/>
        </w:rPr>
        <w:t>同步</w:t>
      </w:r>
      <w:r w:rsidR="001130E8">
        <w:t>模块</w:t>
      </w:r>
      <w:r w:rsidR="001130E8">
        <w:rPr>
          <w:rFonts w:hint="eastAsia"/>
        </w:rPr>
        <w:t>将</w:t>
      </w:r>
      <w:r w:rsidR="001130E8">
        <w:rPr>
          <w:rFonts w:hint="eastAsia"/>
        </w:rPr>
        <w:t>SQL</w:t>
      </w:r>
      <w:r w:rsidR="001130E8">
        <w:t>分发到各个数据库的</w:t>
      </w:r>
      <w:r w:rsidR="001130E8">
        <w:t>SQL</w:t>
      </w:r>
      <w:r w:rsidR="001130E8">
        <w:t>队列。</w:t>
      </w:r>
    </w:p>
    <w:p w14:paraId="44535ED9" w14:textId="77777777" w:rsidR="001130E8" w:rsidRDefault="001130E8" w:rsidP="006B2C3D">
      <w:pPr>
        <w:pStyle w:val="ae"/>
        <w:numPr>
          <w:ilvl w:val="0"/>
          <w:numId w:val="6"/>
        </w:numPr>
      </w:pPr>
      <w:r>
        <w:t>D</w:t>
      </w:r>
      <w:r>
        <w:rPr>
          <w:rFonts w:hint="eastAsia"/>
        </w:rPr>
        <w:t>b</w:t>
      </w:r>
      <w:proofErr w:type="gramStart"/>
      <w:r>
        <w:t>线程池</w:t>
      </w:r>
      <w:r>
        <w:rPr>
          <w:rFonts w:hint="eastAsia"/>
        </w:rPr>
        <w:t>从</w:t>
      </w:r>
      <w:r>
        <w:t>各自</w:t>
      </w:r>
      <w:proofErr w:type="gramEnd"/>
      <w:r>
        <w:t>的</w:t>
      </w:r>
      <w:r w:rsidR="003B7B95">
        <w:rPr>
          <w:rFonts w:hint="eastAsia"/>
        </w:rPr>
        <w:t>SQL</w:t>
      </w:r>
      <w:r w:rsidR="003B7B95">
        <w:t>队列中获取任务，根据任务中指定的数据库名称</w:t>
      </w:r>
      <w:r w:rsidR="003B7B95">
        <w:rPr>
          <w:rFonts w:hint="eastAsia"/>
        </w:rPr>
        <w:t>从</w:t>
      </w:r>
      <w:r w:rsidR="003B7B95">
        <w:t>连接池中</w:t>
      </w:r>
      <w:r w:rsidR="003B7B95">
        <w:rPr>
          <w:rFonts w:hint="eastAsia"/>
        </w:rPr>
        <w:t>选择</w:t>
      </w:r>
      <w:r w:rsidR="003B7B95">
        <w:t>空闲连接</w:t>
      </w:r>
      <w:r w:rsidR="003B7B95">
        <w:rPr>
          <w:rFonts w:hint="eastAsia"/>
        </w:rPr>
        <w:t>。</w:t>
      </w:r>
    </w:p>
    <w:p w14:paraId="4D6A8FC3" w14:textId="77777777" w:rsidR="003B7B95" w:rsidRDefault="003B7B95" w:rsidP="006B2C3D">
      <w:pPr>
        <w:pStyle w:val="ae"/>
        <w:numPr>
          <w:ilvl w:val="0"/>
          <w:numId w:val="6"/>
        </w:numPr>
      </w:pPr>
      <w:r>
        <w:rPr>
          <w:rFonts w:hint="eastAsia"/>
        </w:rPr>
        <w:t>线程</w:t>
      </w:r>
      <w:r>
        <w:t>执行</w:t>
      </w:r>
      <w:r>
        <w:t>SQL</w:t>
      </w:r>
      <w:r>
        <w:t>，等待数据库返回结果。</w:t>
      </w:r>
    </w:p>
    <w:p w14:paraId="0C19F905" w14:textId="77777777" w:rsidR="003B7B95" w:rsidRDefault="003B7B95" w:rsidP="006B2C3D">
      <w:pPr>
        <w:pStyle w:val="ae"/>
        <w:numPr>
          <w:ilvl w:val="0"/>
          <w:numId w:val="6"/>
        </w:numPr>
      </w:pPr>
      <w:r>
        <w:rPr>
          <w:rFonts w:hint="eastAsia"/>
        </w:rPr>
        <w:t>数据库</w:t>
      </w:r>
      <w:r>
        <w:t>返回结果到线程，线程将</w:t>
      </w:r>
      <w:r>
        <w:rPr>
          <w:rFonts w:hint="eastAsia"/>
        </w:rPr>
        <w:t>结果</w:t>
      </w:r>
      <w:r>
        <w:t>返回给</w:t>
      </w:r>
      <w:r>
        <w:rPr>
          <w:rFonts w:hint="eastAsia"/>
        </w:rPr>
        <w:t>自动机</w:t>
      </w:r>
      <w:r>
        <w:t>。</w:t>
      </w:r>
    </w:p>
    <w:p w14:paraId="5B72EBBD" w14:textId="77777777" w:rsidR="003B7B95" w:rsidRDefault="003B7B95" w:rsidP="006B2C3D">
      <w:pPr>
        <w:pStyle w:val="ae"/>
        <w:numPr>
          <w:ilvl w:val="0"/>
          <w:numId w:val="6"/>
        </w:numPr>
      </w:pPr>
      <w:r>
        <w:rPr>
          <w:rFonts w:hint="eastAsia"/>
        </w:rPr>
        <w:t>CDM</w:t>
      </w:r>
      <w:r>
        <w:t>业务将</w:t>
      </w:r>
      <w:r>
        <w:rPr>
          <w:rFonts w:hint="eastAsia"/>
        </w:rPr>
        <w:t>结果</w:t>
      </w:r>
      <w:r>
        <w:t>返回给客户端</w:t>
      </w:r>
      <w:r>
        <w:rPr>
          <w:rFonts w:hint="eastAsia"/>
        </w:rPr>
        <w:t>接口</w:t>
      </w:r>
      <w:r>
        <w:t>。</w:t>
      </w:r>
    </w:p>
    <w:p w14:paraId="62CA90F8" w14:textId="77777777" w:rsidR="003B7B95" w:rsidRDefault="003B7B95" w:rsidP="006B2C3D">
      <w:pPr>
        <w:pStyle w:val="ae"/>
        <w:numPr>
          <w:ilvl w:val="0"/>
          <w:numId w:val="6"/>
        </w:numPr>
      </w:pPr>
      <w:r>
        <w:rPr>
          <w:rFonts w:hint="eastAsia"/>
        </w:rPr>
        <w:t>客户端</w:t>
      </w:r>
      <w:r>
        <w:t>接口将结果进行编码并返回给第三方应用。</w:t>
      </w:r>
    </w:p>
    <w:p w14:paraId="102855BC" w14:textId="77777777" w:rsidR="000C6882" w:rsidRDefault="001130E8" w:rsidP="000C6882">
      <w:pPr>
        <w:pStyle w:val="ae"/>
        <w:ind w:left="420" w:firstLine="0"/>
      </w:pPr>
      <w:r>
        <w:object w:dxaOrig="16200" w:dyaOrig="8100" w14:anchorId="1FE6E8CE">
          <v:shape id="_x0000_i1035" type="#_x0000_t75" style="width:415.35pt;height:207.95pt" o:ole="">
            <v:imagedata r:id="rId39" o:title=""/>
          </v:shape>
          <o:OLEObject Type="Embed" ProgID="Visio.Drawing.15" ShapeID="_x0000_i1035" DrawAspect="Content" ObjectID="_1507462061" r:id="rId40"/>
        </w:object>
      </w:r>
    </w:p>
    <w:p w14:paraId="766DC664" w14:textId="77777777" w:rsidR="00BB32C9" w:rsidRDefault="00BB32C9" w:rsidP="00BB32C9">
      <w:pPr>
        <w:pStyle w:val="30"/>
      </w:pPr>
      <w:bookmarkStart w:id="160" w:name="_Toc427744511"/>
      <w:r>
        <w:rPr>
          <w:rFonts w:hint="eastAsia"/>
        </w:rPr>
        <w:t>动态</w:t>
      </w:r>
      <w:r>
        <w:t>增删节点</w:t>
      </w:r>
      <w:bookmarkEnd w:id="160"/>
    </w:p>
    <w:p w14:paraId="6C60D3E6" w14:textId="77777777" w:rsidR="00BB32C9" w:rsidRDefault="00BB32C9" w:rsidP="00BB32C9">
      <w:pPr>
        <w:pStyle w:val="ae"/>
        <w:ind w:left="420" w:firstLine="0"/>
        <w:jc w:val="center"/>
      </w:pPr>
      <w:r>
        <w:object w:dxaOrig="5430" w:dyaOrig="7201" w14:anchorId="787DF848">
          <v:shape id="_x0000_i1036" type="#_x0000_t75" style="width:271.9pt;height:5in" o:ole="">
            <v:imagedata r:id="rId41" o:title=""/>
          </v:shape>
          <o:OLEObject Type="Embed" ProgID="Visio.Drawing.15" ShapeID="_x0000_i1036" DrawAspect="Content" ObjectID="_1507462062" r:id="rId42"/>
        </w:object>
      </w:r>
    </w:p>
    <w:p w14:paraId="59AE1C35" w14:textId="77777777" w:rsidR="00C37B89" w:rsidRDefault="00C37B89" w:rsidP="00C37B89">
      <w:pPr>
        <w:pStyle w:val="ae"/>
        <w:ind w:firstLine="0"/>
        <w:jc w:val="center"/>
      </w:pPr>
    </w:p>
    <w:p w14:paraId="077D0EA0" w14:textId="77777777" w:rsidR="0004699D" w:rsidRDefault="0004699D" w:rsidP="0004699D">
      <w:pPr>
        <w:pStyle w:val="30"/>
      </w:pPr>
      <w:bookmarkStart w:id="161" w:name="_Toc427744512"/>
      <w:r>
        <w:rPr>
          <w:rFonts w:hint="eastAsia"/>
        </w:rPr>
        <w:lastRenderedPageBreak/>
        <w:t>事务</w:t>
      </w:r>
      <w:r>
        <w:t>二段提交</w:t>
      </w:r>
      <w:bookmarkEnd w:id="161"/>
    </w:p>
    <w:p w14:paraId="63A6BCC8" w14:textId="77777777" w:rsidR="00C37B89" w:rsidRDefault="00A5693A" w:rsidP="0004699D">
      <w:pPr>
        <w:pStyle w:val="4"/>
      </w:pPr>
      <w:r>
        <w:t>XA</w:t>
      </w:r>
      <w:r>
        <w:rPr>
          <w:rFonts w:hint="eastAsia"/>
        </w:rPr>
        <w:t>流程</w:t>
      </w:r>
    </w:p>
    <w:p w14:paraId="710B2EBC" w14:textId="0721475B" w:rsidR="00C37B89" w:rsidRDefault="00D5447D" w:rsidP="008F0CCD">
      <w:pPr>
        <w:pStyle w:val="ae"/>
      </w:pPr>
      <w:r>
        <w:rPr>
          <w:rFonts w:hint="eastAsia"/>
        </w:rPr>
        <w:t>暂不</w:t>
      </w:r>
      <w:r>
        <w:t>支持</w:t>
      </w:r>
    </w:p>
    <w:p w14:paraId="550CDB28" w14:textId="77777777" w:rsidR="00A5693A" w:rsidRDefault="00A5693A" w:rsidP="00A5693A">
      <w:pPr>
        <w:pStyle w:val="4"/>
      </w:pPr>
      <w:r>
        <w:rPr>
          <w:rFonts w:hint="eastAsia"/>
        </w:rPr>
        <w:t>非</w:t>
      </w:r>
      <w:r>
        <w:t>XA</w:t>
      </w:r>
      <w:r>
        <w:rPr>
          <w:rFonts w:hint="eastAsia"/>
        </w:rPr>
        <w:t>（</w:t>
      </w:r>
      <w:r>
        <w:rPr>
          <w:rFonts w:hint="eastAsia"/>
        </w:rPr>
        <w:t>esql</w:t>
      </w:r>
      <w:r>
        <w:t>）</w:t>
      </w:r>
      <w:r>
        <w:rPr>
          <w:rFonts w:hint="eastAsia"/>
        </w:rPr>
        <w:t>流程</w:t>
      </w:r>
    </w:p>
    <w:p w14:paraId="694066EB" w14:textId="77777777" w:rsidR="00A5693A" w:rsidRDefault="00A5693A" w:rsidP="008F0CCD">
      <w:pPr>
        <w:pStyle w:val="ae"/>
      </w:pPr>
    </w:p>
    <w:p w14:paraId="66B939F5" w14:textId="77777777" w:rsidR="00A5693A" w:rsidRPr="004808F2" w:rsidRDefault="00C52D1F" w:rsidP="00C52D1F">
      <w:pPr>
        <w:pStyle w:val="ae"/>
        <w:ind w:firstLine="0"/>
        <w:jc w:val="center"/>
      </w:pPr>
      <w:r>
        <w:object w:dxaOrig="12510" w:dyaOrig="10666" w14:anchorId="13AACD02">
          <v:shape id="_x0000_i1037" type="#_x0000_t75" style="width:414.8pt;height:354.1pt" o:ole="">
            <v:imagedata r:id="rId43" o:title=""/>
          </v:shape>
          <o:OLEObject Type="Embed" ProgID="Visio.Drawing.15" ShapeID="_x0000_i1037" DrawAspect="Content" ObjectID="_1507462063" r:id="rId44"/>
        </w:object>
      </w:r>
    </w:p>
    <w:p w14:paraId="74DFBFF1" w14:textId="60128E6C" w:rsidR="0067387F" w:rsidRDefault="0067387F" w:rsidP="0067387F">
      <w:pPr>
        <w:pStyle w:val="20"/>
        <w:numPr>
          <w:ilvl w:val="1"/>
          <w:numId w:val="14"/>
        </w:numPr>
      </w:pPr>
      <w:bookmarkStart w:id="162" w:name="_Toc23307375"/>
      <w:bookmarkStart w:id="163" w:name="_Toc28487365"/>
      <w:bookmarkStart w:id="164" w:name="_Toc28488635"/>
      <w:bookmarkStart w:id="165" w:name="_Toc292992084"/>
      <w:bookmarkStart w:id="166" w:name="_Toc427744513"/>
      <w:r>
        <w:rPr>
          <w:rFonts w:hint="eastAsia"/>
        </w:rPr>
        <w:t>接口</w:t>
      </w:r>
      <w:r>
        <w:t>定义</w:t>
      </w:r>
    </w:p>
    <w:p w14:paraId="7182A0DA" w14:textId="7F8B4316" w:rsidR="0067387F" w:rsidRDefault="0067387F" w:rsidP="0067387F">
      <w:pPr>
        <w:pStyle w:val="30"/>
      </w:pPr>
      <w:r>
        <w:rPr>
          <w:rFonts w:hint="eastAsia"/>
        </w:rPr>
        <w:t>管理</w:t>
      </w:r>
      <w:r>
        <w:t>接口</w:t>
      </w:r>
    </w:p>
    <w:p w14:paraId="05C5B190" w14:textId="2E1626B4" w:rsidR="0067387F" w:rsidRDefault="0067387F" w:rsidP="0067387F">
      <w:pPr>
        <w:pStyle w:val="ae"/>
      </w:pPr>
      <w:r>
        <w:rPr>
          <w:rFonts w:hint="eastAsia"/>
        </w:rPr>
        <w:t>管理</w:t>
      </w:r>
      <w:r>
        <w:t>接口与第三</w:t>
      </w:r>
      <w:proofErr w:type="gramStart"/>
      <w:r>
        <w:t>方应用</w:t>
      </w:r>
      <w:proofErr w:type="gramEnd"/>
      <w:r>
        <w:rPr>
          <w:rFonts w:hint="eastAsia"/>
        </w:rPr>
        <w:t>的</w:t>
      </w:r>
      <w:r>
        <w:t>接口</w:t>
      </w:r>
      <w:r>
        <w:rPr>
          <w:rFonts w:hint="eastAsia"/>
        </w:rPr>
        <w:t>相同，</w:t>
      </w:r>
      <w:r>
        <w:t>都</w:t>
      </w:r>
      <w:r>
        <w:rPr>
          <w:rFonts w:hint="eastAsia"/>
        </w:rPr>
        <w:t>采用</w:t>
      </w:r>
      <w:r>
        <w:t>SQL</w:t>
      </w:r>
      <w:r>
        <w:rPr>
          <w:rFonts w:hint="eastAsia"/>
        </w:rPr>
        <w:t>，</w:t>
      </w:r>
      <w:r w:rsidRPr="0067387F">
        <w:rPr>
          <w:rFonts w:hint="eastAsia"/>
        </w:rPr>
        <w:t xml:space="preserve"> </w:t>
      </w:r>
      <w:r>
        <w:rPr>
          <w:rFonts w:hint="eastAsia"/>
        </w:rPr>
        <w:t>可使用</w:t>
      </w:r>
      <w:r>
        <w:rPr>
          <w:rFonts w:hint="eastAsia"/>
        </w:rPr>
        <w:t>odbc/</w:t>
      </w:r>
      <w:r>
        <w:t>jdbc</w:t>
      </w:r>
      <w:r>
        <w:t>连接方式</w:t>
      </w:r>
      <w:r>
        <w:rPr>
          <w:rFonts w:hint="eastAsia"/>
        </w:rPr>
        <w:t>，</w:t>
      </w:r>
      <w:r>
        <w:t>此接口</w:t>
      </w:r>
      <w:r>
        <w:rPr>
          <w:rFonts w:hint="eastAsia"/>
        </w:rPr>
        <w:t>既</w:t>
      </w:r>
      <w:r>
        <w:t>支持</w:t>
      </w:r>
      <w:r>
        <w:t>CDM WEB</w:t>
      </w:r>
      <w:r>
        <w:rPr>
          <w:rFonts w:hint="eastAsia"/>
        </w:rPr>
        <w:t>，</w:t>
      </w:r>
      <w:r>
        <w:t>也支持开发者使用的工具</w:t>
      </w:r>
      <w:r>
        <w:rPr>
          <w:rFonts w:hint="eastAsia"/>
        </w:rPr>
        <w:t>——</w:t>
      </w:r>
      <w:r>
        <w:t>psql</w:t>
      </w:r>
      <w:r>
        <w:t>和</w:t>
      </w:r>
      <w:r>
        <w:t>pgAdmin</w:t>
      </w:r>
      <w:r>
        <w:t>。</w:t>
      </w:r>
    </w:p>
    <w:p w14:paraId="661EA110" w14:textId="604873EA" w:rsidR="00A433D6" w:rsidRDefault="00A433D6" w:rsidP="0067387F">
      <w:pPr>
        <w:pStyle w:val="ae"/>
      </w:pPr>
      <w:r>
        <w:rPr>
          <w:rFonts w:hint="eastAsia"/>
        </w:rPr>
        <w:lastRenderedPageBreak/>
        <w:t>本节</w:t>
      </w:r>
      <w:r>
        <w:t>只列出与系统</w:t>
      </w:r>
      <w:proofErr w:type="gramStart"/>
      <w:r>
        <w:t>表相关</w:t>
      </w:r>
      <w:proofErr w:type="gramEnd"/>
      <w:r>
        <w:t>的接口，与系统表无关的</w:t>
      </w:r>
      <w:r>
        <w:rPr>
          <w:rFonts w:hint="eastAsia"/>
        </w:rPr>
        <w:t>接口（例如</w:t>
      </w:r>
      <w:r>
        <w:t>创建表）</w:t>
      </w:r>
      <w:r>
        <w:rPr>
          <w:rFonts w:hint="eastAsia"/>
        </w:rPr>
        <w:t>遵循</w:t>
      </w:r>
      <w:r>
        <w:t>标准</w:t>
      </w:r>
      <w:r>
        <w:t>SQL</w:t>
      </w:r>
      <w:r>
        <w:rPr>
          <w:rFonts w:hint="eastAsia"/>
        </w:rPr>
        <w:t>。</w:t>
      </w:r>
    </w:p>
    <w:p w14:paraId="22D78BE1" w14:textId="61667E4B" w:rsidR="0067387F" w:rsidRDefault="0067387F" w:rsidP="0067387F">
      <w:pPr>
        <w:pStyle w:val="4"/>
      </w:pPr>
      <w:r>
        <w:rPr>
          <w:rFonts w:hint="eastAsia"/>
        </w:rPr>
        <w:t>用户</w:t>
      </w:r>
      <w:r>
        <w:t>管理</w:t>
      </w:r>
    </w:p>
    <w:p w14:paraId="421D6741" w14:textId="5B12D60C" w:rsidR="004E735C" w:rsidRDefault="004E735C" w:rsidP="004E735C">
      <w:pPr>
        <w:pStyle w:val="5"/>
        <w:rPr>
          <w:noProof/>
        </w:rPr>
      </w:pPr>
      <w:bookmarkStart w:id="167" w:name="_查询用户列表"/>
      <w:bookmarkEnd w:id="167"/>
      <w:r>
        <w:rPr>
          <w:rFonts w:hint="eastAsia"/>
        </w:rPr>
        <w:t>查询用户列表</w:t>
      </w:r>
    </w:p>
    <w:p w14:paraId="111B7374" w14:textId="1BD354A6" w:rsidR="00353FCC" w:rsidRDefault="00353FCC" w:rsidP="00353FCC">
      <w:pPr>
        <w:pStyle w:val="ae"/>
      </w:pPr>
      <w:r>
        <w:rPr>
          <w:rFonts w:hint="eastAsia"/>
        </w:rPr>
        <w:t>GET</w:t>
      </w:r>
      <w:r>
        <w:t xml:space="preserve"> dbc_user_list;</w:t>
      </w:r>
    </w:p>
    <w:p w14:paraId="13D94CED" w14:textId="71CB6DB6" w:rsidR="004E735C" w:rsidRPr="00353FCC" w:rsidRDefault="00353FCC" w:rsidP="00353FCC">
      <w:pPr>
        <w:pStyle w:val="ae"/>
      </w:pPr>
      <w:r>
        <w:rPr>
          <w:rFonts w:hint="eastAsia"/>
        </w:rPr>
        <w:t>返回</w:t>
      </w:r>
      <w:r>
        <w:t>结果相当于</w:t>
      </w:r>
      <w:r>
        <w:t>select</w:t>
      </w:r>
      <w:r>
        <w:t>结果，表结构参见</w:t>
      </w:r>
      <w:hyperlink w:anchor="_dbc_list" w:history="1">
        <w:r w:rsidRPr="00020C7D">
          <w:rPr>
            <w:rStyle w:val="a5"/>
          </w:rPr>
          <w:t>dbc_user_list</w:t>
        </w:r>
      </w:hyperlink>
      <w:r>
        <w:rPr>
          <w:rFonts w:hint="eastAsia"/>
        </w:rPr>
        <w:t>。</w:t>
      </w:r>
    </w:p>
    <w:p w14:paraId="1268E1E3" w14:textId="77FCC2D7" w:rsidR="004E735C" w:rsidRDefault="004E735C" w:rsidP="004E735C">
      <w:pPr>
        <w:pStyle w:val="5"/>
        <w:rPr>
          <w:rFonts w:asciiTheme="minorEastAsia" w:hAnsiTheme="minorEastAsia"/>
          <w:sz w:val="24"/>
          <w:szCs w:val="24"/>
        </w:rPr>
      </w:pPr>
      <w:r w:rsidRPr="00BE282C">
        <w:rPr>
          <w:rFonts w:hint="eastAsia"/>
        </w:rPr>
        <w:t>创建用户</w:t>
      </w:r>
    </w:p>
    <w:p w14:paraId="3432BBEA" w14:textId="34B7A180" w:rsidR="00353FCC" w:rsidRDefault="00353FCC" w:rsidP="00353FCC">
      <w:pPr>
        <w:pStyle w:val="ae"/>
      </w:pPr>
      <w:r>
        <w:rPr>
          <w:rFonts w:hint="eastAsia"/>
        </w:rPr>
        <w:t>SET</w:t>
      </w:r>
      <w:r>
        <w:t xml:space="preserve"> op=newuser, name</w:t>
      </w:r>
      <w:proofErr w:type="gramStart"/>
      <w:r>
        <w:t>=[</w:t>
      </w:r>
      <w:proofErr w:type="gramEnd"/>
      <w:r>
        <w:t>usr], pwd=[passwd],db=[</w:t>
      </w:r>
      <w:r w:rsidR="008E65FB">
        <w:t>dbname</w:t>
      </w:r>
      <w:r>
        <w:t>]</w:t>
      </w:r>
      <w:r w:rsidR="008E65FB">
        <w:t>,role=[role]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264"/>
        <w:gridCol w:w="4264"/>
      </w:tblGrid>
      <w:tr w:rsidR="00353FCC" w14:paraId="078E0786" w14:textId="77777777" w:rsidTr="004A28D5">
        <w:tc>
          <w:tcPr>
            <w:tcW w:w="4264" w:type="dxa"/>
          </w:tcPr>
          <w:p w14:paraId="195FBFA0" w14:textId="77777777" w:rsidR="00353FCC" w:rsidRDefault="00353FCC" w:rsidP="004A28D5">
            <w:pPr>
              <w:pStyle w:val="ae"/>
              <w:ind w:firstLine="0"/>
            </w:pPr>
            <w:r>
              <w:rPr>
                <w:rFonts w:hint="eastAsia"/>
              </w:rPr>
              <w:t>参数</w:t>
            </w:r>
          </w:p>
        </w:tc>
        <w:tc>
          <w:tcPr>
            <w:tcW w:w="4264" w:type="dxa"/>
          </w:tcPr>
          <w:p w14:paraId="094718C6" w14:textId="77777777" w:rsidR="00353FCC" w:rsidRDefault="00353FCC" w:rsidP="004A28D5">
            <w:pPr>
              <w:pStyle w:val="ae"/>
              <w:ind w:firstLine="0"/>
            </w:pPr>
            <w:r>
              <w:rPr>
                <w:rFonts w:hint="eastAsia"/>
              </w:rPr>
              <w:t>含义</w:t>
            </w:r>
          </w:p>
        </w:tc>
      </w:tr>
      <w:tr w:rsidR="00353FCC" w14:paraId="6DC285B8" w14:textId="77777777" w:rsidTr="004A28D5">
        <w:tc>
          <w:tcPr>
            <w:tcW w:w="4264" w:type="dxa"/>
          </w:tcPr>
          <w:p w14:paraId="6EC35DDE" w14:textId="77777777" w:rsidR="00353FCC" w:rsidRDefault="00353FCC" w:rsidP="004A28D5">
            <w:pPr>
              <w:pStyle w:val="ae"/>
              <w:ind w:firstLine="0"/>
            </w:pPr>
            <w:r>
              <w:t>o</w:t>
            </w:r>
            <w:r>
              <w:rPr>
                <w:rFonts w:hint="eastAsia"/>
              </w:rPr>
              <w:t>p</w:t>
            </w:r>
          </w:p>
        </w:tc>
        <w:tc>
          <w:tcPr>
            <w:tcW w:w="4264" w:type="dxa"/>
          </w:tcPr>
          <w:p w14:paraId="57F504B5" w14:textId="4B54E262" w:rsidR="00353FCC" w:rsidRDefault="00353FCC" w:rsidP="008E65FB">
            <w:pPr>
              <w:pStyle w:val="ae"/>
              <w:ind w:firstLine="0"/>
            </w:pPr>
            <w:r>
              <w:rPr>
                <w:rFonts w:hint="eastAsia"/>
              </w:rPr>
              <w:t>操作</w:t>
            </w:r>
            <w:r>
              <w:t>类型，</w:t>
            </w:r>
            <w:r w:rsidR="008E65FB">
              <w:t>newusr</w:t>
            </w:r>
            <w:r>
              <w:t>表示</w:t>
            </w:r>
            <w:r>
              <w:rPr>
                <w:rFonts w:hint="eastAsia"/>
              </w:rPr>
              <w:t>新增</w:t>
            </w:r>
            <w:r w:rsidR="008E65FB">
              <w:rPr>
                <w:rFonts w:hint="eastAsia"/>
              </w:rPr>
              <w:t>用户</w:t>
            </w:r>
          </w:p>
        </w:tc>
      </w:tr>
      <w:tr w:rsidR="00353FCC" w14:paraId="7ADD00DB" w14:textId="77777777" w:rsidTr="004A28D5">
        <w:tc>
          <w:tcPr>
            <w:tcW w:w="4264" w:type="dxa"/>
          </w:tcPr>
          <w:p w14:paraId="5A90C83F" w14:textId="77777777" w:rsidR="00353FCC" w:rsidRPr="00E20C23" w:rsidRDefault="00353FCC" w:rsidP="004A28D5">
            <w:pPr>
              <w:pStyle w:val="ae"/>
              <w:ind w:firstLine="0"/>
            </w:pPr>
            <w:r>
              <w:t>name</w:t>
            </w:r>
          </w:p>
        </w:tc>
        <w:tc>
          <w:tcPr>
            <w:tcW w:w="4264" w:type="dxa"/>
          </w:tcPr>
          <w:p w14:paraId="7F5F0202" w14:textId="4A43BB17" w:rsidR="00353FCC" w:rsidRDefault="008E65FB" w:rsidP="004A28D5">
            <w:pPr>
              <w:pStyle w:val="ae"/>
              <w:ind w:firstLine="0"/>
            </w:pPr>
            <w:r>
              <w:rPr>
                <w:rFonts w:hint="eastAsia"/>
              </w:rPr>
              <w:t>新增用户名</w:t>
            </w:r>
          </w:p>
        </w:tc>
      </w:tr>
      <w:tr w:rsidR="00353FCC" w14:paraId="197CA17B" w14:textId="77777777" w:rsidTr="004A28D5">
        <w:tc>
          <w:tcPr>
            <w:tcW w:w="4264" w:type="dxa"/>
          </w:tcPr>
          <w:p w14:paraId="0B76D4C3" w14:textId="2EEC9134" w:rsidR="00353FCC" w:rsidRDefault="008E65FB" w:rsidP="004A28D5">
            <w:pPr>
              <w:pStyle w:val="ae"/>
              <w:ind w:firstLine="0"/>
            </w:pPr>
            <w:r>
              <w:t>pwd</w:t>
            </w:r>
          </w:p>
        </w:tc>
        <w:tc>
          <w:tcPr>
            <w:tcW w:w="4264" w:type="dxa"/>
          </w:tcPr>
          <w:p w14:paraId="61F7273B" w14:textId="77777777" w:rsidR="008E65FB" w:rsidRDefault="008E65FB" w:rsidP="004A28D5">
            <w:pPr>
              <w:pStyle w:val="ae"/>
              <w:ind w:firstLine="0"/>
            </w:pPr>
            <w:r>
              <w:rPr>
                <w:rFonts w:hint="eastAsia"/>
              </w:rPr>
              <w:t>密码，格式</w:t>
            </w:r>
            <w:r>
              <w:t>为</w:t>
            </w:r>
            <w:proofErr w:type="gramStart"/>
            <w:r>
              <w:t>”</w:t>
            </w:r>
            <w:proofErr w:type="gramEnd"/>
            <w:r>
              <w:t>md5</w:t>
            </w:r>
            <w:proofErr w:type="gramStart"/>
            <w:r>
              <w:t>”</w:t>
            </w:r>
            <w:proofErr w:type="gramEnd"/>
            <w:r>
              <w:t>+md5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明文</w:t>
            </w:r>
            <w:r>
              <w:t>密码</w:t>
            </w:r>
            <w:r>
              <w:t>+</w:t>
            </w:r>
            <w:r>
              <w:t>用户名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，例如</w:t>
            </w:r>
            <w:r>
              <w:t>：</w:t>
            </w:r>
          </w:p>
          <w:p w14:paraId="68CCF269" w14:textId="61A8F7FF" w:rsidR="00353FCC" w:rsidRDefault="008E65FB" w:rsidP="004A28D5">
            <w:pPr>
              <w:pStyle w:val="ae"/>
              <w:ind w:firstLine="0"/>
            </w:pPr>
            <w:r w:rsidRPr="008E65FB">
              <w:t>md57b40bcce1b88c4020fb0915e53771d84</w:t>
            </w:r>
          </w:p>
        </w:tc>
      </w:tr>
      <w:tr w:rsidR="008E65FB" w14:paraId="69D3FD31" w14:textId="77777777" w:rsidTr="004A28D5">
        <w:tc>
          <w:tcPr>
            <w:tcW w:w="4264" w:type="dxa"/>
          </w:tcPr>
          <w:p w14:paraId="448E23FE" w14:textId="04A5243C" w:rsidR="008E65FB" w:rsidRDefault="008E65FB" w:rsidP="004A28D5">
            <w:pPr>
              <w:pStyle w:val="ae"/>
              <w:ind w:firstLine="0"/>
            </w:pPr>
            <w:r>
              <w:rPr>
                <w:rFonts w:hint="eastAsia"/>
              </w:rPr>
              <w:t>db</w:t>
            </w:r>
          </w:p>
        </w:tc>
        <w:tc>
          <w:tcPr>
            <w:tcW w:w="4264" w:type="dxa"/>
          </w:tcPr>
          <w:p w14:paraId="1C079461" w14:textId="4E6BC6B2" w:rsidR="008E65FB" w:rsidRDefault="008E65FB" w:rsidP="004A28D5">
            <w:pPr>
              <w:pStyle w:val="ae"/>
              <w:ind w:firstLine="0"/>
            </w:pPr>
            <w:r>
              <w:rPr>
                <w:rFonts w:hint="eastAsia"/>
              </w:rPr>
              <w:t>数据库名</w:t>
            </w:r>
          </w:p>
        </w:tc>
      </w:tr>
      <w:tr w:rsidR="008E65FB" w14:paraId="572BF608" w14:textId="77777777" w:rsidTr="004A28D5">
        <w:tc>
          <w:tcPr>
            <w:tcW w:w="4264" w:type="dxa"/>
          </w:tcPr>
          <w:p w14:paraId="2FC2B9D2" w14:textId="23B1650A" w:rsidR="008E65FB" w:rsidRDefault="008E65FB" w:rsidP="004A28D5">
            <w:pPr>
              <w:pStyle w:val="ae"/>
              <w:ind w:firstLine="0"/>
            </w:pPr>
            <w:r>
              <w:rPr>
                <w:rFonts w:hint="eastAsia"/>
              </w:rPr>
              <w:t>role</w:t>
            </w:r>
          </w:p>
        </w:tc>
        <w:tc>
          <w:tcPr>
            <w:tcW w:w="4264" w:type="dxa"/>
          </w:tcPr>
          <w:p w14:paraId="5FB28B5F" w14:textId="77777777" w:rsidR="008E65FB" w:rsidRDefault="008E65FB" w:rsidP="004A28D5">
            <w:pPr>
              <w:pStyle w:val="ae"/>
              <w:ind w:firstLine="0"/>
            </w:pPr>
            <w:r>
              <w:rPr>
                <w:rFonts w:hint="eastAsia"/>
              </w:rPr>
              <w:t>角色</w:t>
            </w:r>
          </w:p>
          <w:p w14:paraId="083A1274" w14:textId="77777777" w:rsidR="008E65FB" w:rsidRDefault="008E65FB" w:rsidP="004A28D5">
            <w:pPr>
              <w:pStyle w:val="ae"/>
              <w:ind w:firstLine="0"/>
            </w:pPr>
            <w:r>
              <w:rPr>
                <w:rFonts w:hint="eastAsia"/>
              </w:rPr>
              <w:t>super</w:t>
            </w:r>
            <w:r>
              <w:t>：超级用户</w:t>
            </w:r>
          </w:p>
          <w:p w14:paraId="5C5F82DB" w14:textId="2F76DD8C" w:rsidR="008E65FB" w:rsidRDefault="008E65FB" w:rsidP="004A28D5">
            <w:pPr>
              <w:pStyle w:val="ae"/>
              <w:ind w:firstLine="0"/>
            </w:pPr>
            <w:r>
              <w:rPr>
                <w:rFonts w:hint="eastAsia"/>
              </w:rPr>
              <w:t>common</w:t>
            </w:r>
            <w:r>
              <w:t>：</w:t>
            </w:r>
          </w:p>
        </w:tc>
      </w:tr>
    </w:tbl>
    <w:p w14:paraId="2E8C3369" w14:textId="06A2F236" w:rsidR="004E735C" w:rsidRPr="008E65FB" w:rsidRDefault="004E735C" w:rsidP="008E65FB">
      <w:pPr>
        <w:pStyle w:val="ae"/>
      </w:pPr>
    </w:p>
    <w:p w14:paraId="4080A839" w14:textId="77777777" w:rsidR="004E735C" w:rsidRDefault="004E735C" w:rsidP="004E735C">
      <w:pPr>
        <w:pStyle w:val="5"/>
        <w:rPr>
          <w:rFonts w:asciiTheme="minorEastAsia" w:hAnsiTheme="minorEastAsia"/>
          <w:sz w:val="24"/>
          <w:szCs w:val="24"/>
        </w:rPr>
      </w:pPr>
      <w:r w:rsidRPr="00F35DC1">
        <w:rPr>
          <w:rFonts w:hint="eastAsia"/>
        </w:rPr>
        <w:t>修改用户密码</w:t>
      </w:r>
    </w:p>
    <w:p w14:paraId="33717102" w14:textId="787353FD" w:rsidR="00014BB2" w:rsidRDefault="00014BB2" w:rsidP="00014BB2">
      <w:pPr>
        <w:pStyle w:val="ae"/>
      </w:pPr>
      <w:r>
        <w:rPr>
          <w:rFonts w:hint="eastAsia"/>
        </w:rPr>
        <w:t>SET</w:t>
      </w:r>
      <w:r>
        <w:t xml:space="preserve"> op=chpwd, name</w:t>
      </w:r>
      <w:proofErr w:type="gramStart"/>
      <w:r>
        <w:t>=[</w:t>
      </w:r>
      <w:proofErr w:type="gramEnd"/>
      <w:r>
        <w:t>usr], pwd=[passwd],db=[dbname]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264"/>
        <w:gridCol w:w="4264"/>
      </w:tblGrid>
      <w:tr w:rsidR="00014BB2" w14:paraId="08C8CFBE" w14:textId="77777777" w:rsidTr="004A28D5">
        <w:tc>
          <w:tcPr>
            <w:tcW w:w="4264" w:type="dxa"/>
          </w:tcPr>
          <w:p w14:paraId="2209343E" w14:textId="77777777" w:rsidR="00014BB2" w:rsidRDefault="00014BB2" w:rsidP="004A28D5">
            <w:pPr>
              <w:pStyle w:val="ae"/>
              <w:ind w:firstLine="0"/>
            </w:pPr>
            <w:r>
              <w:rPr>
                <w:rFonts w:hint="eastAsia"/>
              </w:rPr>
              <w:t>参数</w:t>
            </w:r>
          </w:p>
        </w:tc>
        <w:tc>
          <w:tcPr>
            <w:tcW w:w="4264" w:type="dxa"/>
          </w:tcPr>
          <w:p w14:paraId="5625F22F" w14:textId="77777777" w:rsidR="00014BB2" w:rsidRDefault="00014BB2" w:rsidP="004A28D5">
            <w:pPr>
              <w:pStyle w:val="ae"/>
              <w:ind w:firstLine="0"/>
            </w:pPr>
            <w:r>
              <w:rPr>
                <w:rFonts w:hint="eastAsia"/>
              </w:rPr>
              <w:t>含义</w:t>
            </w:r>
          </w:p>
        </w:tc>
      </w:tr>
      <w:tr w:rsidR="00014BB2" w14:paraId="0AE58868" w14:textId="77777777" w:rsidTr="004A28D5">
        <w:tc>
          <w:tcPr>
            <w:tcW w:w="4264" w:type="dxa"/>
          </w:tcPr>
          <w:p w14:paraId="1AD65742" w14:textId="77777777" w:rsidR="00014BB2" w:rsidRDefault="00014BB2" w:rsidP="004A28D5">
            <w:pPr>
              <w:pStyle w:val="ae"/>
              <w:ind w:firstLine="0"/>
            </w:pPr>
            <w:r>
              <w:t>o</w:t>
            </w:r>
            <w:r>
              <w:rPr>
                <w:rFonts w:hint="eastAsia"/>
              </w:rPr>
              <w:t>p</w:t>
            </w:r>
          </w:p>
        </w:tc>
        <w:tc>
          <w:tcPr>
            <w:tcW w:w="4264" w:type="dxa"/>
          </w:tcPr>
          <w:p w14:paraId="2BDE5166" w14:textId="143A0376" w:rsidR="00014BB2" w:rsidRDefault="00014BB2" w:rsidP="00014BB2">
            <w:pPr>
              <w:pStyle w:val="ae"/>
              <w:ind w:firstLine="0"/>
            </w:pPr>
            <w:r>
              <w:rPr>
                <w:rFonts w:hint="eastAsia"/>
              </w:rPr>
              <w:t>操作</w:t>
            </w:r>
            <w:r>
              <w:t>类型，</w:t>
            </w:r>
            <w:r>
              <w:t>chpwd</w:t>
            </w:r>
            <w:r>
              <w:t>表示</w:t>
            </w:r>
            <w:r>
              <w:rPr>
                <w:rFonts w:hint="eastAsia"/>
              </w:rPr>
              <w:t>修改</w:t>
            </w:r>
            <w:r>
              <w:t>密码</w:t>
            </w:r>
          </w:p>
        </w:tc>
      </w:tr>
      <w:tr w:rsidR="00014BB2" w14:paraId="71039ECB" w14:textId="77777777" w:rsidTr="004A28D5">
        <w:tc>
          <w:tcPr>
            <w:tcW w:w="4264" w:type="dxa"/>
          </w:tcPr>
          <w:p w14:paraId="22AEA2CC" w14:textId="77777777" w:rsidR="00014BB2" w:rsidRPr="00E20C23" w:rsidRDefault="00014BB2" w:rsidP="004A28D5">
            <w:pPr>
              <w:pStyle w:val="ae"/>
              <w:ind w:firstLine="0"/>
            </w:pPr>
            <w:r>
              <w:t>name</w:t>
            </w:r>
          </w:p>
        </w:tc>
        <w:tc>
          <w:tcPr>
            <w:tcW w:w="4264" w:type="dxa"/>
          </w:tcPr>
          <w:p w14:paraId="20A83B9C" w14:textId="43D9628B" w:rsidR="00014BB2" w:rsidRDefault="00014BB2" w:rsidP="004A28D5">
            <w:pPr>
              <w:pStyle w:val="ae"/>
              <w:ind w:firstLine="0"/>
            </w:pPr>
            <w:r>
              <w:rPr>
                <w:rFonts w:hint="eastAsia"/>
              </w:rPr>
              <w:t>用户名</w:t>
            </w:r>
          </w:p>
        </w:tc>
      </w:tr>
      <w:tr w:rsidR="00014BB2" w14:paraId="51D383C5" w14:textId="77777777" w:rsidTr="004A28D5">
        <w:tc>
          <w:tcPr>
            <w:tcW w:w="4264" w:type="dxa"/>
          </w:tcPr>
          <w:p w14:paraId="32EFCAC2" w14:textId="77777777" w:rsidR="00014BB2" w:rsidRDefault="00014BB2" w:rsidP="004A28D5">
            <w:pPr>
              <w:pStyle w:val="ae"/>
              <w:ind w:firstLine="0"/>
            </w:pPr>
            <w:r>
              <w:t>pwd</w:t>
            </w:r>
          </w:p>
        </w:tc>
        <w:tc>
          <w:tcPr>
            <w:tcW w:w="4264" w:type="dxa"/>
          </w:tcPr>
          <w:p w14:paraId="34423571" w14:textId="05A63ADA" w:rsidR="00014BB2" w:rsidRDefault="00014BB2" w:rsidP="004A28D5">
            <w:pPr>
              <w:pStyle w:val="ae"/>
              <w:ind w:firstLine="0"/>
            </w:pPr>
            <w:r>
              <w:rPr>
                <w:rFonts w:hint="eastAsia"/>
              </w:rPr>
              <w:t>新密码，格式</w:t>
            </w:r>
            <w:r>
              <w:t>为</w:t>
            </w:r>
            <w:proofErr w:type="gramStart"/>
            <w:r>
              <w:t>”</w:t>
            </w:r>
            <w:proofErr w:type="gramEnd"/>
            <w:r>
              <w:t>md5</w:t>
            </w:r>
            <w:proofErr w:type="gramStart"/>
            <w:r>
              <w:t>”</w:t>
            </w:r>
            <w:proofErr w:type="gramEnd"/>
            <w:r>
              <w:t>+md5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明文</w:t>
            </w:r>
            <w:r>
              <w:t>密码</w:t>
            </w:r>
            <w:r>
              <w:t>+</w:t>
            </w:r>
            <w:r>
              <w:t>用户名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，例如</w:t>
            </w:r>
            <w:r>
              <w:t>：</w:t>
            </w:r>
          </w:p>
          <w:p w14:paraId="6B08F608" w14:textId="77777777" w:rsidR="00014BB2" w:rsidRDefault="00014BB2" w:rsidP="004A28D5">
            <w:pPr>
              <w:pStyle w:val="ae"/>
              <w:ind w:firstLine="0"/>
            </w:pPr>
            <w:r w:rsidRPr="008E65FB">
              <w:t>md57b40bcce1b88c4020fb0915e53771d84</w:t>
            </w:r>
          </w:p>
        </w:tc>
      </w:tr>
      <w:tr w:rsidR="00014BB2" w14:paraId="45F796F2" w14:textId="77777777" w:rsidTr="004A28D5">
        <w:tc>
          <w:tcPr>
            <w:tcW w:w="4264" w:type="dxa"/>
          </w:tcPr>
          <w:p w14:paraId="3A7307F0" w14:textId="77777777" w:rsidR="00014BB2" w:rsidRDefault="00014BB2" w:rsidP="004A28D5">
            <w:pPr>
              <w:pStyle w:val="ae"/>
              <w:ind w:firstLine="0"/>
            </w:pPr>
            <w:r>
              <w:rPr>
                <w:rFonts w:hint="eastAsia"/>
              </w:rPr>
              <w:t>db</w:t>
            </w:r>
          </w:p>
        </w:tc>
        <w:tc>
          <w:tcPr>
            <w:tcW w:w="4264" w:type="dxa"/>
          </w:tcPr>
          <w:p w14:paraId="6A046730" w14:textId="77777777" w:rsidR="00014BB2" w:rsidRDefault="00014BB2" w:rsidP="004A28D5">
            <w:pPr>
              <w:pStyle w:val="ae"/>
              <w:ind w:firstLine="0"/>
            </w:pPr>
            <w:r>
              <w:rPr>
                <w:rFonts w:hint="eastAsia"/>
              </w:rPr>
              <w:t>数据库名</w:t>
            </w:r>
          </w:p>
        </w:tc>
      </w:tr>
    </w:tbl>
    <w:p w14:paraId="68417A3D" w14:textId="31E4D94F" w:rsidR="004E735C" w:rsidRPr="004E735C" w:rsidRDefault="004E735C" w:rsidP="004E735C">
      <w:pPr>
        <w:rPr>
          <w:rFonts w:asciiTheme="minorEastAsia" w:hAnsiTheme="minorEastAsia"/>
          <w:sz w:val="21"/>
          <w:szCs w:val="21"/>
        </w:rPr>
      </w:pPr>
    </w:p>
    <w:p w14:paraId="23E777B9" w14:textId="77777777" w:rsidR="004E735C" w:rsidRDefault="004E735C" w:rsidP="00A433D6">
      <w:pPr>
        <w:pStyle w:val="5"/>
        <w:rPr>
          <w:rFonts w:asciiTheme="minorEastAsia" w:hAnsiTheme="minorEastAsia"/>
          <w:sz w:val="24"/>
          <w:szCs w:val="24"/>
        </w:rPr>
      </w:pPr>
      <w:r w:rsidRPr="00327D0B">
        <w:rPr>
          <w:rFonts w:hint="eastAsia"/>
        </w:rPr>
        <w:lastRenderedPageBreak/>
        <w:t>删除用户</w:t>
      </w:r>
    </w:p>
    <w:p w14:paraId="43CEF270" w14:textId="5814848A" w:rsidR="00014BB2" w:rsidRDefault="00014BB2" w:rsidP="00014BB2">
      <w:pPr>
        <w:pStyle w:val="ae"/>
      </w:pPr>
      <w:r>
        <w:rPr>
          <w:rFonts w:hint="eastAsia"/>
        </w:rPr>
        <w:t>SET</w:t>
      </w:r>
      <w:r>
        <w:t xml:space="preserve"> op=deluser, name</w:t>
      </w:r>
      <w:proofErr w:type="gramStart"/>
      <w:r>
        <w:t>=[</w:t>
      </w:r>
      <w:proofErr w:type="gramEnd"/>
      <w:r>
        <w:t>usr], db=[dbname]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264"/>
        <w:gridCol w:w="4264"/>
      </w:tblGrid>
      <w:tr w:rsidR="00014BB2" w14:paraId="21ABC808" w14:textId="77777777" w:rsidTr="004A28D5">
        <w:tc>
          <w:tcPr>
            <w:tcW w:w="4264" w:type="dxa"/>
          </w:tcPr>
          <w:p w14:paraId="75379344" w14:textId="77777777" w:rsidR="00014BB2" w:rsidRDefault="00014BB2" w:rsidP="004A28D5">
            <w:pPr>
              <w:pStyle w:val="ae"/>
              <w:ind w:firstLine="0"/>
            </w:pPr>
            <w:r>
              <w:rPr>
                <w:rFonts w:hint="eastAsia"/>
              </w:rPr>
              <w:t>参数</w:t>
            </w:r>
          </w:p>
        </w:tc>
        <w:tc>
          <w:tcPr>
            <w:tcW w:w="4264" w:type="dxa"/>
          </w:tcPr>
          <w:p w14:paraId="70199D13" w14:textId="77777777" w:rsidR="00014BB2" w:rsidRDefault="00014BB2" w:rsidP="004A28D5">
            <w:pPr>
              <w:pStyle w:val="ae"/>
              <w:ind w:firstLine="0"/>
            </w:pPr>
            <w:r>
              <w:rPr>
                <w:rFonts w:hint="eastAsia"/>
              </w:rPr>
              <w:t>含义</w:t>
            </w:r>
          </w:p>
        </w:tc>
      </w:tr>
      <w:tr w:rsidR="00014BB2" w14:paraId="59F82174" w14:textId="77777777" w:rsidTr="004A28D5">
        <w:tc>
          <w:tcPr>
            <w:tcW w:w="4264" w:type="dxa"/>
          </w:tcPr>
          <w:p w14:paraId="5625A48F" w14:textId="77777777" w:rsidR="00014BB2" w:rsidRDefault="00014BB2" w:rsidP="004A28D5">
            <w:pPr>
              <w:pStyle w:val="ae"/>
              <w:ind w:firstLine="0"/>
            </w:pPr>
            <w:r>
              <w:t>o</w:t>
            </w:r>
            <w:r>
              <w:rPr>
                <w:rFonts w:hint="eastAsia"/>
              </w:rPr>
              <w:t>p</w:t>
            </w:r>
          </w:p>
        </w:tc>
        <w:tc>
          <w:tcPr>
            <w:tcW w:w="4264" w:type="dxa"/>
          </w:tcPr>
          <w:p w14:paraId="7D26F0FD" w14:textId="78219FE1" w:rsidR="00014BB2" w:rsidRDefault="00014BB2" w:rsidP="00014BB2">
            <w:pPr>
              <w:pStyle w:val="ae"/>
              <w:ind w:firstLine="0"/>
            </w:pPr>
            <w:r>
              <w:rPr>
                <w:rFonts w:hint="eastAsia"/>
              </w:rPr>
              <w:t>操作</w:t>
            </w:r>
            <w:r>
              <w:t>类型，</w:t>
            </w:r>
            <w:r>
              <w:t>deluser</w:t>
            </w:r>
            <w:r>
              <w:t>表示</w:t>
            </w:r>
            <w:r>
              <w:rPr>
                <w:rFonts w:hint="eastAsia"/>
              </w:rPr>
              <w:t>删除</w:t>
            </w:r>
            <w:r>
              <w:t>用户</w:t>
            </w:r>
          </w:p>
        </w:tc>
      </w:tr>
      <w:tr w:rsidR="00014BB2" w14:paraId="7FD083ED" w14:textId="77777777" w:rsidTr="004A28D5">
        <w:tc>
          <w:tcPr>
            <w:tcW w:w="4264" w:type="dxa"/>
          </w:tcPr>
          <w:p w14:paraId="1F284F9C" w14:textId="77777777" w:rsidR="00014BB2" w:rsidRPr="00E20C23" w:rsidRDefault="00014BB2" w:rsidP="004A28D5">
            <w:pPr>
              <w:pStyle w:val="ae"/>
              <w:ind w:firstLine="0"/>
            </w:pPr>
            <w:r>
              <w:t>name</w:t>
            </w:r>
          </w:p>
        </w:tc>
        <w:tc>
          <w:tcPr>
            <w:tcW w:w="4264" w:type="dxa"/>
          </w:tcPr>
          <w:p w14:paraId="6882DFCC" w14:textId="77777777" w:rsidR="00014BB2" w:rsidRDefault="00014BB2" w:rsidP="004A28D5">
            <w:pPr>
              <w:pStyle w:val="ae"/>
              <w:ind w:firstLine="0"/>
            </w:pPr>
            <w:r>
              <w:rPr>
                <w:rFonts w:hint="eastAsia"/>
              </w:rPr>
              <w:t>用户名</w:t>
            </w:r>
          </w:p>
        </w:tc>
      </w:tr>
      <w:tr w:rsidR="00014BB2" w14:paraId="3D58C3FE" w14:textId="77777777" w:rsidTr="004A28D5">
        <w:tc>
          <w:tcPr>
            <w:tcW w:w="4264" w:type="dxa"/>
          </w:tcPr>
          <w:p w14:paraId="03AF5813" w14:textId="77777777" w:rsidR="00014BB2" w:rsidRDefault="00014BB2" w:rsidP="004A28D5">
            <w:pPr>
              <w:pStyle w:val="ae"/>
              <w:ind w:firstLine="0"/>
            </w:pPr>
            <w:r>
              <w:rPr>
                <w:rFonts w:hint="eastAsia"/>
              </w:rPr>
              <w:t>db</w:t>
            </w:r>
          </w:p>
        </w:tc>
        <w:tc>
          <w:tcPr>
            <w:tcW w:w="4264" w:type="dxa"/>
          </w:tcPr>
          <w:p w14:paraId="78D27829" w14:textId="77777777" w:rsidR="00014BB2" w:rsidRDefault="00014BB2" w:rsidP="004A28D5">
            <w:pPr>
              <w:pStyle w:val="ae"/>
              <w:ind w:firstLine="0"/>
            </w:pPr>
            <w:r>
              <w:rPr>
                <w:rFonts w:hint="eastAsia"/>
              </w:rPr>
              <w:t>数据库名</w:t>
            </w:r>
          </w:p>
        </w:tc>
      </w:tr>
    </w:tbl>
    <w:p w14:paraId="6577C5BD" w14:textId="1163ADEF" w:rsidR="004E735C" w:rsidRPr="00014BB2" w:rsidRDefault="004E735C" w:rsidP="00014BB2">
      <w:pPr>
        <w:pStyle w:val="ae"/>
      </w:pPr>
    </w:p>
    <w:p w14:paraId="27480DE3" w14:textId="27A991C6" w:rsidR="004E735C" w:rsidRDefault="004E735C" w:rsidP="004E735C">
      <w:pPr>
        <w:pStyle w:val="4"/>
      </w:pPr>
      <w:r>
        <w:rPr>
          <w:rFonts w:hint="eastAsia"/>
        </w:rPr>
        <w:t>数据</w:t>
      </w:r>
      <w:r>
        <w:t>管理</w:t>
      </w:r>
    </w:p>
    <w:p w14:paraId="5DC4D653" w14:textId="57CD8484" w:rsidR="004E735C" w:rsidRDefault="00A433D6" w:rsidP="00A433D6">
      <w:pPr>
        <w:pStyle w:val="5"/>
      </w:pPr>
      <w:bookmarkStart w:id="168" w:name="_获取table列表"/>
      <w:bookmarkEnd w:id="168"/>
      <w:r>
        <w:rPr>
          <w:rFonts w:hint="eastAsia"/>
        </w:rPr>
        <w:t>获取</w:t>
      </w:r>
      <w:r>
        <w:t>table</w:t>
      </w:r>
      <w:r>
        <w:t>列表</w:t>
      </w:r>
    </w:p>
    <w:p w14:paraId="599E54CF" w14:textId="71A9ACE4" w:rsidR="00D17E0A" w:rsidRDefault="00D17E0A" w:rsidP="00D17E0A">
      <w:pPr>
        <w:pStyle w:val="ae"/>
      </w:pPr>
      <w:r>
        <w:rPr>
          <w:rFonts w:hint="eastAsia"/>
        </w:rPr>
        <w:t>GET</w:t>
      </w:r>
      <w:r>
        <w:t xml:space="preserve"> dbc_table_list</w:t>
      </w:r>
      <w:r w:rsidR="00605E0D">
        <w:t xml:space="preserve"> </w:t>
      </w:r>
      <w:r w:rsidR="00605E0D">
        <w:rPr>
          <w:rFonts w:hint="eastAsia"/>
        </w:rPr>
        <w:t>[</w:t>
      </w:r>
      <w:r w:rsidR="00605E0D">
        <w:t>username</w:t>
      </w:r>
      <w:r w:rsidR="00605E0D">
        <w:rPr>
          <w:rFonts w:hint="eastAsia"/>
        </w:rPr>
        <w:t>]</w:t>
      </w:r>
      <w:r>
        <w:t>;</w:t>
      </w:r>
    </w:p>
    <w:p w14:paraId="155AA336" w14:textId="6BCBE5FB" w:rsidR="00605E0D" w:rsidRDefault="00605E0D" w:rsidP="00D17E0A">
      <w:pPr>
        <w:pStyle w:val="ae"/>
      </w:pPr>
      <w:r>
        <w:t>Username</w:t>
      </w:r>
      <w:r>
        <w:t>填写登录用户名。</w:t>
      </w:r>
    </w:p>
    <w:p w14:paraId="24F8DAC6" w14:textId="56313D1E" w:rsidR="00A433D6" w:rsidRPr="00D17E0A" w:rsidRDefault="00D17E0A" w:rsidP="00D17E0A">
      <w:pPr>
        <w:pStyle w:val="ae"/>
      </w:pPr>
      <w:r>
        <w:rPr>
          <w:rFonts w:hint="eastAsia"/>
        </w:rPr>
        <w:t>返回</w:t>
      </w:r>
      <w:r>
        <w:t>结果相当于</w:t>
      </w:r>
      <w:r>
        <w:t>select</w:t>
      </w:r>
      <w:r>
        <w:t>结果，表结构参见</w:t>
      </w:r>
      <w:hyperlink w:anchor="_dbc_table_list_1" w:history="1">
        <w:r w:rsidRPr="00932A8E">
          <w:rPr>
            <w:rStyle w:val="a5"/>
          </w:rPr>
          <w:t>dbc</w:t>
        </w:r>
        <w:r>
          <w:rPr>
            <w:rStyle w:val="a5"/>
          </w:rPr>
          <w:t>_table</w:t>
        </w:r>
        <w:r w:rsidRPr="00932A8E">
          <w:rPr>
            <w:rStyle w:val="a5"/>
          </w:rPr>
          <w:t>_list</w:t>
        </w:r>
      </w:hyperlink>
      <w:r>
        <w:rPr>
          <w:rFonts w:hint="eastAsia"/>
        </w:rPr>
        <w:t>。</w:t>
      </w:r>
    </w:p>
    <w:p w14:paraId="149BF596" w14:textId="50E404C2" w:rsidR="00A433D6" w:rsidRDefault="00A433D6" w:rsidP="00A433D6">
      <w:pPr>
        <w:pStyle w:val="5"/>
      </w:pPr>
      <w:bookmarkStart w:id="169" w:name="_获取view列表"/>
      <w:bookmarkEnd w:id="169"/>
      <w:r>
        <w:rPr>
          <w:rFonts w:hint="eastAsia"/>
        </w:rPr>
        <w:t>获取</w:t>
      </w:r>
      <w:r>
        <w:t>view</w:t>
      </w:r>
      <w:r>
        <w:t>列表</w:t>
      </w:r>
    </w:p>
    <w:p w14:paraId="14A989DA" w14:textId="1363FB5D" w:rsidR="00605E0D" w:rsidRDefault="00605E0D" w:rsidP="00605E0D">
      <w:pPr>
        <w:pStyle w:val="ae"/>
      </w:pPr>
      <w:r>
        <w:rPr>
          <w:rFonts w:hint="eastAsia"/>
        </w:rPr>
        <w:t>GET</w:t>
      </w:r>
      <w:r>
        <w:t xml:space="preserve"> dbc_view_list </w:t>
      </w:r>
      <w:r>
        <w:rPr>
          <w:rFonts w:hint="eastAsia"/>
        </w:rPr>
        <w:t>[</w:t>
      </w:r>
      <w:r>
        <w:t>username</w:t>
      </w:r>
      <w:r>
        <w:rPr>
          <w:rFonts w:hint="eastAsia"/>
        </w:rPr>
        <w:t>]</w:t>
      </w:r>
      <w:r>
        <w:t>;</w:t>
      </w:r>
    </w:p>
    <w:p w14:paraId="471A20AC" w14:textId="77777777" w:rsidR="00605E0D" w:rsidRDefault="00605E0D" w:rsidP="00605E0D">
      <w:pPr>
        <w:pStyle w:val="ae"/>
      </w:pPr>
      <w:r>
        <w:t>Username</w:t>
      </w:r>
      <w:r>
        <w:t>填写登录用户名。</w:t>
      </w:r>
    </w:p>
    <w:p w14:paraId="7779BEDC" w14:textId="2F66BD6A" w:rsidR="00A433D6" w:rsidRDefault="00605E0D" w:rsidP="00605E0D">
      <w:pPr>
        <w:pStyle w:val="ae"/>
      </w:pPr>
      <w:r>
        <w:rPr>
          <w:rFonts w:hint="eastAsia"/>
        </w:rPr>
        <w:t>返回</w:t>
      </w:r>
      <w:r>
        <w:t>结果相当于</w:t>
      </w:r>
      <w:r>
        <w:t>select</w:t>
      </w:r>
      <w:r>
        <w:t>结果，表结构参见</w:t>
      </w:r>
      <w:hyperlink w:anchor="_dbc_view_list" w:history="1">
        <w:r w:rsidRPr="00932A8E">
          <w:rPr>
            <w:rStyle w:val="a5"/>
          </w:rPr>
          <w:t>dbc</w:t>
        </w:r>
        <w:r>
          <w:rPr>
            <w:rStyle w:val="a5"/>
          </w:rPr>
          <w:t>_view</w:t>
        </w:r>
        <w:r w:rsidRPr="00932A8E">
          <w:rPr>
            <w:rStyle w:val="a5"/>
          </w:rPr>
          <w:t>_list</w:t>
        </w:r>
      </w:hyperlink>
      <w:r>
        <w:rPr>
          <w:rFonts w:hint="eastAsia"/>
        </w:rPr>
        <w:t>。</w:t>
      </w:r>
    </w:p>
    <w:p w14:paraId="0C9B4EA7" w14:textId="53F175B4" w:rsidR="00A433D6" w:rsidRDefault="00A433D6" w:rsidP="00A433D6">
      <w:pPr>
        <w:pStyle w:val="5"/>
      </w:pPr>
      <w:bookmarkStart w:id="170" w:name="_获取表结构"/>
      <w:bookmarkEnd w:id="170"/>
      <w:r>
        <w:rPr>
          <w:rFonts w:hint="eastAsia"/>
        </w:rPr>
        <w:t>获取</w:t>
      </w:r>
      <w:r>
        <w:t>表</w:t>
      </w:r>
      <w:r>
        <w:rPr>
          <w:rFonts w:hint="eastAsia"/>
        </w:rPr>
        <w:t>结构</w:t>
      </w:r>
    </w:p>
    <w:p w14:paraId="7C6181EC" w14:textId="371400BC" w:rsidR="00925360" w:rsidRDefault="00925360" w:rsidP="00925360">
      <w:pPr>
        <w:pStyle w:val="ae"/>
      </w:pPr>
      <w:r>
        <w:rPr>
          <w:rFonts w:hint="eastAsia"/>
        </w:rPr>
        <w:t>GET</w:t>
      </w:r>
      <w:r>
        <w:t xml:space="preserve"> dbc_table_schema </w:t>
      </w:r>
      <w:r>
        <w:rPr>
          <w:rFonts w:hint="eastAsia"/>
        </w:rPr>
        <w:t>[</w:t>
      </w:r>
      <w:r>
        <w:t>tablename</w:t>
      </w:r>
      <w:r>
        <w:rPr>
          <w:rFonts w:hint="eastAsia"/>
        </w:rPr>
        <w:t>]</w:t>
      </w:r>
      <w:r>
        <w:t>;</w:t>
      </w:r>
    </w:p>
    <w:p w14:paraId="43C23BE9" w14:textId="7FE300FB" w:rsidR="00925360" w:rsidRDefault="00925360" w:rsidP="00925360">
      <w:pPr>
        <w:pStyle w:val="ae"/>
      </w:pPr>
      <w:r>
        <w:t>tablename</w:t>
      </w:r>
      <w:r>
        <w:t>填写</w:t>
      </w:r>
      <w:r>
        <w:rPr>
          <w:rFonts w:hint="eastAsia"/>
        </w:rPr>
        <w:t>表</w:t>
      </w:r>
      <w:r>
        <w:t>名。</w:t>
      </w:r>
    </w:p>
    <w:p w14:paraId="0703D6F3" w14:textId="2BE37365" w:rsidR="00A433D6" w:rsidRPr="00925360" w:rsidRDefault="00925360" w:rsidP="00925360">
      <w:pPr>
        <w:pStyle w:val="ae"/>
      </w:pPr>
      <w:r>
        <w:rPr>
          <w:rFonts w:hint="eastAsia"/>
        </w:rPr>
        <w:t>返回</w:t>
      </w:r>
      <w:r>
        <w:t>结果相当于</w:t>
      </w:r>
      <w:r>
        <w:t>select</w:t>
      </w:r>
      <w:r>
        <w:t>结果，表结构参见</w:t>
      </w:r>
      <w:hyperlink w:anchor="_dbc_table_schema" w:history="1">
        <w:r w:rsidRPr="00932A8E">
          <w:rPr>
            <w:rStyle w:val="a5"/>
          </w:rPr>
          <w:t>dbc</w:t>
        </w:r>
        <w:r>
          <w:rPr>
            <w:rStyle w:val="a5"/>
          </w:rPr>
          <w:t>_</w:t>
        </w:r>
        <w:r w:rsidR="00353216">
          <w:rPr>
            <w:rStyle w:val="a5"/>
          </w:rPr>
          <w:t>table_schema</w:t>
        </w:r>
      </w:hyperlink>
      <w:r>
        <w:rPr>
          <w:rFonts w:hint="eastAsia"/>
        </w:rPr>
        <w:t>。</w:t>
      </w:r>
    </w:p>
    <w:p w14:paraId="0BD1ED03" w14:textId="0B0F5438" w:rsidR="00A433D6" w:rsidRDefault="00A433D6" w:rsidP="00A433D6">
      <w:pPr>
        <w:pStyle w:val="5"/>
      </w:pPr>
      <w:bookmarkStart w:id="171" w:name="_获取表索引"/>
      <w:bookmarkEnd w:id="171"/>
      <w:r>
        <w:rPr>
          <w:rFonts w:hint="eastAsia"/>
        </w:rPr>
        <w:t>获取</w:t>
      </w:r>
      <w:r>
        <w:t>表</w:t>
      </w:r>
      <w:r>
        <w:rPr>
          <w:rFonts w:hint="eastAsia"/>
        </w:rPr>
        <w:t>索引</w:t>
      </w:r>
    </w:p>
    <w:p w14:paraId="434C7BAE" w14:textId="7C340820" w:rsidR="00925360" w:rsidRDefault="00925360" w:rsidP="00925360">
      <w:pPr>
        <w:pStyle w:val="ae"/>
      </w:pPr>
      <w:r>
        <w:rPr>
          <w:rFonts w:hint="eastAsia"/>
        </w:rPr>
        <w:t>GET</w:t>
      </w:r>
      <w:r>
        <w:t xml:space="preserve"> dbc_table_index </w:t>
      </w:r>
      <w:r>
        <w:rPr>
          <w:rFonts w:hint="eastAsia"/>
        </w:rPr>
        <w:t>[</w:t>
      </w:r>
      <w:r>
        <w:t>tablename</w:t>
      </w:r>
      <w:r>
        <w:rPr>
          <w:rFonts w:hint="eastAsia"/>
        </w:rPr>
        <w:t>]</w:t>
      </w:r>
      <w:r>
        <w:t>;</w:t>
      </w:r>
    </w:p>
    <w:p w14:paraId="683190E2" w14:textId="77777777" w:rsidR="00925360" w:rsidRDefault="00925360" w:rsidP="00925360">
      <w:pPr>
        <w:pStyle w:val="ae"/>
      </w:pPr>
      <w:r>
        <w:t>tablename</w:t>
      </w:r>
      <w:r>
        <w:t>填写</w:t>
      </w:r>
      <w:r>
        <w:rPr>
          <w:rFonts w:hint="eastAsia"/>
        </w:rPr>
        <w:t>表</w:t>
      </w:r>
      <w:r>
        <w:t>名。</w:t>
      </w:r>
    </w:p>
    <w:p w14:paraId="498C6331" w14:textId="752A8EDF" w:rsidR="00A433D6" w:rsidRPr="00925360" w:rsidRDefault="00925360" w:rsidP="00925360">
      <w:pPr>
        <w:pStyle w:val="ae"/>
      </w:pPr>
      <w:r>
        <w:rPr>
          <w:rFonts w:hint="eastAsia"/>
        </w:rPr>
        <w:t>返回</w:t>
      </w:r>
      <w:r>
        <w:t>结果相当于</w:t>
      </w:r>
      <w:r>
        <w:t>select</w:t>
      </w:r>
      <w:r>
        <w:t>结果，表结构参见</w:t>
      </w:r>
      <w:hyperlink w:anchor="_dbc_table_index" w:history="1">
        <w:r w:rsidRPr="00932A8E">
          <w:rPr>
            <w:rStyle w:val="a5"/>
          </w:rPr>
          <w:t>dbc</w:t>
        </w:r>
        <w:r>
          <w:rPr>
            <w:rStyle w:val="a5"/>
          </w:rPr>
          <w:t>_</w:t>
        </w:r>
        <w:r w:rsidR="00353216">
          <w:rPr>
            <w:rStyle w:val="a5"/>
          </w:rPr>
          <w:t>table</w:t>
        </w:r>
        <w:r w:rsidRPr="00932A8E">
          <w:rPr>
            <w:rStyle w:val="a5"/>
          </w:rPr>
          <w:t>_</w:t>
        </w:r>
        <w:r w:rsidR="00353216">
          <w:rPr>
            <w:rStyle w:val="a5"/>
          </w:rPr>
          <w:t>index</w:t>
        </w:r>
      </w:hyperlink>
      <w:r>
        <w:rPr>
          <w:rFonts w:hint="eastAsia"/>
        </w:rPr>
        <w:t>。</w:t>
      </w:r>
    </w:p>
    <w:p w14:paraId="2F4A2BBA" w14:textId="7AB1F8D3" w:rsidR="004E735C" w:rsidRDefault="004E735C" w:rsidP="004E735C">
      <w:pPr>
        <w:pStyle w:val="4"/>
      </w:pPr>
      <w:r>
        <w:rPr>
          <w:rFonts w:hint="eastAsia"/>
        </w:rPr>
        <w:lastRenderedPageBreak/>
        <w:t>集群</w:t>
      </w:r>
      <w:r>
        <w:t>管理</w:t>
      </w:r>
    </w:p>
    <w:p w14:paraId="0AF9CD76" w14:textId="77777777" w:rsidR="001811AB" w:rsidRDefault="001811AB" w:rsidP="007E7B15">
      <w:pPr>
        <w:pStyle w:val="5"/>
      </w:pPr>
      <w:r>
        <w:rPr>
          <w:rFonts w:hint="eastAsia"/>
        </w:rPr>
        <w:t>新增集群</w:t>
      </w:r>
      <w:r>
        <w:t>节点</w:t>
      </w:r>
    </w:p>
    <w:p w14:paraId="52A39D86" w14:textId="34FD58D0" w:rsidR="003D6C84" w:rsidRDefault="003D6C84" w:rsidP="00915013">
      <w:pPr>
        <w:pStyle w:val="ae"/>
      </w:pPr>
      <w:commentRangeStart w:id="172"/>
      <w:r>
        <w:rPr>
          <w:rFonts w:hint="eastAsia"/>
        </w:rPr>
        <w:t>SET</w:t>
      </w:r>
      <w:r>
        <w:t xml:space="preserve"> op=newdb, </w:t>
      </w:r>
      <w:r w:rsidR="00E20C23">
        <w:t>name</w:t>
      </w:r>
      <w:proofErr w:type="gramStart"/>
      <w:r w:rsidR="00E20C23">
        <w:t>=[</w:t>
      </w:r>
      <w:proofErr w:type="gramEnd"/>
      <w:r w:rsidR="00E20C23">
        <w:t xml:space="preserve">db1], </w:t>
      </w:r>
      <w:r>
        <w:t>connection=[user]/[passwd]@[dbname], host=[ip], port=[port], ctype=[odbc/esql], charset=[utf8/gbk]</w:t>
      </w:r>
      <w:commentRangeEnd w:id="172"/>
      <w:r w:rsidR="00A37B91">
        <w:rPr>
          <w:rStyle w:val="a6"/>
          <w:rFonts w:ascii="Tahoma" w:hAnsi="Tahoma"/>
          <w:kern w:val="2"/>
        </w:rPr>
        <w:commentReference w:id="172"/>
      </w:r>
    </w:p>
    <w:p w14:paraId="63E2D9FE" w14:textId="2067CF0C" w:rsidR="00A37B91" w:rsidRDefault="00A37B91" w:rsidP="00915013">
      <w:pPr>
        <w:pStyle w:val="ae"/>
      </w:pPr>
      <w:r>
        <w:rPr>
          <w:rFonts w:hint="eastAsia"/>
        </w:rPr>
        <w:t>SET op=newdb, name</w:t>
      </w:r>
      <w:proofErr w:type="gramStart"/>
      <w:r>
        <w:rPr>
          <w:rFonts w:hint="eastAsia"/>
        </w:rPr>
        <w:t>=[</w:t>
      </w:r>
      <w:proofErr w:type="gramEnd"/>
      <w:r>
        <w:rPr>
          <w:rFonts w:hint="eastAsia"/>
        </w:rPr>
        <w:t>db1], user=[user], pwd=[passwd], db=[dbtest], host=[ip], port=[port], ctype=[odbc/esql], charset=[utf8/gbk]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264"/>
        <w:gridCol w:w="4264"/>
      </w:tblGrid>
      <w:tr w:rsidR="00E20C23" w14:paraId="76EC17B6" w14:textId="77777777" w:rsidTr="00E20C23">
        <w:tc>
          <w:tcPr>
            <w:tcW w:w="4264" w:type="dxa"/>
          </w:tcPr>
          <w:p w14:paraId="7658EF79" w14:textId="419BB43E" w:rsidR="00E20C23" w:rsidRDefault="00E20C23" w:rsidP="00915013">
            <w:pPr>
              <w:pStyle w:val="ae"/>
              <w:ind w:firstLine="0"/>
            </w:pPr>
            <w:r>
              <w:rPr>
                <w:rFonts w:hint="eastAsia"/>
              </w:rPr>
              <w:t>参数</w:t>
            </w:r>
          </w:p>
        </w:tc>
        <w:tc>
          <w:tcPr>
            <w:tcW w:w="4264" w:type="dxa"/>
          </w:tcPr>
          <w:p w14:paraId="4CE7E294" w14:textId="0D5E84FE" w:rsidR="00E20C23" w:rsidRDefault="00E20C23" w:rsidP="00915013">
            <w:pPr>
              <w:pStyle w:val="ae"/>
              <w:ind w:firstLine="0"/>
            </w:pPr>
            <w:r>
              <w:rPr>
                <w:rFonts w:hint="eastAsia"/>
              </w:rPr>
              <w:t>含义</w:t>
            </w:r>
          </w:p>
        </w:tc>
      </w:tr>
      <w:tr w:rsidR="00E20C23" w14:paraId="6678609A" w14:textId="77777777" w:rsidTr="00E20C23">
        <w:tc>
          <w:tcPr>
            <w:tcW w:w="4264" w:type="dxa"/>
          </w:tcPr>
          <w:p w14:paraId="5A569A0D" w14:textId="3C40BC50" w:rsidR="00E20C23" w:rsidRDefault="00E20C23" w:rsidP="00915013">
            <w:pPr>
              <w:pStyle w:val="ae"/>
              <w:ind w:firstLine="0"/>
            </w:pPr>
            <w:r>
              <w:t>o</w:t>
            </w:r>
            <w:r>
              <w:rPr>
                <w:rFonts w:hint="eastAsia"/>
              </w:rPr>
              <w:t>p</w:t>
            </w:r>
          </w:p>
        </w:tc>
        <w:tc>
          <w:tcPr>
            <w:tcW w:w="4264" w:type="dxa"/>
          </w:tcPr>
          <w:p w14:paraId="4760C528" w14:textId="00E82854" w:rsidR="00E20C23" w:rsidRDefault="00E20C23" w:rsidP="00915013">
            <w:pPr>
              <w:pStyle w:val="ae"/>
              <w:ind w:firstLine="0"/>
            </w:pPr>
            <w:r>
              <w:rPr>
                <w:rFonts w:hint="eastAsia"/>
              </w:rPr>
              <w:t>操作</w:t>
            </w:r>
            <w:r>
              <w:t>类型，</w:t>
            </w:r>
            <w:r>
              <w:t>newdb</w:t>
            </w:r>
            <w:r>
              <w:t>表示</w:t>
            </w:r>
            <w:r>
              <w:rPr>
                <w:rFonts w:hint="eastAsia"/>
              </w:rPr>
              <w:t>新增</w:t>
            </w:r>
            <w:r>
              <w:t>集群节点</w:t>
            </w:r>
          </w:p>
        </w:tc>
      </w:tr>
      <w:tr w:rsidR="00E20C23" w14:paraId="3445DABC" w14:textId="77777777" w:rsidTr="00E20C23">
        <w:tc>
          <w:tcPr>
            <w:tcW w:w="4264" w:type="dxa"/>
          </w:tcPr>
          <w:p w14:paraId="331EE251" w14:textId="4279087E" w:rsidR="00E20C23" w:rsidRPr="00E20C23" w:rsidRDefault="00E20C23" w:rsidP="00915013">
            <w:pPr>
              <w:pStyle w:val="ae"/>
              <w:ind w:firstLine="0"/>
            </w:pPr>
            <w:r>
              <w:t>name</w:t>
            </w:r>
          </w:p>
        </w:tc>
        <w:tc>
          <w:tcPr>
            <w:tcW w:w="4264" w:type="dxa"/>
          </w:tcPr>
          <w:p w14:paraId="42DD0642" w14:textId="17093C9A" w:rsidR="00E20C23" w:rsidRDefault="00E20C23" w:rsidP="00915013">
            <w:pPr>
              <w:pStyle w:val="ae"/>
              <w:ind w:firstLine="0"/>
            </w:pPr>
            <w:r>
              <w:rPr>
                <w:rFonts w:hint="eastAsia"/>
              </w:rPr>
              <w:t>DB</w:t>
            </w:r>
            <w:r>
              <w:t>节点逻辑名称</w:t>
            </w:r>
          </w:p>
        </w:tc>
      </w:tr>
      <w:tr w:rsidR="00A37B91" w14:paraId="09823FE5" w14:textId="77777777" w:rsidTr="00E20C23">
        <w:tc>
          <w:tcPr>
            <w:tcW w:w="4264" w:type="dxa"/>
          </w:tcPr>
          <w:p w14:paraId="6AB402F6" w14:textId="64D9DAED" w:rsidR="00A37B91" w:rsidRDefault="00A37B91" w:rsidP="00915013">
            <w:pPr>
              <w:pStyle w:val="ae"/>
              <w:ind w:firstLine="0"/>
            </w:pPr>
            <w:r>
              <w:rPr>
                <w:rFonts w:hint="eastAsia"/>
              </w:rPr>
              <w:t>user</w:t>
            </w:r>
          </w:p>
        </w:tc>
        <w:tc>
          <w:tcPr>
            <w:tcW w:w="4264" w:type="dxa"/>
          </w:tcPr>
          <w:p w14:paraId="16E27A80" w14:textId="26499020" w:rsidR="00A37B91" w:rsidRDefault="00A37B91" w:rsidP="00915013">
            <w:pPr>
              <w:pStyle w:val="ae"/>
              <w:ind w:firstLine="0"/>
            </w:pPr>
            <w:r>
              <w:t>user</w:t>
            </w:r>
            <w:r>
              <w:t>表示</w:t>
            </w:r>
            <w:r>
              <w:rPr>
                <w:rFonts w:hint="eastAsia"/>
              </w:rPr>
              <w:t>数据库</w:t>
            </w:r>
            <w:r>
              <w:t>用户名</w:t>
            </w:r>
          </w:p>
        </w:tc>
      </w:tr>
      <w:tr w:rsidR="00A37B91" w14:paraId="2FCC12B3" w14:textId="77777777" w:rsidTr="00E20C23">
        <w:tc>
          <w:tcPr>
            <w:tcW w:w="4264" w:type="dxa"/>
          </w:tcPr>
          <w:p w14:paraId="531F9A52" w14:textId="42F637EA" w:rsidR="00A37B91" w:rsidRDefault="00A37B91" w:rsidP="00915013">
            <w:pPr>
              <w:pStyle w:val="ae"/>
              <w:ind w:firstLine="0"/>
            </w:pPr>
            <w:r>
              <w:rPr>
                <w:rFonts w:hint="eastAsia"/>
              </w:rPr>
              <w:t>pwd</w:t>
            </w:r>
          </w:p>
        </w:tc>
        <w:tc>
          <w:tcPr>
            <w:tcW w:w="4264" w:type="dxa"/>
          </w:tcPr>
          <w:p w14:paraId="7E70286E" w14:textId="3A7520DE" w:rsidR="00A37B91" w:rsidRDefault="00A37B91" w:rsidP="00915013">
            <w:pPr>
              <w:pStyle w:val="ae"/>
              <w:ind w:firstLine="0"/>
            </w:pPr>
            <w:r>
              <w:t>pwd</w:t>
            </w:r>
            <w:r>
              <w:t>表示密码</w:t>
            </w:r>
          </w:p>
        </w:tc>
      </w:tr>
      <w:tr w:rsidR="00A37B91" w14:paraId="5795D809" w14:textId="77777777" w:rsidTr="00E20C23">
        <w:tc>
          <w:tcPr>
            <w:tcW w:w="4264" w:type="dxa"/>
          </w:tcPr>
          <w:p w14:paraId="775087CE" w14:textId="2A8DAC89" w:rsidR="00A37B91" w:rsidRDefault="00A37B91" w:rsidP="00915013">
            <w:pPr>
              <w:pStyle w:val="ae"/>
              <w:ind w:firstLine="0"/>
            </w:pPr>
            <w:commentRangeStart w:id="173"/>
            <w:r>
              <w:rPr>
                <w:rFonts w:hint="eastAsia"/>
              </w:rPr>
              <w:t>db</w:t>
            </w:r>
          </w:p>
        </w:tc>
        <w:tc>
          <w:tcPr>
            <w:tcW w:w="4264" w:type="dxa"/>
          </w:tcPr>
          <w:p w14:paraId="6776E757" w14:textId="24B2496C" w:rsidR="00A37B91" w:rsidRDefault="00A37B91" w:rsidP="00915013">
            <w:pPr>
              <w:pStyle w:val="ae"/>
              <w:ind w:firstLine="0"/>
            </w:pP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表示对应数据库名</w:t>
            </w:r>
            <w:commentRangeEnd w:id="173"/>
            <w:r w:rsidR="00920BAA">
              <w:rPr>
                <w:rStyle w:val="a6"/>
                <w:rFonts w:ascii="Tahoma" w:hAnsi="Tahoma"/>
                <w:kern w:val="2"/>
              </w:rPr>
              <w:commentReference w:id="173"/>
            </w:r>
          </w:p>
        </w:tc>
      </w:tr>
      <w:tr w:rsidR="00E20C23" w14:paraId="3511B087" w14:textId="77777777" w:rsidTr="00E20C23">
        <w:tc>
          <w:tcPr>
            <w:tcW w:w="4264" w:type="dxa"/>
          </w:tcPr>
          <w:p w14:paraId="76E52015" w14:textId="586693B8" w:rsidR="00E20C23" w:rsidRDefault="00E20C23" w:rsidP="00915013">
            <w:pPr>
              <w:pStyle w:val="ae"/>
              <w:ind w:firstLine="0"/>
            </w:pPr>
            <w:commentRangeStart w:id="174"/>
            <w:r>
              <w:rPr>
                <w:rFonts w:hint="eastAsia"/>
              </w:rPr>
              <w:t>connection</w:t>
            </w:r>
          </w:p>
        </w:tc>
        <w:tc>
          <w:tcPr>
            <w:tcW w:w="4264" w:type="dxa"/>
          </w:tcPr>
          <w:p w14:paraId="4F0CB1E6" w14:textId="6895EBD4" w:rsidR="00E20C23" w:rsidRDefault="00E20C23" w:rsidP="00915013">
            <w:pPr>
              <w:pStyle w:val="ae"/>
              <w:ind w:firstLine="0"/>
            </w:pPr>
            <w:r>
              <w:rPr>
                <w:rFonts w:hint="eastAsia"/>
              </w:rPr>
              <w:t>连接标识</w:t>
            </w:r>
            <w:r>
              <w:t>，</w:t>
            </w:r>
            <w:r>
              <w:t>user</w:t>
            </w:r>
            <w:r>
              <w:t>表示</w:t>
            </w:r>
            <w:r>
              <w:rPr>
                <w:rFonts w:hint="eastAsia"/>
              </w:rPr>
              <w:t>数据库</w:t>
            </w:r>
            <w:r>
              <w:t>用户名</w:t>
            </w:r>
            <w:r>
              <w:rPr>
                <w:rFonts w:hint="eastAsia"/>
              </w:rPr>
              <w:t>，</w:t>
            </w:r>
            <w:r>
              <w:t>passwd</w:t>
            </w:r>
            <w:r>
              <w:t>表示密码，</w:t>
            </w:r>
            <w:r>
              <w:t>dbname</w:t>
            </w:r>
            <w:r>
              <w:t>表示数据库名</w:t>
            </w:r>
            <w:commentRangeEnd w:id="174"/>
            <w:r w:rsidR="00A37B91">
              <w:rPr>
                <w:rStyle w:val="a6"/>
                <w:rFonts w:ascii="Tahoma" w:hAnsi="Tahoma"/>
                <w:kern w:val="2"/>
              </w:rPr>
              <w:commentReference w:id="174"/>
            </w:r>
          </w:p>
        </w:tc>
      </w:tr>
      <w:tr w:rsidR="00E20C23" w14:paraId="0AA70CA6" w14:textId="77777777" w:rsidTr="00E20C23">
        <w:tc>
          <w:tcPr>
            <w:tcW w:w="4264" w:type="dxa"/>
          </w:tcPr>
          <w:p w14:paraId="02ADFB12" w14:textId="5A8523EB" w:rsidR="00E20C23" w:rsidRPr="00E20C23" w:rsidRDefault="00E20C23" w:rsidP="00915013">
            <w:pPr>
              <w:pStyle w:val="ae"/>
              <w:ind w:firstLine="0"/>
            </w:pPr>
            <w:r>
              <w:t>host</w:t>
            </w:r>
          </w:p>
        </w:tc>
        <w:tc>
          <w:tcPr>
            <w:tcW w:w="4264" w:type="dxa"/>
          </w:tcPr>
          <w:p w14:paraId="678594B7" w14:textId="0C096FE3" w:rsidR="00E20C23" w:rsidRDefault="00E20C23" w:rsidP="00915013">
            <w:pPr>
              <w:pStyle w:val="ae"/>
              <w:ind w:firstLine="0"/>
            </w:pPr>
            <w:r>
              <w:rPr>
                <w:rFonts w:hint="eastAsia"/>
              </w:rPr>
              <w:t>数据库</w:t>
            </w:r>
            <w:r>
              <w:t>服务器地址</w:t>
            </w:r>
          </w:p>
        </w:tc>
      </w:tr>
      <w:tr w:rsidR="00E20C23" w14:paraId="09C531ED" w14:textId="77777777" w:rsidTr="00E20C23">
        <w:tc>
          <w:tcPr>
            <w:tcW w:w="4264" w:type="dxa"/>
          </w:tcPr>
          <w:p w14:paraId="459CF074" w14:textId="61160AF0" w:rsidR="00E20C23" w:rsidRDefault="00E20C23" w:rsidP="00915013">
            <w:pPr>
              <w:pStyle w:val="ae"/>
              <w:ind w:firstLine="0"/>
            </w:pPr>
            <w:r>
              <w:rPr>
                <w:rFonts w:hint="eastAsia"/>
              </w:rPr>
              <w:t>port</w:t>
            </w:r>
          </w:p>
        </w:tc>
        <w:tc>
          <w:tcPr>
            <w:tcW w:w="4264" w:type="dxa"/>
          </w:tcPr>
          <w:p w14:paraId="30C17C2A" w14:textId="44CABA4F" w:rsidR="00E20C23" w:rsidRDefault="00E20C23" w:rsidP="00915013">
            <w:pPr>
              <w:pStyle w:val="ae"/>
              <w:ind w:firstLine="0"/>
            </w:pPr>
            <w:r>
              <w:rPr>
                <w:rFonts w:hint="eastAsia"/>
              </w:rPr>
              <w:t>数据库</w:t>
            </w:r>
            <w:r>
              <w:t>服务端口</w:t>
            </w:r>
          </w:p>
        </w:tc>
      </w:tr>
      <w:tr w:rsidR="00E20C23" w14:paraId="5D452B51" w14:textId="77777777" w:rsidTr="00E20C23">
        <w:tc>
          <w:tcPr>
            <w:tcW w:w="4264" w:type="dxa"/>
          </w:tcPr>
          <w:p w14:paraId="6D18FC54" w14:textId="305A3474" w:rsidR="00E20C23" w:rsidRDefault="00E20C23" w:rsidP="00915013">
            <w:pPr>
              <w:pStyle w:val="ae"/>
              <w:ind w:firstLine="0"/>
            </w:pPr>
            <w:r>
              <w:rPr>
                <w:rFonts w:hint="eastAsia"/>
              </w:rPr>
              <w:t>ctype</w:t>
            </w:r>
          </w:p>
        </w:tc>
        <w:tc>
          <w:tcPr>
            <w:tcW w:w="4264" w:type="dxa"/>
          </w:tcPr>
          <w:p w14:paraId="72951B4C" w14:textId="1C6FB0AA" w:rsidR="00E20C23" w:rsidRDefault="00E20C23" w:rsidP="00915013">
            <w:pPr>
              <w:pStyle w:val="ae"/>
              <w:ind w:firstLine="0"/>
            </w:pPr>
            <w:r>
              <w:rPr>
                <w:rFonts w:hint="eastAsia"/>
              </w:rPr>
              <w:t>cdm</w:t>
            </w:r>
            <w:r>
              <w:t>与数据库的接口方式，支持</w:t>
            </w:r>
            <w:r>
              <w:t>odbc</w:t>
            </w:r>
            <w:r>
              <w:t>和</w:t>
            </w:r>
            <w:r>
              <w:t>esql</w:t>
            </w:r>
            <w:r>
              <w:t>两种</w:t>
            </w:r>
          </w:p>
        </w:tc>
      </w:tr>
      <w:tr w:rsidR="00E20C23" w14:paraId="341FCB12" w14:textId="77777777" w:rsidTr="00E20C23">
        <w:tc>
          <w:tcPr>
            <w:tcW w:w="4264" w:type="dxa"/>
          </w:tcPr>
          <w:p w14:paraId="1D7AAD8A" w14:textId="42BE3B0B" w:rsidR="00E20C23" w:rsidRPr="00E20C23" w:rsidRDefault="00E20C23" w:rsidP="00915013">
            <w:pPr>
              <w:pStyle w:val="ae"/>
              <w:ind w:firstLine="0"/>
            </w:pPr>
            <w:r>
              <w:t>charset</w:t>
            </w:r>
          </w:p>
        </w:tc>
        <w:tc>
          <w:tcPr>
            <w:tcW w:w="4264" w:type="dxa"/>
          </w:tcPr>
          <w:p w14:paraId="066036B7" w14:textId="6680861F" w:rsidR="00E20C23" w:rsidRPr="00E20C23" w:rsidRDefault="00E20C23" w:rsidP="00915013">
            <w:pPr>
              <w:pStyle w:val="ae"/>
              <w:ind w:firstLine="0"/>
            </w:pPr>
            <w:r>
              <w:rPr>
                <w:rFonts w:hint="eastAsia"/>
              </w:rPr>
              <w:t>数据库</w:t>
            </w:r>
            <w:r>
              <w:t>字符集，涉及中文</w:t>
            </w:r>
            <w:r>
              <w:rPr>
                <w:rFonts w:hint="eastAsia"/>
              </w:rPr>
              <w:t>字符</w:t>
            </w:r>
            <w:r>
              <w:t>时配置，取值</w:t>
            </w:r>
            <w:r>
              <w:t>utf8</w:t>
            </w:r>
            <w:r>
              <w:rPr>
                <w:rFonts w:hint="eastAsia"/>
              </w:rPr>
              <w:t>或</w:t>
            </w:r>
            <w:r>
              <w:t>gbk</w:t>
            </w:r>
          </w:p>
        </w:tc>
      </w:tr>
    </w:tbl>
    <w:p w14:paraId="76450232" w14:textId="77777777" w:rsidR="00E20C23" w:rsidRDefault="00E20C23" w:rsidP="00915013">
      <w:pPr>
        <w:pStyle w:val="ae"/>
      </w:pPr>
    </w:p>
    <w:p w14:paraId="74363BA1" w14:textId="77777777" w:rsidR="001811AB" w:rsidRDefault="001811AB" w:rsidP="007E7B15">
      <w:pPr>
        <w:pStyle w:val="5"/>
      </w:pPr>
      <w:r>
        <w:rPr>
          <w:rFonts w:hint="eastAsia"/>
        </w:rPr>
        <w:t>删除</w:t>
      </w:r>
      <w:r>
        <w:t>集群节点</w:t>
      </w:r>
    </w:p>
    <w:p w14:paraId="4706D4A1" w14:textId="0AD03CE9" w:rsidR="00915013" w:rsidRPr="00915013" w:rsidRDefault="00E20C23" w:rsidP="00915013">
      <w:pPr>
        <w:pStyle w:val="ae"/>
      </w:pPr>
      <w:r>
        <w:rPr>
          <w:rFonts w:hint="eastAsia"/>
        </w:rPr>
        <w:t>SET op=deldb,</w:t>
      </w:r>
      <w:r>
        <w:t xml:space="preserve"> </w:t>
      </w:r>
      <w:r>
        <w:rPr>
          <w:rFonts w:hint="eastAsia"/>
        </w:rPr>
        <w:t>name</w:t>
      </w:r>
      <w:proofErr w:type="gramStart"/>
      <w:r>
        <w:t>=[</w:t>
      </w:r>
      <w:proofErr w:type="gramEnd"/>
      <w:r>
        <w:t>db1]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264"/>
        <w:gridCol w:w="4264"/>
      </w:tblGrid>
      <w:tr w:rsidR="00E20C23" w14:paraId="7EDD99B8" w14:textId="77777777" w:rsidTr="00D17E0A">
        <w:tc>
          <w:tcPr>
            <w:tcW w:w="4264" w:type="dxa"/>
          </w:tcPr>
          <w:p w14:paraId="5845B352" w14:textId="77777777" w:rsidR="00E20C23" w:rsidRDefault="00E20C23" w:rsidP="00D17E0A">
            <w:pPr>
              <w:pStyle w:val="ae"/>
              <w:ind w:firstLine="0"/>
            </w:pPr>
            <w:r>
              <w:rPr>
                <w:rFonts w:hint="eastAsia"/>
              </w:rPr>
              <w:t>参数</w:t>
            </w:r>
          </w:p>
        </w:tc>
        <w:tc>
          <w:tcPr>
            <w:tcW w:w="4264" w:type="dxa"/>
          </w:tcPr>
          <w:p w14:paraId="04FD2769" w14:textId="77777777" w:rsidR="00E20C23" w:rsidRDefault="00E20C23" w:rsidP="00D17E0A">
            <w:pPr>
              <w:pStyle w:val="ae"/>
              <w:ind w:firstLine="0"/>
            </w:pPr>
            <w:r>
              <w:rPr>
                <w:rFonts w:hint="eastAsia"/>
              </w:rPr>
              <w:t>含义</w:t>
            </w:r>
          </w:p>
        </w:tc>
      </w:tr>
      <w:tr w:rsidR="00E20C23" w14:paraId="2ECC7604" w14:textId="77777777" w:rsidTr="00D17E0A">
        <w:tc>
          <w:tcPr>
            <w:tcW w:w="4264" w:type="dxa"/>
          </w:tcPr>
          <w:p w14:paraId="165F18FD" w14:textId="77777777" w:rsidR="00E20C23" w:rsidRDefault="00E20C23" w:rsidP="00D17E0A">
            <w:pPr>
              <w:pStyle w:val="ae"/>
              <w:ind w:firstLine="0"/>
            </w:pPr>
            <w:r>
              <w:t>o</w:t>
            </w:r>
            <w:r>
              <w:rPr>
                <w:rFonts w:hint="eastAsia"/>
              </w:rPr>
              <w:t>p</w:t>
            </w:r>
          </w:p>
        </w:tc>
        <w:tc>
          <w:tcPr>
            <w:tcW w:w="4264" w:type="dxa"/>
          </w:tcPr>
          <w:p w14:paraId="594E602D" w14:textId="6E095957" w:rsidR="00E20C23" w:rsidRDefault="00E20C23" w:rsidP="00E20C23">
            <w:pPr>
              <w:pStyle w:val="ae"/>
              <w:ind w:firstLine="0"/>
            </w:pPr>
            <w:r>
              <w:rPr>
                <w:rFonts w:hint="eastAsia"/>
              </w:rPr>
              <w:t>操作</w:t>
            </w:r>
            <w:r>
              <w:t>类型，</w:t>
            </w:r>
            <w:r>
              <w:t>deldb</w:t>
            </w:r>
            <w:r>
              <w:t>表示</w:t>
            </w:r>
            <w:r>
              <w:rPr>
                <w:rFonts w:hint="eastAsia"/>
              </w:rPr>
              <w:t>删除</w:t>
            </w:r>
            <w:r>
              <w:t>集群节点</w:t>
            </w:r>
          </w:p>
        </w:tc>
      </w:tr>
      <w:tr w:rsidR="00E20C23" w14:paraId="6DFBFEA8" w14:textId="77777777" w:rsidTr="00D17E0A">
        <w:tc>
          <w:tcPr>
            <w:tcW w:w="4264" w:type="dxa"/>
          </w:tcPr>
          <w:p w14:paraId="74D83EDB" w14:textId="77777777" w:rsidR="00E20C23" w:rsidRPr="00E20C23" w:rsidRDefault="00E20C23" w:rsidP="00D17E0A">
            <w:pPr>
              <w:pStyle w:val="ae"/>
              <w:ind w:firstLine="0"/>
            </w:pPr>
            <w:r>
              <w:t>name</w:t>
            </w:r>
          </w:p>
        </w:tc>
        <w:tc>
          <w:tcPr>
            <w:tcW w:w="4264" w:type="dxa"/>
          </w:tcPr>
          <w:p w14:paraId="26F05BBC" w14:textId="77777777" w:rsidR="00E20C23" w:rsidRDefault="00E20C23" w:rsidP="00D17E0A">
            <w:pPr>
              <w:pStyle w:val="ae"/>
              <w:ind w:firstLine="0"/>
            </w:pPr>
            <w:r>
              <w:rPr>
                <w:rFonts w:hint="eastAsia"/>
              </w:rPr>
              <w:t>DB</w:t>
            </w:r>
            <w:r>
              <w:t>节点逻辑名称</w:t>
            </w:r>
          </w:p>
        </w:tc>
      </w:tr>
    </w:tbl>
    <w:p w14:paraId="2C9E17DB" w14:textId="77777777" w:rsidR="00915013" w:rsidRPr="00915013" w:rsidRDefault="00915013" w:rsidP="00915013">
      <w:pPr>
        <w:pStyle w:val="ae"/>
      </w:pPr>
    </w:p>
    <w:p w14:paraId="4836A315" w14:textId="0A3C3EF5" w:rsidR="001811AB" w:rsidRDefault="001811AB" w:rsidP="007E7B15">
      <w:pPr>
        <w:pStyle w:val="5"/>
      </w:pPr>
      <w:bookmarkStart w:id="175" w:name="_查询集群节点信息"/>
      <w:bookmarkEnd w:id="175"/>
      <w:r w:rsidRPr="007E7B15">
        <w:rPr>
          <w:rFonts w:hint="eastAsia"/>
        </w:rPr>
        <w:t>查询集群</w:t>
      </w:r>
      <w:r w:rsidRPr="007E7B15">
        <w:t>节点信息</w:t>
      </w:r>
    </w:p>
    <w:p w14:paraId="66A0F72D" w14:textId="2A63E463" w:rsidR="00915013" w:rsidRDefault="00E20C23" w:rsidP="00915013">
      <w:pPr>
        <w:pStyle w:val="ae"/>
      </w:pPr>
      <w:r>
        <w:rPr>
          <w:rFonts w:hint="eastAsia"/>
        </w:rPr>
        <w:t>GET</w:t>
      </w:r>
      <w:r>
        <w:t xml:space="preserve"> dbc</w:t>
      </w:r>
      <w:r w:rsidR="00932A8E">
        <w:t>_db</w:t>
      </w:r>
      <w:r>
        <w:t>_list;</w:t>
      </w:r>
    </w:p>
    <w:p w14:paraId="77210E84" w14:textId="0C8D88F5" w:rsidR="00E20C23" w:rsidRPr="00915013" w:rsidRDefault="00E20C23" w:rsidP="00915013">
      <w:pPr>
        <w:pStyle w:val="ae"/>
      </w:pPr>
      <w:r>
        <w:rPr>
          <w:rFonts w:hint="eastAsia"/>
        </w:rPr>
        <w:t>返回</w:t>
      </w:r>
      <w:r>
        <w:t>结果相当于</w:t>
      </w:r>
      <w:r>
        <w:t>select</w:t>
      </w:r>
      <w:r>
        <w:t>结果，表结构参见</w:t>
      </w:r>
      <w:hyperlink w:anchor="_dbc_db_list" w:history="1">
        <w:r w:rsidR="00932A8E" w:rsidRPr="00020C7D">
          <w:rPr>
            <w:rStyle w:val="a5"/>
          </w:rPr>
          <w:t>dbc_db_list</w:t>
        </w:r>
      </w:hyperlink>
      <w:r w:rsidR="00932A8E">
        <w:rPr>
          <w:rFonts w:hint="eastAsia"/>
        </w:rPr>
        <w:t>。</w:t>
      </w:r>
    </w:p>
    <w:p w14:paraId="731B472D" w14:textId="77777777" w:rsidR="001811AB" w:rsidRDefault="001811AB" w:rsidP="007E7B15">
      <w:pPr>
        <w:pStyle w:val="5"/>
      </w:pPr>
      <w:r w:rsidRPr="007E7B15">
        <w:rPr>
          <w:rFonts w:hint="eastAsia"/>
        </w:rPr>
        <w:lastRenderedPageBreak/>
        <w:t>更新</w:t>
      </w:r>
      <w:r w:rsidRPr="007E7B15">
        <w:t>集群节点状态</w:t>
      </w:r>
    </w:p>
    <w:p w14:paraId="3677A83C" w14:textId="32E935BC" w:rsidR="00915013" w:rsidRDefault="00932A8E" w:rsidP="00915013">
      <w:pPr>
        <w:pStyle w:val="ae"/>
      </w:pPr>
      <w:r>
        <w:rPr>
          <w:rFonts w:hint="eastAsia"/>
        </w:rPr>
        <w:t>SET op=</w:t>
      </w:r>
      <w:r w:rsidR="000B3F69">
        <w:t>set</w:t>
      </w:r>
      <w:r>
        <w:t>state</w:t>
      </w:r>
      <w:r w:rsidR="000B3F69">
        <w:t xml:space="preserve">, </w:t>
      </w:r>
      <w:r w:rsidR="00FF4DBF">
        <w:rPr>
          <w:rFonts w:hint="eastAsia"/>
        </w:rPr>
        <w:t>name</w:t>
      </w:r>
      <w:proofErr w:type="gramStart"/>
      <w:r w:rsidR="00FF4DBF">
        <w:rPr>
          <w:rFonts w:hint="eastAsia"/>
        </w:rPr>
        <w:t>=[</w:t>
      </w:r>
      <w:proofErr w:type="gramEnd"/>
      <w:r w:rsidR="00FF4DBF">
        <w:rPr>
          <w:rFonts w:hint="eastAsia"/>
        </w:rPr>
        <w:t xml:space="preserve">db1], </w:t>
      </w:r>
      <w:r w:rsidR="000B3F69">
        <w:t>value=[online/offline];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264"/>
        <w:gridCol w:w="4264"/>
      </w:tblGrid>
      <w:tr w:rsidR="000B3F69" w14:paraId="429CCFBF" w14:textId="77777777" w:rsidTr="00D17E0A">
        <w:tc>
          <w:tcPr>
            <w:tcW w:w="4264" w:type="dxa"/>
          </w:tcPr>
          <w:p w14:paraId="5CE4E506" w14:textId="77777777" w:rsidR="000B3F69" w:rsidRDefault="000B3F69" w:rsidP="00D17E0A">
            <w:pPr>
              <w:pStyle w:val="ae"/>
              <w:ind w:firstLine="0"/>
            </w:pPr>
            <w:r>
              <w:rPr>
                <w:rFonts w:hint="eastAsia"/>
              </w:rPr>
              <w:t>参数</w:t>
            </w:r>
          </w:p>
        </w:tc>
        <w:tc>
          <w:tcPr>
            <w:tcW w:w="4264" w:type="dxa"/>
          </w:tcPr>
          <w:p w14:paraId="5432F98F" w14:textId="77777777" w:rsidR="000B3F69" w:rsidRDefault="000B3F69" w:rsidP="00D17E0A">
            <w:pPr>
              <w:pStyle w:val="ae"/>
              <w:ind w:firstLine="0"/>
            </w:pPr>
            <w:r>
              <w:rPr>
                <w:rFonts w:hint="eastAsia"/>
              </w:rPr>
              <w:t>含义</w:t>
            </w:r>
          </w:p>
        </w:tc>
      </w:tr>
      <w:tr w:rsidR="000B3F69" w14:paraId="6BA3FED8" w14:textId="77777777" w:rsidTr="00D17E0A">
        <w:tc>
          <w:tcPr>
            <w:tcW w:w="4264" w:type="dxa"/>
          </w:tcPr>
          <w:p w14:paraId="14DAA257" w14:textId="77777777" w:rsidR="000B3F69" w:rsidRDefault="000B3F69" w:rsidP="00D17E0A">
            <w:pPr>
              <w:pStyle w:val="ae"/>
              <w:ind w:firstLine="0"/>
            </w:pPr>
            <w:r>
              <w:t>o</w:t>
            </w:r>
            <w:r>
              <w:rPr>
                <w:rFonts w:hint="eastAsia"/>
              </w:rPr>
              <w:t>p</w:t>
            </w:r>
          </w:p>
        </w:tc>
        <w:tc>
          <w:tcPr>
            <w:tcW w:w="4264" w:type="dxa"/>
          </w:tcPr>
          <w:p w14:paraId="22928FD1" w14:textId="76D88619" w:rsidR="000B3F69" w:rsidRDefault="000B3F69" w:rsidP="000B3F69">
            <w:pPr>
              <w:pStyle w:val="ae"/>
              <w:ind w:firstLine="0"/>
            </w:pPr>
            <w:r>
              <w:rPr>
                <w:rFonts w:hint="eastAsia"/>
              </w:rPr>
              <w:t>操作</w:t>
            </w:r>
            <w:r>
              <w:t>类型，</w:t>
            </w:r>
            <w:r>
              <w:t>setstate</w:t>
            </w:r>
            <w:r>
              <w:t>表示</w:t>
            </w:r>
            <w:r>
              <w:rPr>
                <w:rFonts w:hint="eastAsia"/>
              </w:rPr>
              <w:t>更新</w:t>
            </w:r>
            <w:r>
              <w:t>集群节点状态</w:t>
            </w:r>
          </w:p>
        </w:tc>
      </w:tr>
      <w:tr w:rsidR="00FF4DBF" w14:paraId="26D36615" w14:textId="77777777" w:rsidTr="00D17E0A">
        <w:tc>
          <w:tcPr>
            <w:tcW w:w="4264" w:type="dxa"/>
          </w:tcPr>
          <w:p w14:paraId="20E8627D" w14:textId="17000DC5" w:rsidR="00FF4DBF" w:rsidRDefault="00FF4DBF" w:rsidP="00D17E0A">
            <w:pPr>
              <w:pStyle w:val="ae"/>
              <w:ind w:firstLine="0"/>
            </w:pPr>
            <w:commentRangeStart w:id="176"/>
            <w:r>
              <w:rPr>
                <w:rFonts w:hint="eastAsia"/>
              </w:rPr>
              <w:t>name</w:t>
            </w:r>
          </w:p>
        </w:tc>
        <w:tc>
          <w:tcPr>
            <w:tcW w:w="4264" w:type="dxa"/>
          </w:tcPr>
          <w:p w14:paraId="0E1716D3" w14:textId="0C725FA9" w:rsidR="00FF4DBF" w:rsidRDefault="00FF4DBF" w:rsidP="000B3F69">
            <w:pPr>
              <w:pStyle w:val="ae"/>
              <w:ind w:firstLine="0"/>
            </w:pPr>
            <w:r>
              <w:rPr>
                <w:rFonts w:hint="eastAsia"/>
              </w:rPr>
              <w:t>节点标识</w:t>
            </w:r>
            <w:commentRangeEnd w:id="176"/>
            <w:r>
              <w:rPr>
                <w:rStyle w:val="a6"/>
                <w:rFonts w:ascii="Tahoma" w:hAnsi="Tahoma"/>
                <w:kern w:val="2"/>
              </w:rPr>
              <w:commentReference w:id="176"/>
            </w:r>
          </w:p>
        </w:tc>
      </w:tr>
      <w:tr w:rsidR="000B3F69" w14:paraId="36F97F0D" w14:textId="77777777" w:rsidTr="00D17E0A">
        <w:tc>
          <w:tcPr>
            <w:tcW w:w="4264" w:type="dxa"/>
          </w:tcPr>
          <w:p w14:paraId="0D748DF9" w14:textId="0E8AFCE5" w:rsidR="000B3F69" w:rsidRPr="00E20C23" w:rsidRDefault="000B3F69" w:rsidP="00D17E0A">
            <w:pPr>
              <w:pStyle w:val="ae"/>
              <w:ind w:firstLine="0"/>
            </w:pPr>
            <w:r>
              <w:t>value</w:t>
            </w:r>
          </w:p>
        </w:tc>
        <w:tc>
          <w:tcPr>
            <w:tcW w:w="4264" w:type="dxa"/>
          </w:tcPr>
          <w:p w14:paraId="4B773357" w14:textId="1386EDE3" w:rsidR="000B3F69" w:rsidRDefault="000B3F69" w:rsidP="00D17E0A">
            <w:pPr>
              <w:pStyle w:val="ae"/>
              <w:ind w:firstLine="0"/>
            </w:pPr>
            <w:r>
              <w:rPr>
                <w:rFonts w:hint="eastAsia"/>
              </w:rPr>
              <w:t>节点状态，</w:t>
            </w:r>
            <w:r>
              <w:t>取值：</w:t>
            </w:r>
            <w:r>
              <w:t>online</w:t>
            </w:r>
            <w:r>
              <w:rPr>
                <w:rFonts w:hint="eastAsia"/>
              </w:rPr>
              <w:t>、</w:t>
            </w:r>
            <w:r>
              <w:t>offline</w:t>
            </w:r>
          </w:p>
        </w:tc>
      </w:tr>
    </w:tbl>
    <w:p w14:paraId="16C163B0" w14:textId="77777777" w:rsidR="000B3F69" w:rsidRPr="00915013" w:rsidRDefault="000B3F69" w:rsidP="00915013">
      <w:pPr>
        <w:pStyle w:val="ae"/>
      </w:pPr>
    </w:p>
    <w:p w14:paraId="3D510AA7" w14:textId="3A5F559E" w:rsidR="007E7B15" w:rsidRDefault="001811AB" w:rsidP="007E7B15">
      <w:pPr>
        <w:pStyle w:val="5"/>
      </w:pPr>
      <w:bookmarkStart w:id="177" w:name="_查询CDM节点信息"/>
      <w:bookmarkEnd w:id="177"/>
      <w:r w:rsidRPr="007E7B15">
        <w:rPr>
          <w:rFonts w:hint="eastAsia"/>
        </w:rPr>
        <w:t>查询</w:t>
      </w:r>
      <w:r w:rsidRPr="007E7B15">
        <w:rPr>
          <w:rFonts w:hint="eastAsia"/>
        </w:rPr>
        <w:t>CDM</w:t>
      </w:r>
      <w:r w:rsidRPr="007E7B15">
        <w:t>节点信息</w:t>
      </w:r>
    </w:p>
    <w:p w14:paraId="5268C8DC" w14:textId="444C7F73" w:rsidR="00915013" w:rsidRDefault="000B3F69" w:rsidP="007E7B15">
      <w:pPr>
        <w:pStyle w:val="ae"/>
      </w:pPr>
      <w:r>
        <w:rPr>
          <w:rFonts w:hint="eastAsia"/>
        </w:rPr>
        <w:t>GET</w:t>
      </w:r>
      <w:r>
        <w:t xml:space="preserve"> dbc_cdm_list;</w:t>
      </w:r>
    </w:p>
    <w:p w14:paraId="3CA7C91B" w14:textId="7068D566" w:rsidR="001811AB" w:rsidRPr="007E7B15" w:rsidRDefault="000B3F69" w:rsidP="007E7B15">
      <w:pPr>
        <w:pStyle w:val="ae"/>
      </w:pPr>
      <w:r>
        <w:rPr>
          <w:rFonts w:hint="eastAsia"/>
        </w:rPr>
        <w:t>返回</w:t>
      </w:r>
      <w:r>
        <w:rPr>
          <w:rFonts w:hint="eastAsia"/>
        </w:rPr>
        <w:t>CDM</w:t>
      </w:r>
      <w:r>
        <w:t>节点信息，相当于</w:t>
      </w:r>
      <w:r>
        <w:t>select</w:t>
      </w:r>
      <w:r>
        <w:t>结果，参见</w:t>
      </w:r>
      <w:r w:rsidR="00262D11">
        <w:rPr>
          <w:rFonts w:hint="eastAsia"/>
        </w:rPr>
        <w:t>章节</w:t>
      </w:r>
      <w:r w:rsidR="00262D11">
        <w:t>“</w:t>
      </w:r>
      <w:hyperlink w:anchor="_dbc_cdm_list" w:history="1">
        <w:r w:rsidRPr="000B3F69">
          <w:rPr>
            <w:rStyle w:val="a5"/>
          </w:rPr>
          <w:t>dbc_cdm_list</w:t>
        </w:r>
      </w:hyperlink>
      <w:r w:rsidR="00262D11">
        <w:t>”</w:t>
      </w:r>
      <w:r>
        <w:t>。</w:t>
      </w:r>
    </w:p>
    <w:p w14:paraId="18ADB0B2" w14:textId="3B205010" w:rsidR="00262D11" w:rsidRDefault="00262D11" w:rsidP="004E735C">
      <w:pPr>
        <w:pStyle w:val="4"/>
      </w:pPr>
      <w:bookmarkStart w:id="178" w:name="_配置管理"/>
      <w:bookmarkEnd w:id="178"/>
      <w:r>
        <w:rPr>
          <w:rFonts w:hint="eastAsia"/>
        </w:rPr>
        <w:t>配置</w:t>
      </w:r>
      <w:r>
        <w:t>管理</w:t>
      </w:r>
    </w:p>
    <w:p w14:paraId="30F461C5" w14:textId="6521C31F" w:rsidR="006C564E" w:rsidRDefault="006C564E" w:rsidP="006C564E">
      <w:pPr>
        <w:pStyle w:val="5"/>
      </w:pPr>
      <w:r>
        <w:rPr>
          <w:rFonts w:hint="eastAsia"/>
        </w:rPr>
        <w:t>查看</w:t>
      </w:r>
      <w:r>
        <w:t>配置信息</w:t>
      </w:r>
    </w:p>
    <w:p w14:paraId="61AC4503" w14:textId="14D79983" w:rsidR="00262D11" w:rsidRDefault="00262D11" w:rsidP="00262D11">
      <w:pPr>
        <w:pStyle w:val="ae"/>
      </w:pPr>
      <w:r>
        <w:rPr>
          <w:rFonts w:hint="eastAsia"/>
        </w:rPr>
        <w:t>GET</w:t>
      </w:r>
      <w:r>
        <w:t xml:space="preserve"> dbc_cdm_cfg</w:t>
      </w:r>
      <w:r>
        <w:rPr>
          <w:rFonts w:hint="eastAsia"/>
        </w:rPr>
        <w:t>;</w:t>
      </w:r>
    </w:p>
    <w:p w14:paraId="631E19FB" w14:textId="2406564F" w:rsidR="00262D11" w:rsidRDefault="00262D11" w:rsidP="00262D11">
      <w:pPr>
        <w:pStyle w:val="ae"/>
      </w:pPr>
      <w:r>
        <w:rPr>
          <w:rFonts w:hint="eastAsia"/>
        </w:rPr>
        <w:t>返回</w:t>
      </w:r>
      <w:r>
        <w:t>CDM</w:t>
      </w:r>
      <w:r>
        <w:t>节点配置信息，相当于</w:t>
      </w:r>
      <w:r>
        <w:t>select</w:t>
      </w:r>
      <w:r>
        <w:t>结果，参见</w:t>
      </w:r>
      <w:r w:rsidR="006C564E">
        <w:rPr>
          <w:rFonts w:hint="eastAsia"/>
        </w:rPr>
        <w:t>章节</w:t>
      </w:r>
      <w:r w:rsidR="006C564E">
        <w:t xml:space="preserve">“ </w:t>
      </w:r>
      <w:hyperlink w:anchor="_dbc_cdm_cfg" w:history="1">
        <w:r w:rsidR="006C564E" w:rsidRPr="006C564E">
          <w:rPr>
            <w:rStyle w:val="a5"/>
          </w:rPr>
          <w:t>dbc_cdm_cfg</w:t>
        </w:r>
      </w:hyperlink>
      <w:r w:rsidR="006C564E">
        <w:t xml:space="preserve"> ”</w:t>
      </w:r>
      <w:r w:rsidR="006C564E">
        <w:t>。</w:t>
      </w:r>
    </w:p>
    <w:p w14:paraId="2F2C7935" w14:textId="5A4E68F3" w:rsidR="006C564E" w:rsidRDefault="006C564E" w:rsidP="006C564E">
      <w:pPr>
        <w:pStyle w:val="5"/>
      </w:pPr>
      <w:r>
        <w:rPr>
          <w:rFonts w:hint="eastAsia"/>
        </w:rPr>
        <w:t>修改</w:t>
      </w:r>
      <w:r>
        <w:t>配置信息</w:t>
      </w:r>
    </w:p>
    <w:p w14:paraId="5832BE25" w14:textId="2E0AB1F1" w:rsidR="006C564E" w:rsidRDefault="006C564E" w:rsidP="006C564E">
      <w:pPr>
        <w:pStyle w:val="ae"/>
      </w:pPr>
      <w:r>
        <w:t>S</w:t>
      </w:r>
      <w:r>
        <w:rPr>
          <w:rFonts w:hint="eastAsia"/>
        </w:rPr>
        <w:t>ET</w:t>
      </w:r>
      <w:r>
        <w:t xml:space="preserve"> op=config, [name</w:t>
      </w:r>
      <w:proofErr w:type="gramStart"/>
      <w:r>
        <w:t>]=</w:t>
      </w:r>
      <w:proofErr w:type="gramEnd"/>
      <w:r>
        <w:t>[value]</w:t>
      </w:r>
      <w:r>
        <w:rPr>
          <w:rFonts w:hint="eastAsia"/>
        </w:rPr>
        <w:t>;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264"/>
        <w:gridCol w:w="4264"/>
      </w:tblGrid>
      <w:tr w:rsidR="006C564E" w14:paraId="54D61C10" w14:textId="77777777" w:rsidTr="00D17E0A">
        <w:tc>
          <w:tcPr>
            <w:tcW w:w="4264" w:type="dxa"/>
          </w:tcPr>
          <w:p w14:paraId="2EC751A4" w14:textId="77777777" w:rsidR="006C564E" w:rsidRDefault="006C564E" w:rsidP="00D17E0A">
            <w:pPr>
              <w:pStyle w:val="ae"/>
              <w:ind w:firstLine="0"/>
            </w:pPr>
            <w:r>
              <w:rPr>
                <w:rFonts w:hint="eastAsia"/>
              </w:rPr>
              <w:t>参数</w:t>
            </w:r>
          </w:p>
        </w:tc>
        <w:tc>
          <w:tcPr>
            <w:tcW w:w="4264" w:type="dxa"/>
          </w:tcPr>
          <w:p w14:paraId="2F93D16D" w14:textId="77777777" w:rsidR="006C564E" w:rsidRDefault="006C564E" w:rsidP="00D17E0A">
            <w:pPr>
              <w:pStyle w:val="ae"/>
              <w:ind w:firstLine="0"/>
            </w:pPr>
            <w:r>
              <w:rPr>
                <w:rFonts w:hint="eastAsia"/>
              </w:rPr>
              <w:t>含义</w:t>
            </w:r>
          </w:p>
        </w:tc>
      </w:tr>
      <w:tr w:rsidR="006C564E" w14:paraId="6465B8C6" w14:textId="77777777" w:rsidTr="00D17E0A">
        <w:tc>
          <w:tcPr>
            <w:tcW w:w="4264" w:type="dxa"/>
          </w:tcPr>
          <w:p w14:paraId="34FF6702" w14:textId="77777777" w:rsidR="006C564E" w:rsidRDefault="006C564E" w:rsidP="00D17E0A">
            <w:pPr>
              <w:pStyle w:val="ae"/>
              <w:ind w:firstLine="0"/>
            </w:pPr>
            <w:r>
              <w:t>o</w:t>
            </w:r>
            <w:r>
              <w:rPr>
                <w:rFonts w:hint="eastAsia"/>
              </w:rPr>
              <w:t>p</w:t>
            </w:r>
          </w:p>
        </w:tc>
        <w:tc>
          <w:tcPr>
            <w:tcW w:w="4264" w:type="dxa"/>
          </w:tcPr>
          <w:p w14:paraId="451F7F5C" w14:textId="192F5DBD" w:rsidR="006C564E" w:rsidRDefault="006C564E" w:rsidP="006C564E">
            <w:pPr>
              <w:pStyle w:val="ae"/>
              <w:ind w:firstLine="0"/>
            </w:pPr>
            <w:r>
              <w:rPr>
                <w:rFonts w:hint="eastAsia"/>
              </w:rPr>
              <w:t>操作</w:t>
            </w:r>
            <w:r>
              <w:t>类型，</w:t>
            </w:r>
            <w:r>
              <w:t>config</w:t>
            </w:r>
            <w:r>
              <w:t>表示</w:t>
            </w:r>
            <w:r>
              <w:rPr>
                <w:rFonts w:hint="eastAsia"/>
              </w:rPr>
              <w:t>修改配置</w:t>
            </w:r>
            <w:r>
              <w:t>信息</w:t>
            </w:r>
          </w:p>
        </w:tc>
      </w:tr>
      <w:tr w:rsidR="006C564E" w14:paraId="0A9F0E6A" w14:textId="77777777" w:rsidTr="00D17E0A">
        <w:tc>
          <w:tcPr>
            <w:tcW w:w="4264" w:type="dxa"/>
          </w:tcPr>
          <w:p w14:paraId="2D6E614B" w14:textId="565C6EB1" w:rsidR="006C564E" w:rsidRPr="00E20C23" w:rsidRDefault="006C564E" w:rsidP="00D17E0A">
            <w:pPr>
              <w:pStyle w:val="ae"/>
              <w:ind w:firstLine="0"/>
            </w:pPr>
            <w:r>
              <w:t>[name]</w:t>
            </w:r>
          </w:p>
        </w:tc>
        <w:tc>
          <w:tcPr>
            <w:tcW w:w="4264" w:type="dxa"/>
          </w:tcPr>
          <w:p w14:paraId="7E973A28" w14:textId="0ACA3EA9" w:rsidR="006C564E" w:rsidRDefault="006C564E" w:rsidP="00D17E0A">
            <w:pPr>
              <w:pStyle w:val="ae"/>
              <w:ind w:firstLine="0"/>
            </w:pPr>
            <w:r>
              <w:rPr>
                <w:rFonts w:hint="eastAsia"/>
              </w:rPr>
              <w:t>参数</w:t>
            </w:r>
            <w:r>
              <w:t>名称，参见</w:t>
            </w:r>
            <w:r>
              <w:rPr>
                <w:rFonts w:hint="eastAsia"/>
              </w:rPr>
              <w:t>章节</w:t>
            </w:r>
            <w:r>
              <w:t xml:space="preserve">“ </w:t>
            </w:r>
            <w:hyperlink w:anchor="_dbc_cdm_cfg" w:history="1">
              <w:r w:rsidRPr="006C564E">
                <w:rPr>
                  <w:rStyle w:val="a5"/>
                </w:rPr>
                <w:t>dbc_cdm_cfg</w:t>
              </w:r>
            </w:hyperlink>
            <w:r>
              <w:t xml:space="preserve"> ”</w:t>
            </w:r>
          </w:p>
        </w:tc>
      </w:tr>
      <w:tr w:rsidR="006C564E" w14:paraId="779B0ABE" w14:textId="77777777" w:rsidTr="00D17E0A">
        <w:tc>
          <w:tcPr>
            <w:tcW w:w="4264" w:type="dxa"/>
          </w:tcPr>
          <w:p w14:paraId="12D7076A" w14:textId="72202118" w:rsidR="006C564E" w:rsidRPr="006C564E" w:rsidRDefault="006C564E" w:rsidP="00D17E0A">
            <w:pPr>
              <w:pStyle w:val="ae"/>
              <w:ind w:firstLine="0"/>
            </w:pPr>
            <w:r>
              <w:t>[value]</w:t>
            </w:r>
          </w:p>
        </w:tc>
        <w:tc>
          <w:tcPr>
            <w:tcW w:w="4264" w:type="dxa"/>
          </w:tcPr>
          <w:p w14:paraId="5E44270D" w14:textId="26622D84" w:rsidR="006C564E" w:rsidRDefault="006C564E" w:rsidP="00D17E0A">
            <w:pPr>
              <w:pStyle w:val="ae"/>
              <w:ind w:firstLine="0"/>
            </w:pPr>
            <w:r>
              <w:rPr>
                <w:rFonts w:hint="eastAsia"/>
              </w:rPr>
              <w:t>参数值</w:t>
            </w:r>
            <w:r>
              <w:t>，参见</w:t>
            </w:r>
            <w:r>
              <w:rPr>
                <w:rFonts w:hint="eastAsia"/>
              </w:rPr>
              <w:t>章节</w:t>
            </w:r>
            <w:r>
              <w:t xml:space="preserve">“ </w:t>
            </w:r>
            <w:hyperlink w:anchor="_dbc_cdm_cfg" w:history="1">
              <w:r w:rsidRPr="006C564E">
                <w:rPr>
                  <w:rStyle w:val="a5"/>
                </w:rPr>
                <w:t>dbc_cdm_cfg</w:t>
              </w:r>
            </w:hyperlink>
            <w:r>
              <w:t xml:space="preserve"> ”</w:t>
            </w:r>
          </w:p>
        </w:tc>
      </w:tr>
    </w:tbl>
    <w:p w14:paraId="010EC872" w14:textId="77777777" w:rsidR="006C564E" w:rsidRPr="006C564E" w:rsidRDefault="006C564E" w:rsidP="00262D11">
      <w:pPr>
        <w:pStyle w:val="ae"/>
      </w:pPr>
    </w:p>
    <w:p w14:paraId="5A65EFFE" w14:textId="1A9952C0" w:rsidR="004E735C" w:rsidRDefault="004E735C" w:rsidP="004E735C">
      <w:pPr>
        <w:pStyle w:val="4"/>
      </w:pPr>
      <w:r>
        <w:rPr>
          <w:rFonts w:hint="eastAsia"/>
        </w:rPr>
        <w:t>license</w:t>
      </w:r>
      <w:r>
        <w:t>管理</w:t>
      </w:r>
    </w:p>
    <w:p w14:paraId="300CF404" w14:textId="3F35E8F1" w:rsidR="000C6DAE" w:rsidRDefault="000C6DAE" w:rsidP="000C6DAE">
      <w:pPr>
        <w:pStyle w:val="5"/>
      </w:pPr>
      <w:r>
        <w:rPr>
          <w:rFonts w:hint="eastAsia"/>
        </w:rPr>
        <w:t>license</w:t>
      </w:r>
      <w:r>
        <w:rPr>
          <w:rFonts w:hint="eastAsia"/>
        </w:rPr>
        <w:t>查看</w:t>
      </w:r>
    </w:p>
    <w:p w14:paraId="7BFA133E" w14:textId="77777777" w:rsidR="000C6DAE" w:rsidRDefault="000C6DAE" w:rsidP="000C6DAE">
      <w:pPr>
        <w:ind w:firstLine="420"/>
        <w:rPr>
          <w:rFonts w:ascii="Times New Roman" w:hAnsi="Times New Roman"/>
          <w:kern w:val="0"/>
          <w:sz w:val="21"/>
          <w:szCs w:val="20"/>
        </w:rPr>
      </w:pPr>
      <w:r>
        <w:rPr>
          <w:rFonts w:ascii="Times New Roman" w:hAnsi="Times New Roman" w:hint="eastAsia"/>
          <w:kern w:val="0"/>
          <w:sz w:val="21"/>
          <w:szCs w:val="20"/>
        </w:rPr>
        <w:t xml:space="preserve">GET </w:t>
      </w:r>
      <w:hyperlink w:anchor="_dbc_lic" w:history="1">
        <w:r>
          <w:rPr>
            <w:rFonts w:ascii="Times New Roman" w:hAnsi="Times New Roman" w:hint="eastAsia"/>
            <w:kern w:val="0"/>
            <w:sz w:val="21"/>
            <w:szCs w:val="20"/>
          </w:rPr>
          <w:t>dbc_lic</w:t>
        </w:r>
      </w:hyperlink>
      <w:r>
        <w:rPr>
          <w:rFonts w:ascii="Times New Roman" w:hAnsi="Times New Roman" w:hint="eastAsia"/>
          <w:kern w:val="0"/>
          <w:sz w:val="21"/>
          <w:szCs w:val="20"/>
        </w:rPr>
        <w:t>;</w:t>
      </w:r>
    </w:p>
    <w:p w14:paraId="43C130E7" w14:textId="77777777" w:rsidR="000C6DAE" w:rsidRDefault="000C6DAE" w:rsidP="000C6DAE">
      <w:pPr>
        <w:ind w:firstLine="420"/>
        <w:rPr>
          <w:rFonts w:ascii="Times New Roman" w:hAnsi="Times New Roman"/>
          <w:kern w:val="0"/>
          <w:sz w:val="21"/>
          <w:szCs w:val="20"/>
        </w:rPr>
      </w:pPr>
    </w:p>
    <w:tbl>
      <w:tblPr>
        <w:tblStyle w:val="af"/>
        <w:tblW w:w="8528" w:type="dxa"/>
        <w:tblLayout w:type="fixed"/>
        <w:tblLook w:val="04A0" w:firstRow="1" w:lastRow="0" w:firstColumn="1" w:lastColumn="0" w:noHBand="0" w:noVBand="1"/>
      </w:tblPr>
      <w:tblGrid>
        <w:gridCol w:w="4264"/>
        <w:gridCol w:w="4264"/>
      </w:tblGrid>
      <w:tr w:rsidR="000C6DAE" w14:paraId="27D31201" w14:textId="77777777" w:rsidTr="0046544D">
        <w:tc>
          <w:tcPr>
            <w:tcW w:w="4264" w:type="dxa"/>
          </w:tcPr>
          <w:p w14:paraId="657DDFAA" w14:textId="77777777" w:rsidR="000C6DAE" w:rsidRDefault="000C6DAE" w:rsidP="0046544D">
            <w:pPr>
              <w:pStyle w:val="ae"/>
              <w:ind w:firstLine="0"/>
            </w:pPr>
            <w:r>
              <w:rPr>
                <w:rFonts w:hint="eastAsia"/>
              </w:rPr>
              <w:lastRenderedPageBreak/>
              <w:t>参数</w:t>
            </w:r>
          </w:p>
        </w:tc>
        <w:tc>
          <w:tcPr>
            <w:tcW w:w="4264" w:type="dxa"/>
          </w:tcPr>
          <w:p w14:paraId="28FA5D1E" w14:textId="77777777" w:rsidR="000C6DAE" w:rsidRDefault="000C6DAE" w:rsidP="0046544D">
            <w:pPr>
              <w:pStyle w:val="ae"/>
              <w:ind w:firstLine="0"/>
            </w:pPr>
            <w:r>
              <w:rPr>
                <w:rFonts w:hint="eastAsia"/>
              </w:rPr>
              <w:t>含义</w:t>
            </w:r>
          </w:p>
        </w:tc>
      </w:tr>
      <w:tr w:rsidR="000C6DAE" w14:paraId="05D5C1B7" w14:textId="77777777" w:rsidTr="0046544D">
        <w:tc>
          <w:tcPr>
            <w:tcW w:w="4264" w:type="dxa"/>
          </w:tcPr>
          <w:p w14:paraId="67667C7D" w14:textId="77777777" w:rsidR="000C6DAE" w:rsidRDefault="000C6DAE" w:rsidP="0046544D">
            <w:pPr>
              <w:pStyle w:val="ae"/>
              <w:ind w:firstLine="0"/>
            </w:pPr>
            <w:r>
              <w:rPr>
                <w:rFonts w:hint="eastAsia"/>
              </w:rPr>
              <w:t>User</w:t>
            </w:r>
          </w:p>
        </w:tc>
        <w:tc>
          <w:tcPr>
            <w:tcW w:w="4264" w:type="dxa"/>
          </w:tcPr>
          <w:p w14:paraId="61C2B63A" w14:textId="77777777" w:rsidR="000C6DAE" w:rsidRDefault="000C6DAE" w:rsidP="0046544D">
            <w:pPr>
              <w:pStyle w:val="ae"/>
              <w:ind w:firstLine="0"/>
            </w:pPr>
            <w:r>
              <w:rPr>
                <w:rFonts w:hint="eastAsia"/>
              </w:rPr>
              <w:t>用户名</w:t>
            </w:r>
            <w:r>
              <w:t>，参见</w:t>
            </w:r>
            <w:r>
              <w:rPr>
                <w:rFonts w:hint="eastAsia"/>
              </w:rPr>
              <w:t>章节</w:t>
            </w:r>
            <w:r>
              <w:t>“</w:t>
            </w:r>
            <w:hyperlink w:anchor="_dbc_lic" w:history="1">
              <w:r>
                <w:rPr>
                  <w:rStyle w:val="af3"/>
                </w:rPr>
                <w:t>dbc</w:t>
              </w:r>
              <w:r>
                <w:rPr>
                  <w:rStyle w:val="af3"/>
                  <w:rFonts w:hint="eastAsia"/>
                </w:rPr>
                <w:t>_lic</w:t>
              </w:r>
            </w:hyperlink>
            <w:r>
              <w:t>”</w:t>
            </w:r>
          </w:p>
        </w:tc>
      </w:tr>
      <w:tr w:rsidR="000C6DAE" w14:paraId="47064344" w14:textId="77777777" w:rsidTr="0046544D">
        <w:trPr>
          <w:trHeight w:val="90"/>
        </w:trPr>
        <w:tc>
          <w:tcPr>
            <w:tcW w:w="4264" w:type="dxa"/>
          </w:tcPr>
          <w:p w14:paraId="74753982" w14:textId="77777777" w:rsidR="000C6DAE" w:rsidRDefault="000C6DAE" w:rsidP="0046544D">
            <w:pPr>
              <w:pStyle w:val="ae"/>
              <w:ind w:firstLine="0"/>
            </w:pPr>
            <w:r>
              <w:t>C</w:t>
            </w:r>
            <w:r>
              <w:rPr>
                <w:rFonts w:hint="eastAsia"/>
              </w:rPr>
              <w:t>ompany</w:t>
            </w:r>
          </w:p>
        </w:tc>
        <w:tc>
          <w:tcPr>
            <w:tcW w:w="4264" w:type="dxa"/>
          </w:tcPr>
          <w:p w14:paraId="502C1AA0" w14:textId="77777777" w:rsidR="000C6DAE" w:rsidRDefault="000C6DAE" w:rsidP="0046544D">
            <w:pPr>
              <w:pStyle w:val="ae"/>
              <w:ind w:firstLine="0"/>
            </w:pPr>
            <w:r>
              <w:rPr>
                <w:rFonts w:hint="eastAsia"/>
              </w:rPr>
              <w:t>公司，</w:t>
            </w:r>
            <w:r>
              <w:rPr>
                <w:rFonts w:hint="eastAsia"/>
              </w:rPr>
              <w:t xml:space="preserve">  </w:t>
            </w:r>
            <w:r>
              <w:t>参见</w:t>
            </w:r>
            <w:r>
              <w:rPr>
                <w:rFonts w:hint="eastAsia"/>
              </w:rPr>
              <w:t>章节</w:t>
            </w:r>
            <w:r>
              <w:t>“</w:t>
            </w:r>
            <w:hyperlink w:anchor="_dbc_lic" w:history="1">
              <w:r>
                <w:rPr>
                  <w:rStyle w:val="af3"/>
                </w:rPr>
                <w:t>dbc</w:t>
              </w:r>
              <w:r>
                <w:rPr>
                  <w:rStyle w:val="af3"/>
                  <w:rFonts w:hint="eastAsia"/>
                </w:rPr>
                <w:t>_lic</w:t>
              </w:r>
            </w:hyperlink>
            <w:r>
              <w:t>”</w:t>
            </w:r>
          </w:p>
        </w:tc>
      </w:tr>
      <w:tr w:rsidR="000C6DAE" w14:paraId="67CF4A1F" w14:textId="77777777" w:rsidTr="0046544D">
        <w:trPr>
          <w:trHeight w:val="90"/>
        </w:trPr>
        <w:tc>
          <w:tcPr>
            <w:tcW w:w="4264" w:type="dxa"/>
          </w:tcPr>
          <w:p w14:paraId="564F6B0F" w14:textId="77777777" w:rsidR="000C6DAE" w:rsidRDefault="000C6DAE" w:rsidP="0046544D">
            <w:pPr>
              <w:pStyle w:val="ae"/>
              <w:ind w:firstLine="0"/>
            </w:pPr>
            <w:r>
              <w:t>L</w:t>
            </w:r>
            <w:r>
              <w:rPr>
                <w:rFonts w:hint="eastAsia"/>
              </w:rPr>
              <w:t>icnumber</w:t>
            </w:r>
          </w:p>
        </w:tc>
        <w:tc>
          <w:tcPr>
            <w:tcW w:w="4264" w:type="dxa"/>
          </w:tcPr>
          <w:p w14:paraId="3FCAF2BE" w14:textId="77777777" w:rsidR="000C6DAE" w:rsidRDefault="000C6DAE" w:rsidP="0046544D">
            <w:pPr>
              <w:pStyle w:val="ae"/>
              <w:ind w:firstLine="0"/>
            </w:pPr>
            <w:r>
              <w:rPr>
                <w:rFonts w:hint="eastAsia"/>
              </w:rPr>
              <w:t>序列号</w:t>
            </w:r>
            <w:r>
              <w:t>，参见</w:t>
            </w:r>
            <w:r>
              <w:rPr>
                <w:rFonts w:hint="eastAsia"/>
              </w:rPr>
              <w:t>章节</w:t>
            </w:r>
            <w:r>
              <w:t>“</w:t>
            </w:r>
            <w:hyperlink w:anchor="_dbc_lic" w:history="1">
              <w:r>
                <w:rPr>
                  <w:rStyle w:val="af3"/>
                </w:rPr>
                <w:t>dbc</w:t>
              </w:r>
              <w:r>
                <w:rPr>
                  <w:rStyle w:val="af3"/>
                  <w:rFonts w:hint="eastAsia"/>
                </w:rPr>
                <w:t>_lic</w:t>
              </w:r>
            </w:hyperlink>
            <w:r>
              <w:t>”</w:t>
            </w:r>
          </w:p>
        </w:tc>
      </w:tr>
      <w:tr w:rsidR="000C6DAE" w14:paraId="12B087CF" w14:textId="77777777" w:rsidTr="0046544D">
        <w:trPr>
          <w:trHeight w:val="445"/>
        </w:trPr>
        <w:tc>
          <w:tcPr>
            <w:tcW w:w="4264" w:type="dxa"/>
          </w:tcPr>
          <w:p w14:paraId="165B8512" w14:textId="77777777" w:rsidR="000C6DAE" w:rsidRDefault="000C6DAE" w:rsidP="0046544D">
            <w:pPr>
              <w:pStyle w:val="ae"/>
              <w:ind w:firstLine="0"/>
            </w:pPr>
            <w:r>
              <w:rPr>
                <w:rFonts w:hint="eastAsia"/>
              </w:rPr>
              <w:t>Expire</w:t>
            </w:r>
          </w:p>
        </w:tc>
        <w:tc>
          <w:tcPr>
            <w:tcW w:w="4264" w:type="dxa"/>
          </w:tcPr>
          <w:p w14:paraId="500CB60A" w14:textId="77777777" w:rsidR="000C6DAE" w:rsidRDefault="000C6DAE" w:rsidP="0046544D">
            <w:pPr>
              <w:pStyle w:val="ae"/>
              <w:ind w:firstLine="0"/>
            </w:pPr>
            <w:r>
              <w:rPr>
                <w:rFonts w:hint="eastAsia"/>
              </w:rPr>
              <w:t>有效期</w:t>
            </w:r>
            <w:r>
              <w:t>，参见</w:t>
            </w:r>
            <w:r>
              <w:rPr>
                <w:rFonts w:hint="eastAsia"/>
              </w:rPr>
              <w:t>章节</w:t>
            </w:r>
            <w:r>
              <w:t>“</w:t>
            </w:r>
            <w:hyperlink w:anchor="_dbc_lic" w:history="1">
              <w:r>
                <w:rPr>
                  <w:rStyle w:val="af3"/>
                </w:rPr>
                <w:t>dbc</w:t>
              </w:r>
              <w:r>
                <w:rPr>
                  <w:rStyle w:val="af3"/>
                  <w:rFonts w:hint="eastAsia"/>
                </w:rPr>
                <w:t>_lic</w:t>
              </w:r>
            </w:hyperlink>
            <w:r>
              <w:t>”</w:t>
            </w:r>
          </w:p>
        </w:tc>
      </w:tr>
      <w:tr w:rsidR="000C6DAE" w14:paraId="04AD652C" w14:textId="77777777" w:rsidTr="0046544D">
        <w:tc>
          <w:tcPr>
            <w:tcW w:w="4264" w:type="dxa"/>
          </w:tcPr>
          <w:p w14:paraId="1956D270" w14:textId="77777777" w:rsidR="000C6DAE" w:rsidRDefault="000C6DAE" w:rsidP="0046544D">
            <w:pPr>
              <w:pStyle w:val="ae"/>
              <w:ind w:firstLine="0"/>
            </w:pPr>
            <w:r>
              <w:rPr>
                <w:rFonts w:hint="eastAsia"/>
              </w:rPr>
              <w:t>Session_max</w:t>
            </w:r>
          </w:p>
        </w:tc>
        <w:tc>
          <w:tcPr>
            <w:tcW w:w="4264" w:type="dxa"/>
          </w:tcPr>
          <w:p w14:paraId="32D3DC0B" w14:textId="77777777" w:rsidR="000C6DAE" w:rsidRDefault="000C6DAE" w:rsidP="0046544D">
            <w:pPr>
              <w:pStyle w:val="ae"/>
              <w:ind w:firstLine="0"/>
            </w:pPr>
            <w:r>
              <w:rPr>
                <w:rFonts w:hint="eastAsia"/>
              </w:rPr>
              <w:t>连接数</w:t>
            </w:r>
            <w:r>
              <w:t>，参见</w:t>
            </w:r>
            <w:r>
              <w:rPr>
                <w:rFonts w:hint="eastAsia"/>
              </w:rPr>
              <w:t>章节</w:t>
            </w:r>
            <w:r>
              <w:t>“</w:t>
            </w:r>
            <w:hyperlink w:anchor="_dbc_lic" w:history="1">
              <w:r>
                <w:rPr>
                  <w:rStyle w:val="af3"/>
                </w:rPr>
                <w:t>dbc</w:t>
              </w:r>
              <w:r>
                <w:rPr>
                  <w:rStyle w:val="af3"/>
                  <w:rFonts w:hint="eastAsia"/>
                </w:rPr>
                <w:t>_lic</w:t>
              </w:r>
            </w:hyperlink>
            <w:r>
              <w:t>”</w:t>
            </w:r>
          </w:p>
        </w:tc>
      </w:tr>
      <w:tr w:rsidR="000C6DAE" w14:paraId="2DA9A4BC" w14:textId="77777777" w:rsidTr="0046544D">
        <w:tc>
          <w:tcPr>
            <w:tcW w:w="4264" w:type="dxa"/>
          </w:tcPr>
          <w:p w14:paraId="0B0EEDED" w14:textId="77777777" w:rsidR="000C6DAE" w:rsidRDefault="000C6DAE" w:rsidP="0046544D">
            <w:pPr>
              <w:pStyle w:val="ae"/>
              <w:ind w:firstLine="0"/>
            </w:pPr>
            <w:r>
              <w:rPr>
                <w:rFonts w:hint="eastAsia"/>
              </w:rPr>
              <w:t>User_max</w:t>
            </w:r>
          </w:p>
        </w:tc>
        <w:tc>
          <w:tcPr>
            <w:tcW w:w="4264" w:type="dxa"/>
          </w:tcPr>
          <w:p w14:paraId="56CA65A1" w14:textId="77777777" w:rsidR="000C6DAE" w:rsidRDefault="000C6DAE" w:rsidP="0046544D">
            <w:pPr>
              <w:pStyle w:val="ae"/>
              <w:ind w:firstLine="0"/>
            </w:pPr>
            <w:r>
              <w:rPr>
                <w:rFonts w:hint="eastAsia"/>
              </w:rPr>
              <w:t>用户数</w:t>
            </w:r>
          </w:p>
        </w:tc>
      </w:tr>
    </w:tbl>
    <w:p w14:paraId="60219291" w14:textId="77777777" w:rsidR="000C6DAE" w:rsidRDefault="000C6DAE" w:rsidP="000C6DAE">
      <w:pPr>
        <w:ind w:firstLine="420"/>
        <w:rPr>
          <w:rFonts w:ascii="Times New Roman" w:hAnsi="Times New Roman"/>
          <w:kern w:val="0"/>
          <w:sz w:val="21"/>
          <w:szCs w:val="20"/>
        </w:rPr>
      </w:pPr>
    </w:p>
    <w:p w14:paraId="0300AF74" w14:textId="0A677D13" w:rsidR="000C6DAE" w:rsidRDefault="000C6DAE" w:rsidP="000C6DAE">
      <w:pPr>
        <w:pStyle w:val="5"/>
      </w:pPr>
      <w:r>
        <w:rPr>
          <w:rFonts w:hint="eastAsia"/>
        </w:rPr>
        <w:t>license</w:t>
      </w:r>
      <w:r>
        <w:rPr>
          <w:rFonts w:hint="eastAsia"/>
        </w:rPr>
        <w:t>导入</w:t>
      </w:r>
    </w:p>
    <w:p w14:paraId="4C57A266" w14:textId="5AA29101" w:rsidR="000C6DAE" w:rsidRDefault="000C6DAE" w:rsidP="000C6DAE">
      <w:pPr>
        <w:pStyle w:val="ae"/>
      </w:pPr>
      <w:r>
        <w:rPr>
          <w:rFonts w:hint="eastAsia"/>
        </w:rPr>
        <w:t>SET op=newlicense</w:t>
      </w:r>
      <w:r>
        <w:t xml:space="preserve">, </w:t>
      </w:r>
      <w:r>
        <w:rPr>
          <w:rFonts w:hint="eastAsia"/>
        </w:rPr>
        <w:t>name</w:t>
      </w:r>
      <w:proofErr w:type="gramStart"/>
      <w:r>
        <w:rPr>
          <w:rFonts w:hint="eastAsia"/>
        </w:rPr>
        <w:t>=[</w:t>
      </w:r>
      <w:proofErr w:type="gramEnd"/>
      <w:r>
        <w:rPr>
          <w:rFonts w:hint="eastAsia"/>
        </w:rPr>
        <w:t>name], company</w:t>
      </w:r>
      <w:r>
        <w:t>=[</w:t>
      </w:r>
      <w:r>
        <w:rPr>
          <w:rFonts w:hint="eastAsia"/>
        </w:rPr>
        <w:t>company</w:t>
      </w:r>
      <w:r>
        <w:t>]</w:t>
      </w:r>
      <w:r>
        <w:rPr>
          <w:rFonts w:hint="eastAsia"/>
        </w:rPr>
        <w:t>, licenseNum=[licenseNum]</w:t>
      </w:r>
      <w:r w:rsidR="00CB67CE">
        <w:rPr>
          <w:rFonts w:hint="eastAsia"/>
        </w:rPr>
        <w:t>,content=[content]</w:t>
      </w:r>
      <w:r>
        <w:t>;</w:t>
      </w:r>
    </w:p>
    <w:tbl>
      <w:tblPr>
        <w:tblStyle w:val="af"/>
        <w:tblW w:w="8528" w:type="dxa"/>
        <w:tblLayout w:type="fixed"/>
        <w:tblLook w:val="04A0" w:firstRow="1" w:lastRow="0" w:firstColumn="1" w:lastColumn="0" w:noHBand="0" w:noVBand="1"/>
      </w:tblPr>
      <w:tblGrid>
        <w:gridCol w:w="4264"/>
        <w:gridCol w:w="4264"/>
      </w:tblGrid>
      <w:tr w:rsidR="000C6DAE" w14:paraId="238D6E28" w14:textId="77777777" w:rsidTr="0046544D">
        <w:tc>
          <w:tcPr>
            <w:tcW w:w="4264" w:type="dxa"/>
          </w:tcPr>
          <w:p w14:paraId="58FDF1CE" w14:textId="77777777" w:rsidR="000C6DAE" w:rsidRDefault="000C6DAE" w:rsidP="0046544D">
            <w:pPr>
              <w:pStyle w:val="ae"/>
              <w:ind w:firstLine="0"/>
            </w:pPr>
            <w:r>
              <w:rPr>
                <w:rFonts w:hint="eastAsia"/>
              </w:rPr>
              <w:t>参数</w:t>
            </w:r>
          </w:p>
        </w:tc>
        <w:tc>
          <w:tcPr>
            <w:tcW w:w="4264" w:type="dxa"/>
          </w:tcPr>
          <w:p w14:paraId="21325902" w14:textId="77777777" w:rsidR="000C6DAE" w:rsidRDefault="000C6DAE" w:rsidP="0046544D">
            <w:pPr>
              <w:pStyle w:val="ae"/>
              <w:ind w:firstLine="0"/>
            </w:pPr>
            <w:r>
              <w:rPr>
                <w:rFonts w:hint="eastAsia"/>
              </w:rPr>
              <w:t>含义</w:t>
            </w:r>
          </w:p>
        </w:tc>
      </w:tr>
      <w:tr w:rsidR="000C6DAE" w14:paraId="66A0D923" w14:textId="77777777" w:rsidTr="0046544D">
        <w:tc>
          <w:tcPr>
            <w:tcW w:w="4264" w:type="dxa"/>
          </w:tcPr>
          <w:p w14:paraId="03C7B280" w14:textId="77777777" w:rsidR="000C6DAE" w:rsidRDefault="000C6DAE" w:rsidP="0046544D">
            <w:pPr>
              <w:pStyle w:val="ae"/>
              <w:ind w:firstLine="0"/>
            </w:pPr>
            <w:r>
              <w:t>o</w:t>
            </w:r>
            <w:r>
              <w:rPr>
                <w:rFonts w:hint="eastAsia"/>
              </w:rPr>
              <w:t>p</w:t>
            </w:r>
          </w:p>
        </w:tc>
        <w:tc>
          <w:tcPr>
            <w:tcW w:w="4264" w:type="dxa"/>
          </w:tcPr>
          <w:p w14:paraId="1F17944C" w14:textId="77777777" w:rsidR="000C6DAE" w:rsidRDefault="000C6DAE" w:rsidP="0046544D">
            <w:pPr>
              <w:pStyle w:val="ae"/>
              <w:ind w:firstLine="0"/>
            </w:pPr>
            <w:r>
              <w:rPr>
                <w:rFonts w:hint="eastAsia"/>
              </w:rPr>
              <w:t>操作</w:t>
            </w:r>
            <w:r>
              <w:t>类型，</w:t>
            </w:r>
            <w:r>
              <w:rPr>
                <w:rFonts w:hint="eastAsia"/>
              </w:rPr>
              <w:t>newlicense</w:t>
            </w:r>
            <w:r>
              <w:t>表示</w:t>
            </w:r>
            <w:r>
              <w:rPr>
                <w:rFonts w:hint="eastAsia"/>
              </w:rPr>
              <w:t>导入新的</w:t>
            </w:r>
            <w:r>
              <w:rPr>
                <w:rFonts w:hint="eastAsia"/>
              </w:rPr>
              <w:t>license</w:t>
            </w:r>
          </w:p>
        </w:tc>
      </w:tr>
      <w:tr w:rsidR="000C6DAE" w14:paraId="47DC8DC2" w14:textId="77777777" w:rsidTr="0046544D">
        <w:tc>
          <w:tcPr>
            <w:tcW w:w="4264" w:type="dxa"/>
          </w:tcPr>
          <w:p w14:paraId="43B6F007" w14:textId="77777777" w:rsidR="000C6DAE" w:rsidRDefault="000C6DAE" w:rsidP="0046544D">
            <w:pPr>
              <w:pStyle w:val="ae"/>
              <w:ind w:firstLine="0"/>
            </w:pPr>
            <w:r>
              <w:t>name</w:t>
            </w:r>
          </w:p>
        </w:tc>
        <w:tc>
          <w:tcPr>
            <w:tcW w:w="4264" w:type="dxa"/>
          </w:tcPr>
          <w:p w14:paraId="5C230DFD" w14:textId="77777777" w:rsidR="000C6DAE" w:rsidRDefault="000C6DAE" w:rsidP="0046544D">
            <w:pPr>
              <w:pStyle w:val="ae"/>
              <w:ind w:firstLine="0"/>
            </w:pPr>
            <w:r>
              <w:rPr>
                <w:rFonts w:hint="eastAsia"/>
              </w:rPr>
              <w:t>参数</w:t>
            </w:r>
            <w:r>
              <w:t>名称，</w:t>
            </w:r>
            <w:r>
              <w:rPr>
                <w:rFonts w:hint="eastAsia"/>
              </w:rPr>
              <w:t>用户名</w:t>
            </w:r>
          </w:p>
        </w:tc>
      </w:tr>
      <w:tr w:rsidR="000C6DAE" w14:paraId="3DDCC961" w14:textId="77777777" w:rsidTr="0046544D">
        <w:tc>
          <w:tcPr>
            <w:tcW w:w="4264" w:type="dxa"/>
          </w:tcPr>
          <w:p w14:paraId="73372610" w14:textId="77777777" w:rsidR="000C6DAE" w:rsidRDefault="000C6DAE" w:rsidP="0046544D">
            <w:pPr>
              <w:pStyle w:val="ae"/>
              <w:ind w:firstLine="0"/>
            </w:pPr>
            <w:r>
              <w:rPr>
                <w:rFonts w:hint="eastAsia"/>
              </w:rPr>
              <w:t>company</w:t>
            </w:r>
          </w:p>
        </w:tc>
        <w:tc>
          <w:tcPr>
            <w:tcW w:w="4264" w:type="dxa"/>
          </w:tcPr>
          <w:p w14:paraId="25BC24CE" w14:textId="77777777" w:rsidR="000C6DAE" w:rsidRDefault="000C6DAE" w:rsidP="0046544D">
            <w:pPr>
              <w:pStyle w:val="ae"/>
              <w:ind w:firstLine="0"/>
            </w:pPr>
            <w:r>
              <w:rPr>
                <w:rFonts w:hint="eastAsia"/>
              </w:rPr>
              <w:t>参数名称</w:t>
            </w:r>
            <w:r>
              <w:t>，</w:t>
            </w:r>
            <w:r>
              <w:rPr>
                <w:rFonts w:hint="eastAsia"/>
              </w:rPr>
              <w:t>公司名</w:t>
            </w:r>
          </w:p>
        </w:tc>
      </w:tr>
      <w:tr w:rsidR="000C6DAE" w14:paraId="48DD9A0F" w14:textId="77777777" w:rsidTr="0046544D">
        <w:tc>
          <w:tcPr>
            <w:tcW w:w="4264" w:type="dxa"/>
          </w:tcPr>
          <w:p w14:paraId="5A266035" w14:textId="77777777" w:rsidR="000C6DAE" w:rsidRDefault="000C6DAE" w:rsidP="0046544D">
            <w:pPr>
              <w:pStyle w:val="ae"/>
              <w:ind w:firstLine="0"/>
            </w:pPr>
            <w:r>
              <w:rPr>
                <w:rFonts w:hint="eastAsia"/>
              </w:rPr>
              <w:t>licenseNum</w:t>
            </w:r>
          </w:p>
        </w:tc>
        <w:tc>
          <w:tcPr>
            <w:tcW w:w="4264" w:type="dxa"/>
          </w:tcPr>
          <w:p w14:paraId="0D45C685" w14:textId="77777777" w:rsidR="000C6DAE" w:rsidRDefault="000C6DAE" w:rsidP="0046544D">
            <w:pPr>
              <w:pStyle w:val="ae"/>
              <w:ind w:firstLine="0"/>
            </w:pPr>
            <w:r>
              <w:rPr>
                <w:rFonts w:hint="eastAsia"/>
              </w:rPr>
              <w:t>参数名称</w:t>
            </w:r>
            <w:r>
              <w:t>，</w:t>
            </w:r>
            <w:r>
              <w:rPr>
                <w:rFonts w:hint="eastAsia"/>
              </w:rPr>
              <w:t>序列号</w:t>
            </w:r>
          </w:p>
        </w:tc>
      </w:tr>
      <w:tr w:rsidR="00CB67CE" w14:paraId="366E0402" w14:textId="77777777" w:rsidTr="0046544D">
        <w:tc>
          <w:tcPr>
            <w:tcW w:w="4264" w:type="dxa"/>
          </w:tcPr>
          <w:p w14:paraId="16FB8634" w14:textId="359C89C8" w:rsidR="00CB67CE" w:rsidRDefault="00CB67CE" w:rsidP="0046544D">
            <w:pPr>
              <w:pStyle w:val="ae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content</w:t>
            </w:r>
          </w:p>
        </w:tc>
        <w:tc>
          <w:tcPr>
            <w:tcW w:w="4264" w:type="dxa"/>
          </w:tcPr>
          <w:p w14:paraId="4A583ECC" w14:textId="5F8BF05E" w:rsidR="00CB67CE" w:rsidRDefault="00CB67CE" w:rsidP="0046544D">
            <w:pPr>
              <w:pStyle w:val="ae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参数名称，</w:t>
            </w:r>
            <w:r>
              <w:rPr>
                <w:rFonts w:hint="eastAsia"/>
              </w:rPr>
              <w:t>license</w:t>
            </w:r>
            <w:r>
              <w:rPr>
                <w:rFonts w:hint="eastAsia"/>
              </w:rPr>
              <w:t>文件内容</w:t>
            </w:r>
          </w:p>
        </w:tc>
      </w:tr>
      <w:tr w:rsidR="000C6DAE" w14:paraId="26FF8E7F" w14:textId="77777777" w:rsidTr="0046544D">
        <w:tc>
          <w:tcPr>
            <w:tcW w:w="4264" w:type="dxa"/>
          </w:tcPr>
          <w:p w14:paraId="786BFEB2" w14:textId="77777777" w:rsidR="000C6DAE" w:rsidRDefault="000C6DAE" w:rsidP="0046544D">
            <w:pPr>
              <w:pStyle w:val="ae"/>
              <w:ind w:firstLine="0"/>
            </w:pPr>
            <w:r>
              <w:rPr>
                <w:rFonts w:hint="eastAsia"/>
              </w:rPr>
              <w:t>[</w:t>
            </w:r>
            <w:r>
              <w:t>name</w:t>
            </w:r>
            <w:r>
              <w:rPr>
                <w:rFonts w:hint="eastAsia"/>
              </w:rPr>
              <w:t>]</w:t>
            </w:r>
          </w:p>
        </w:tc>
        <w:tc>
          <w:tcPr>
            <w:tcW w:w="4264" w:type="dxa"/>
          </w:tcPr>
          <w:p w14:paraId="6216FD48" w14:textId="77777777" w:rsidR="000C6DAE" w:rsidRDefault="000C6DAE" w:rsidP="0046544D">
            <w:pPr>
              <w:pStyle w:val="ae"/>
              <w:ind w:firstLine="0"/>
            </w:pPr>
            <w:r>
              <w:rPr>
                <w:rFonts w:hint="eastAsia"/>
              </w:rPr>
              <w:t>用户名</w:t>
            </w:r>
          </w:p>
        </w:tc>
      </w:tr>
      <w:tr w:rsidR="000C6DAE" w14:paraId="2B7578A3" w14:textId="77777777" w:rsidTr="0046544D">
        <w:tc>
          <w:tcPr>
            <w:tcW w:w="4264" w:type="dxa"/>
          </w:tcPr>
          <w:p w14:paraId="350A61B9" w14:textId="77777777" w:rsidR="000C6DAE" w:rsidRDefault="000C6DAE" w:rsidP="0046544D">
            <w:pPr>
              <w:pStyle w:val="ae"/>
              <w:ind w:firstLine="0"/>
            </w:pPr>
            <w:r>
              <w:rPr>
                <w:rFonts w:hint="eastAsia"/>
              </w:rPr>
              <w:t>[company]</w:t>
            </w:r>
          </w:p>
        </w:tc>
        <w:tc>
          <w:tcPr>
            <w:tcW w:w="4264" w:type="dxa"/>
          </w:tcPr>
          <w:p w14:paraId="6A53C9E6" w14:textId="77777777" w:rsidR="000C6DAE" w:rsidRDefault="000C6DAE" w:rsidP="0046544D">
            <w:pPr>
              <w:pStyle w:val="ae"/>
              <w:ind w:firstLine="0"/>
            </w:pPr>
            <w:r>
              <w:rPr>
                <w:rFonts w:hint="eastAsia"/>
              </w:rPr>
              <w:t>公司名</w:t>
            </w:r>
          </w:p>
        </w:tc>
      </w:tr>
      <w:tr w:rsidR="000C6DAE" w14:paraId="2F71003D" w14:textId="77777777" w:rsidTr="0046544D">
        <w:tc>
          <w:tcPr>
            <w:tcW w:w="4264" w:type="dxa"/>
          </w:tcPr>
          <w:p w14:paraId="54A1D743" w14:textId="77777777" w:rsidR="000C6DAE" w:rsidRDefault="000C6DAE" w:rsidP="0046544D">
            <w:pPr>
              <w:pStyle w:val="ae"/>
              <w:ind w:firstLine="0"/>
            </w:pPr>
            <w:r>
              <w:rPr>
                <w:rFonts w:hint="eastAsia"/>
              </w:rPr>
              <w:t>[licenseNum]</w:t>
            </w:r>
          </w:p>
        </w:tc>
        <w:tc>
          <w:tcPr>
            <w:tcW w:w="4264" w:type="dxa"/>
          </w:tcPr>
          <w:p w14:paraId="5FCBFB35" w14:textId="77777777" w:rsidR="000C6DAE" w:rsidRDefault="000C6DAE" w:rsidP="0046544D">
            <w:pPr>
              <w:pStyle w:val="ae"/>
              <w:ind w:firstLine="0"/>
            </w:pPr>
            <w:r>
              <w:rPr>
                <w:rFonts w:hint="eastAsia"/>
              </w:rPr>
              <w:t>序列号</w:t>
            </w:r>
          </w:p>
        </w:tc>
      </w:tr>
      <w:tr w:rsidR="00CB67CE" w14:paraId="7A87BE78" w14:textId="77777777" w:rsidTr="0046544D">
        <w:tc>
          <w:tcPr>
            <w:tcW w:w="4264" w:type="dxa"/>
          </w:tcPr>
          <w:p w14:paraId="792FFA5A" w14:textId="0EBE36F3" w:rsidR="00CB67CE" w:rsidRDefault="00CB67CE" w:rsidP="0046544D">
            <w:pPr>
              <w:pStyle w:val="ae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[content]</w:t>
            </w:r>
          </w:p>
        </w:tc>
        <w:tc>
          <w:tcPr>
            <w:tcW w:w="4264" w:type="dxa"/>
          </w:tcPr>
          <w:p w14:paraId="40A44F6C" w14:textId="25A5A64C" w:rsidR="00CB67CE" w:rsidRDefault="00CB67CE" w:rsidP="0046544D">
            <w:pPr>
              <w:pStyle w:val="ae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license</w:t>
            </w:r>
            <w:r>
              <w:rPr>
                <w:rFonts w:hint="eastAsia"/>
              </w:rPr>
              <w:t>文件内容（</w:t>
            </w:r>
            <w:r>
              <w:rPr>
                <w:rFonts w:hint="eastAsia"/>
              </w:rPr>
              <w:t>ASCii</w:t>
            </w:r>
            <w:r>
              <w:rPr>
                <w:rFonts w:hint="eastAsia"/>
              </w:rPr>
              <w:t>编码）</w:t>
            </w:r>
            <w:bookmarkStart w:id="179" w:name="_GoBack"/>
            <w:bookmarkEnd w:id="179"/>
          </w:p>
        </w:tc>
      </w:tr>
    </w:tbl>
    <w:p w14:paraId="10CBD05D" w14:textId="77777777" w:rsidR="0067387F" w:rsidRPr="0067387F" w:rsidRDefault="0067387F" w:rsidP="0067387F">
      <w:pPr>
        <w:pStyle w:val="ae"/>
      </w:pPr>
    </w:p>
    <w:p w14:paraId="6AF15E1E" w14:textId="77777777" w:rsidR="008F0CCD" w:rsidRDefault="008F0CCD" w:rsidP="008F0CCD">
      <w:pPr>
        <w:pStyle w:val="1"/>
        <w:spacing w:before="120" w:after="120" w:line="240" w:lineRule="auto"/>
        <w:ind w:left="425" w:hanging="425"/>
      </w:pPr>
      <w:r>
        <w:rPr>
          <w:rFonts w:hint="eastAsia"/>
        </w:rPr>
        <w:lastRenderedPageBreak/>
        <w:t>系统物理结构</w:t>
      </w:r>
      <w:bookmarkEnd w:id="162"/>
      <w:bookmarkEnd w:id="163"/>
      <w:bookmarkEnd w:id="164"/>
      <w:bookmarkEnd w:id="165"/>
      <w:bookmarkEnd w:id="166"/>
    </w:p>
    <w:p w14:paraId="48B4973D" w14:textId="77777777" w:rsidR="008F0CCD" w:rsidRDefault="008F0CCD" w:rsidP="008F0CCD">
      <w:pPr>
        <w:pStyle w:val="20"/>
        <w:tabs>
          <w:tab w:val="clear" w:pos="696"/>
          <w:tab w:val="num" w:pos="567"/>
          <w:tab w:val="left" w:pos="779"/>
        </w:tabs>
        <w:spacing w:before="120" w:after="120" w:line="240" w:lineRule="auto"/>
        <w:ind w:left="567" w:hanging="567"/>
      </w:pPr>
      <w:bookmarkStart w:id="180" w:name="_Toc23307376"/>
      <w:bookmarkStart w:id="181" w:name="_Toc28487366"/>
      <w:bookmarkStart w:id="182" w:name="_Toc28488636"/>
      <w:bookmarkStart w:id="183" w:name="_Toc292992085"/>
      <w:bookmarkStart w:id="184" w:name="_Toc427744514"/>
      <w:r>
        <w:rPr>
          <w:rFonts w:hint="eastAsia"/>
        </w:rPr>
        <w:t>静态结构</w:t>
      </w:r>
      <w:bookmarkEnd w:id="180"/>
      <w:bookmarkEnd w:id="181"/>
      <w:bookmarkEnd w:id="182"/>
      <w:bookmarkEnd w:id="183"/>
      <w:bookmarkEnd w:id="184"/>
    </w:p>
    <w:p w14:paraId="531AE031" w14:textId="77777777" w:rsidR="005469AE" w:rsidRPr="005469AE" w:rsidRDefault="00647E61" w:rsidP="005469AE">
      <w:pPr>
        <w:pStyle w:val="ae"/>
      </w:pPr>
      <w:r>
        <w:object w:dxaOrig="7425" w:dyaOrig="8559" w14:anchorId="1A877A1B">
          <v:shape id="_x0000_i1038" type="#_x0000_t75" style="width:372.35pt;height:428.8pt" o:ole="">
            <v:imagedata r:id="rId46" o:title=""/>
          </v:shape>
          <o:OLEObject Type="Embed" ProgID="VisioViewer.Viewer.1" ShapeID="_x0000_i1038" DrawAspect="Content" ObjectID="_1507462064" r:id="rId47"/>
        </w:object>
      </w:r>
    </w:p>
    <w:p w14:paraId="49179A42" w14:textId="77777777" w:rsidR="008F0CCD" w:rsidRDefault="008F0CCD" w:rsidP="008F0CCD">
      <w:pPr>
        <w:pStyle w:val="20"/>
        <w:tabs>
          <w:tab w:val="clear" w:pos="696"/>
          <w:tab w:val="num" w:pos="567"/>
          <w:tab w:val="left" w:pos="779"/>
        </w:tabs>
        <w:spacing w:before="120" w:after="120" w:line="240" w:lineRule="auto"/>
        <w:ind w:left="567" w:hanging="567"/>
      </w:pPr>
      <w:bookmarkStart w:id="185" w:name="_Toc23307377"/>
      <w:bookmarkStart w:id="186" w:name="_Toc28487367"/>
      <w:bookmarkStart w:id="187" w:name="_Toc28488637"/>
      <w:bookmarkStart w:id="188" w:name="_Toc292992086"/>
      <w:bookmarkStart w:id="189" w:name="_Toc427744515"/>
      <w:r>
        <w:rPr>
          <w:rFonts w:hint="eastAsia"/>
        </w:rPr>
        <w:t>动态结构</w:t>
      </w:r>
      <w:bookmarkEnd w:id="185"/>
      <w:bookmarkEnd w:id="186"/>
      <w:bookmarkEnd w:id="187"/>
      <w:bookmarkEnd w:id="188"/>
      <w:bookmarkEnd w:id="189"/>
    </w:p>
    <w:p w14:paraId="2985A361" w14:textId="77777777" w:rsidR="008F0CCD" w:rsidRDefault="008F0CCD" w:rsidP="008F0CCD">
      <w:pPr>
        <w:pStyle w:val="ae"/>
      </w:pPr>
      <w:r>
        <w:rPr>
          <w:rFonts w:hint="eastAsia"/>
        </w:rPr>
        <w:t>详细描述系统所有进程、业务</w:t>
      </w:r>
      <w:r>
        <w:rPr>
          <w:rFonts w:hint="eastAsia"/>
        </w:rPr>
        <w:t>FSM</w:t>
      </w:r>
      <w:r>
        <w:rPr>
          <w:rFonts w:hint="eastAsia"/>
        </w:rPr>
        <w:t>的生命周期以及创建关系。</w:t>
      </w:r>
    </w:p>
    <w:p w14:paraId="06D98C12" w14:textId="77777777" w:rsidR="00647E61" w:rsidRDefault="00647E61" w:rsidP="008F0CCD">
      <w:pPr>
        <w:pStyle w:val="ae"/>
      </w:pPr>
      <w:r>
        <w:object w:dxaOrig="10918" w:dyaOrig="6481" w14:anchorId="5A641002">
          <v:shape id="_x0000_i1039" type="#_x0000_t75" style="width:414.8pt;height:246.1pt" o:ole="">
            <v:imagedata r:id="rId48" o:title=""/>
          </v:shape>
          <o:OLEObject Type="Embed" ProgID="VisioViewer.Viewer.1" ShapeID="_x0000_i1039" DrawAspect="Content" ObjectID="_1507462065" r:id="rId49"/>
        </w:object>
      </w:r>
    </w:p>
    <w:p w14:paraId="62DF3B1F" w14:textId="77777777" w:rsidR="004B0EA6" w:rsidRDefault="004B0EA6" w:rsidP="004B0EA6">
      <w:pPr>
        <w:pStyle w:val="1"/>
        <w:spacing w:before="120" w:after="120" w:line="240" w:lineRule="auto"/>
        <w:ind w:left="425" w:hanging="425"/>
      </w:pPr>
      <w:bookmarkStart w:id="190" w:name="_Toc23307378"/>
      <w:bookmarkStart w:id="191" w:name="_Toc28487368"/>
      <w:bookmarkStart w:id="192" w:name="_Toc28488638"/>
      <w:bookmarkStart w:id="193" w:name="_Toc292992087"/>
      <w:bookmarkStart w:id="194" w:name="_Toc397501649"/>
      <w:bookmarkStart w:id="195" w:name="_Toc427744516"/>
      <w:r>
        <w:rPr>
          <w:rFonts w:hint="eastAsia"/>
        </w:rPr>
        <w:t>数据结构</w:t>
      </w:r>
      <w:bookmarkEnd w:id="190"/>
      <w:bookmarkEnd w:id="191"/>
      <w:bookmarkEnd w:id="192"/>
      <w:bookmarkEnd w:id="193"/>
      <w:bookmarkEnd w:id="194"/>
      <w:bookmarkEnd w:id="195"/>
    </w:p>
    <w:p w14:paraId="28EBF106" w14:textId="75FED271" w:rsidR="004B0EA6" w:rsidRDefault="004B0EA6" w:rsidP="004B0EA6">
      <w:pPr>
        <w:pStyle w:val="ae"/>
      </w:pPr>
      <w:r>
        <w:rPr>
          <w:rFonts w:hint="eastAsia"/>
        </w:rPr>
        <w:t>描述系统的数据模型、数据库表定义、配置文件定义。</w:t>
      </w:r>
    </w:p>
    <w:p w14:paraId="7E8A4812" w14:textId="77777777" w:rsidR="004B0EA6" w:rsidRDefault="004B0EA6" w:rsidP="004B0EA6">
      <w:pPr>
        <w:pStyle w:val="20"/>
        <w:tabs>
          <w:tab w:val="clear" w:pos="696"/>
          <w:tab w:val="num" w:pos="567"/>
          <w:tab w:val="left" w:pos="779"/>
        </w:tabs>
        <w:spacing w:before="120" w:after="120" w:line="240" w:lineRule="auto"/>
        <w:ind w:left="567" w:hanging="567"/>
      </w:pPr>
      <w:bookmarkStart w:id="196" w:name="_Toc292992088"/>
      <w:bookmarkStart w:id="197" w:name="_Toc397501650"/>
      <w:bookmarkStart w:id="198" w:name="_Toc427744517"/>
      <w:r>
        <w:rPr>
          <w:rFonts w:hint="eastAsia"/>
        </w:rPr>
        <w:t>数据模型</w:t>
      </w:r>
      <w:bookmarkEnd w:id="196"/>
      <w:bookmarkEnd w:id="197"/>
      <w:bookmarkEnd w:id="198"/>
    </w:p>
    <w:p w14:paraId="19FBD307" w14:textId="77777777" w:rsidR="004B0EA6" w:rsidRDefault="004B0EA6" w:rsidP="008F0CCD">
      <w:pPr>
        <w:pStyle w:val="ae"/>
      </w:pPr>
    </w:p>
    <w:p w14:paraId="6CDB6A03" w14:textId="77777777" w:rsidR="004B0EA6" w:rsidRDefault="004B0EA6" w:rsidP="004B0EA6">
      <w:pPr>
        <w:pStyle w:val="20"/>
        <w:tabs>
          <w:tab w:val="clear" w:pos="696"/>
          <w:tab w:val="num" w:pos="567"/>
          <w:tab w:val="left" w:pos="779"/>
        </w:tabs>
        <w:spacing w:before="120" w:after="120" w:line="240" w:lineRule="auto"/>
        <w:ind w:left="567" w:hanging="567"/>
      </w:pPr>
      <w:bookmarkStart w:id="199" w:name="_Toc292992089"/>
      <w:bookmarkStart w:id="200" w:name="_Toc397501651"/>
      <w:bookmarkStart w:id="201" w:name="_Toc427744518"/>
      <w:r>
        <w:rPr>
          <w:rFonts w:hint="eastAsia"/>
        </w:rPr>
        <w:t>数据库表</w:t>
      </w:r>
      <w:bookmarkEnd w:id="199"/>
      <w:bookmarkEnd w:id="200"/>
      <w:bookmarkEnd w:id="201"/>
    </w:p>
    <w:p w14:paraId="7B1AA550" w14:textId="0A186CCF" w:rsidR="00353FCC" w:rsidRDefault="00353FCC" w:rsidP="00353FCC">
      <w:pPr>
        <w:pStyle w:val="30"/>
      </w:pPr>
      <w:bookmarkStart w:id="202" w:name="_dbc_list"/>
      <w:bookmarkStart w:id="203" w:name="_dbc_table_list"/>
      <w:bookmarkStart w:id="204" w:name="_dbc_user_list"/>
      <w:bookmarkEnd w:id="202"/>
      <w:bookmarkEnd w:id="203"/>
      <w:bookmarkEnd w:id="204"/>
      <w:r>
        <w:t>dbc</w:t>
      </w:r>
      <w:r>
        <w:rPr>
          <w:rFonts w:hint="eastAsia"/>
        </w:rPr>
        <w:t>_</w:t>
      </w:r>
      <w:r>
        <w:t>user</w:t>
      </w:r>
      <w:r>
        <w:rPr>
          <w:rFonts w:hint="eastAsia"/>
        </w:rPr>
        <w:t>_</w:t>
      </w:r>
      <w:r>
        <w:t>list</w:t>
      </w:r>
    </w:p>
    <w:p w14:paraId="4844DBE8" w14:textId="233E881A" w:rsidR="00353FCC" w:rsidRPr="000B3F69" w:rsidRDefault="00353FCC" w:rsidP="00353FCC">
      <w:pPr>
        <w:pStyle w:val="ae"/>
      </w:pPr>
      <w:r>
        <w:rPr>
          <w:rFonts w:hint="eastAsia"/>
        </w:rPr>
        <w:t>此</w:t>
      </w:r>
      <w:r>
        <w:t>表结构</w:t>
      </w:r>
      <w:r>
        <w:rPr>
          <w:rFonts w:hint="eastAsia"/>
        </w:rPr>
        <w:t>是</w:t>
      </w:r>
      <w:r>
        <w:t>虚拟的，不</w:t>
      </w:r>
      <w:r>
        <w:rPr>
          <w:rFonts w:hint="eastAsia"/>
        </w:rPr>
        <w:t>可</w:t>
      </w:r>
      <w:r>
        <w:t>直接操作，参见</w:t>
      </w:r>
      <w:r>
        <w:rPr>
          <w:rFonts w:hint="eastAsia"/>
        </w:rPr>
        <w:t>章节“</w:t>
      </w:r>
      <w:hyperlink w:anchor="_查询用户列表" w:history="1">
        <w:r>
          <w:rPr>
            <w:rStyle w:val="a5"/>
            <w:rFonts w:hint="eastAsia"/>
          </w:rPr>
          <w:t>查询用户</w:t>
        </w:r>
        <w:r w:rsidRPr="00D17E0A">
          <w:rPr>
            <w:rStyle w:val="a5"/>
          </w:rPr>
          <w:t>列表</w:t>
        </w:r>
      </w:hyperlink>
      <w:r>
        <w:rPr>
          <w:rFonts w:hint="eastAsia"/>
        </w:rPr>
        <w:t>”。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6"/>
        <w:gridCol w:w="1559"/>
        <w:gridCol w:w="3544"/>
        <w:gridCol w:w="1899"/>
      </w:tblGrid>
      <w:tr w:rsidR="00353FCC" w14:paraId="5DC2209E" w14:textId="77777777" w:rsidTr="004A28D5">
        <w:tc>
          <w:tcPr>
            <w:tcW w:w="1526" w:type="dxa"/>
          </w:tcPr>
          <w:p w14:paraId="14B53836" w14:textId="77777777" w:rsidR="00353FCC" w:rsidRDefault="00353FCC" w:rsidP="004A28D5">
            <w:pPr>
              <w:pStyle w:val="ae"/>
              <w:ind w:firstLine="0"/>
            </w:pPr>
            <w:r>
              <w:rPr>
                <w:rFonts w:hint="eastAsia"/>
              </w:rPr>
              <w:t>字段</w:t>
            </w:r>
          </w:p>
        </w:tc>
        <w:tc>
          <w:tcPr>
            <w:tcW w:w="1559" w:type="dxa"/>
          </w:tcPr>
          <w:p w14:paraId="073A3CCC" w14:textId="77777777" w:rsidR="00353FCC" w:rsidRDefault="00353FCC" w:rsidP="004A28D5">
            <w:pPr>
              <w:pStyle w:val="ae"/>
              <w:ind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3544" w:type="dxa"/>
          </w:tcPr>
          <w:p w14:paraId="603B1508" w14:textId="77777777" w:rsidR="00353FCC" w:rsidRDefault="00353FCC" w:rsidP="004A28D5">
            <w:pPr>
              <w:pStyle w:val="ae"/>
              <w:ind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1899" w:type="dxa"/>
          </w:tcPr>
          <w:p w14:paraId="55A2B337" w14:textId="77777777" w:rsidR="00353FCC" w:rsidRDefault="00353FCC" w:rsidP="004A28D5">
            <w:pPr>
              <w:pStyle w:val="ae"/>
              <w:ind w:firstLine="0"/>
            </w:pPr>
            <w:r>
              <w:rPr>
                <w:rFonts w:hint="eastAsia"/>
              </w:rPr>
              <w:t>备注</w:t>
            </w:r>
          </w:p>
        </w:tc>
      </w:tr>
      <w:tr w:rsidR="00353FCC" w14:paraId="354D6511" w14:textId="77777777" w:rsidTr="004A28D5">
        <w:tc>
          <w:tcPr>
            <w:tcW w:w="1526" w:type="dxa"/>
          </w:tcPr>
          <w:p w14:paraId="7B6A2CDB" w14:textId="77777777" w:rsidR="00353FCC" w:rsidRDefault="00353FCC" w:rsidP="004A28D5">
            <w:pPr>
              <w:pStyle w:val="ae"/>
              <w:ind w:firstLine="0"/>
            </w:pPr>
            <w:r>
              <w:rPr>
                <w:rFonts w:hint="eastAsia"/>
              </w:rPr>
              <w:t>name</w:t>
            </w:r>
          </w:p>
        </w:tc>
        <w:tc>
          <w:tcPr>
            <w:tcW w:w="1559" w:type="dxa"/>
          </w:tcPr>
          <w:p w14:paraId="3347B722" w14:textId="77777777" w:rsidR="00353FCC" w:rsidRDefault="00353FCC" w:rsidP="004A28D5">
            <w:pPr>
              <w:pStyle w:val="ae"/>
              <w:ind w:firstLine="0"/>
            </w:pPr>
            <w:r>
              <w:rPr>
                <w:rFonts w:hint="eastAsia"/>
              </w:rPr>
              <w:t>varchar(</w:t>
            </w:r>
            <w:r>
              <w:t>20</w:t>
            </w:r>
            <w:r>
              <w:rPr>
                <w:rFonts w:hint="eastAsia"/>
              </w:rPr>
              <w:t>)</w:t>
            </w:r>
          </w:p>
        </w:tc>
        <w:tc>
          <w:tcPr>
            <w:tcW w:w="3544" w:type="dxa"/>
          </w:tcPr>
          <w:p w14:paraId="61496AA4" w14:textId="06BF2274" w:rsidR="00353FCC" w:rsidRDefault="00353FCC" w:rsidP="004A28D5">
            <w:pPr>
              <w:pStyle w:val="ae"/>
              <w:ind w:firstLine="0"/>
            </w:pPr>
            <w:r>
              <w:rPr>
                <w:rFonts w:hint="eastAsia"/>
              </w:rPr>
              <w:t>用户</w:t>
            </w:r>
            <w:r>
              <w:t>名</w:t>
            </w:r>
          </w:p>
        </w:tc>
        <w:tc>
          <w:tcPr>
            <w:tcW w:w="1899" w:type="dxa"/>
          </w:tcPr>
          <w:p w14:paraId="588D06DE" w14:textId="77777777" w:rsidR="00353FCC" w:rsidRDefault="00353FCC" w:rsidP="004A28D5">
            <w:pPr>
              <w:pStyle w:val="ae"/>
              <w:ind w:firstLine="0"/>
            </w:pPr>
          </w:p>
        </w:tc>
      </w:tr>
      <w:tr w:rsidR="00353FCC" w14:paraId="6559B3EE" w14:textId="77777777" w:rsidTr="004A28D5">
        <w:tc>
          <w:tcPr>
            <w:tcW w:w="1526" w:type="dxa"/>
          </w:tcPr>
          <w:p w14:paraId="752AFEA9" w14:textId="2BBB33C8" w:rsidR="00353FCC" w:rsidRDefault="00353FCC" w:rsidP="004A28D5">
            <w:pPr>
              <w:pStyle w:val="ae"/>
              <w:ind w:firstLine="0"/>
            </w:pPr>
            <w:r>
              <w:t>super</w:t>
            </w:r>
          </w:p>
        </w:tc>
        <w:tc>
          <w:tcPr>
            <w:tcW w:w="1559" w:type="dxa"/>
          </w:tcPr>
          <w:p w14:paraId="0D789029" w14:textId="034C9DF5" w:rsidR="00353FCC" w:rsidRDefault="00353FCC" w:rsidP="004A28D5">
            <w:pPr>
              <w:pStyle w:val="ae"/>
              <w:ind w:firstLine="0"/>
            </w:pPr>
            <w:r>
              <w:t>char(1)</w:t>
            </w:r>
          </w:p>
        </w:tc>
        <w:tc>
          <w:tcPr>
            <w:tcW w:w="3544" w:type="dxa"/>
          </w:tcPr>
          <w:p w14:paraId="653F249F" w14:textId="1E96F505" w:rsidR="00353FCC" w:rsidRDefault="00353FCC" w:rsidP="004A28D5">
            <w:pPr>
              <w:pStyle w:val="ae"/>
              <w:ind w:firstLine="0"/>
            </w:pPr>
            <w:r>
              <w:rPr>
                <w:rFonts w:hint="eastAsia"/>
              </w:rPr>
              <w:t>是否为</w:t>
            </w:r>
            <w:r>
              <w:t>DBA</w:t>
            </w:r>
            <w:r>
              <w:t>，</w:t>
            </w:r>
            <w:r>
              <w:t>Y</w:t>
            </w:r>
            <w:r>
              <w:rPr>
                <w:rFonts w:hint="eastAsia"/>
              </w:rPr>
              <w:t>：</w:t>
            </w:r>
            <w:r>
              <w:t>是</w:t>
            </w:r>
            <w:r>
              <w:rPr>
                <w:rFonts w:hint="eastAsia"/>
              </w:rPr>
              <w:t>，</w:t>
            </w:r>
            <w:r>
              <w:t>N</w:t>
            </w:r>
            <w:r>
              <w:rPr>
                <w:rFonts w:hint="eastAsia"/>
              </w:rPr>
              <w:t>：</w:t>
            </w:r>
            <w:r>
              <w:t>否</w:t>
            </w:r>
          </w:p>
        </w:tc>
        <w:tc>
          <w:tcPr>
            <w:tcW w:w="1899" w:type="dxa"/>
          </w:tcPr>
          <w:p w14:paraId="426CDCA6" w14:textId="77777777" w:rsidR="00353FCC" w:rsidRDefault="00353FCC" w:rsidP="004A28D5">
            <w:pPr>
              <w:pStyle w:val="ae"/>
              <w:ind w:firstLine="0"/>
            </w:pPr>
          </w:p>
        </w:tc>
      </w:tr>
    </w:tbl>
    <w:p w14:paraId="27ADBDD5" w14:textId="54CC4721" w:rsidR="00D17E0A" w:rsidRDefault="00D17E0A" w:rsidP="00D17E0A">
      <w:pPr>
        <w:pStyle w:val="30"/>
      </w:pPr>
      <w:bookmarkStart w:id="205" w:name="_dbc_table_list_1"/>
      <w:bookmarkEnd w:id="205"/>
      <w:r>
        <w:t>dbc</w:t>
      </w:r>
      <w:r>
        <w:rPr>
          <w:rFonts w:hint="eastAsia"/>
        </w:rPr>
        <w:t>_</w:t>
      </w:r>
      <w:r>
        <w:t>table</w:t>
      </w:r>
      <w:r>
        <w:rPr>
          <w:rFonts w:hint="eastAsia"/>
        </w:rPr>
        <w:t>_</w:t>
      </w:r>
      <w:r>
        <w:t>list</w:t>
      </w:r>
    </w:p>
    <w:p w14:paraId="4F585292" w14:textId="05E10D98" w:rsidR="00D17E0A" w:rsidRPr="000B3F69" w:rsidRDefault="00D17E0A" w:rsidP="00D17E0A">
      <w:pPr>
        <w:pStyle w:val="ae"/>
      </w:pPr>
      <w:r>
        <w:rPr>
          <w:rFonts w:hint="eastAsia"/>
        </w:rPr>
        <w:t>此</w:t>
      </w:r>
      <w:r>
        <w:t>表结构</w:t>
      </w:r>
      <w:r>
        <w:rPr>
          <w:rFonts w:hint="eastAsia"/>
        </w:rPr>
        <w:t>是</w:t>
      </w:r>
      <w:r>
        <w:t>虚拟的，不</w:t>
      </w:r>
      <w:r>
        <w:rPr>
          <w:rFonts w:hint="eastAsia"/>
        </w:rPr>
        <w:t>可</w:t>
      </w:r>
      <w:r>
        <w:t>直接操作，参见</w:t>
      </w:r>
      <w:r>
        <w:rPr>
          <w:rFonts w:hint="eastAsia"/>
        </w:rPr>
        <w:t>章节“</w:t>
      </w:r>
      <w:hyperlink w:anchor="_获取table列表" w:history="1">
        <w:r w:rsidRPr="00D17E0A">
          <w:rPr>
            <w:rStyle w:val="a5"/>
            <w:rFonts w:hint="eastAsia"/>
          </w:rPr>
          <w:t>获取</w:t>
        </w:r>
        <w:r w:rsidRPr="00D17E0A">
          <w:rPr>
            <w:rStyle w:val="a5"/>
          </w:rPr>
          <w:t>table</w:t>
        </w:r>
        <w:r w:rsidRPr="00D17E0A">
          <w:rPr>
            <w:rStyle w:val="a5"/>
          </w:rPr>
          <w:t>列表</w:t>
        </w:r>
      </w:hyperlink>
      <w:r>
        <w:rPr>
          <w:rFonts w:hint="eastAsia"/>
        </w:rPr>
        <w:t>”。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6"/>
        <w:gridCol w:w="1559"/>
        <w:gridCol w:w="3544"/>
        <w:gridCol w:w="1899"/>
      </w:tblGrid>
      <w:tr w:rsidR="00D17E0A" w14:paraId="44EBF99D" w14:textId="77777777" w:rsidTr="00D17E0A">
        <w:tc>
          <w:tcPr>
            <w:tcW w:w="1526" w:type="dxa"/>
          </w:tcPr>
          <w:p w14:paraId="0A64873E" w14:textId="77777777" w:rsidR="00D17E0A" w:rsidRDefault="00D17E0A" w:rsidP="00D17E0A">
            <w:pPr>
              <w:pStyle w:val="ae"/>
              <w:ind w:firstLine="0"/>
            </w:pPr>
            <w:r>
              <w:rPr>
                <w:rFonts w:hint="eastAsia"/>
              </w:rPr>
              <w:t>字段</w:t>
            </w:r>
          </w:p>
        </w:tc>
        <w:tc>
          <w:tcPr>
            <w:tcW w:w="1559" w:type="dxa"/>
          </w:tcPr>
          <w:p w14:paraId="4DA50960" w14:textId="77777777" w:rsidR="00D17E0A" w:rsidRDefault="00D17E0A" w:rsidP="00D17E0A">
            <w:pPr>
              <w:pStyle w:val="ae"/>
              <w:ind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3544" w:type="dxa"/>
          </w:tcPr>
          <w:p w14:paraId="4F657606" w14:textId="77777777" w:rsidR="00D17E0A" w:rsidRDefault="00D17E0A" w:rsidP="00D17E0A">
            <w:pPr>
              <w:pStyle w:val="ae"/>
              <w:ind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1899" w:type="dxa"/>
          </w:tcPr>
          <w:p w14:paraId="026DAF55" w14:textId="77777777" w:rsidR="00D17E0A" w:rsidRDefault="00D17E0A" w:rsidP="00D17E0A">
            <w:pPr>
              <w:pStyle w:val="ae"/>
              <w:ind w:firstLine="0"/>
            </w:pPr>
            <w:r>
              <w:rPr>
                <w:rFonts w:hint="eastAsia"/>
              </w:rPr>
              <w:t>备注</w:t>
            </w:r>
          </w:p>
        </w:tc>
      </w:tr>
      <w:tr w:rsidR="00D17E0A" w14:paraId="11C4F89D" w14:textId="77777777" w:rsidTr="00D17E0A">
        <w:tc>
          <w:tcPr>
            <w:tcW w:w="1526" w:type="dxa"/>
          </w:tcPr>
          <w:p w14:paraId="2BD3DC8C" w14:textId="77777777" w:rsidR="00D17E0A" w:rsidRDefault="00D17E0A" w:rsidP="00D17E0A">
            <w:pPr>
              <w:pStyle w:val="ae"/>
              <w:ind w:firstLine="0"/>
            </w:pPr>
            <w:r>
              <w:rPr>
                <w:rFonts w:hint="eastAsia"/>
              </w:rPr>
              <w:t>name</w:t>
            </w:r>
          </w:p>
        </w:tc>
        <w:tc>
          <w:tcPr>
            <w:tcW w:w="1559" w:type="dxa"/>
          </w:tcPr>
          <w:p w14:paraId="79C0AF89" w14:textId="77777777" w:rsidR="00D17E0A" w:rsidRDefault="00D17E0A" w:rsidP="00D17E0A">
            <w:pPr>
              <w:pStyle w:val="ae"/>
              <w:ind w:firstLine="0"/>
            </w:pPr>
            <w:r>
              <w:rPr>
                <w:rFonts w:hint="eastAsia"/>
              </w:rPr>
              <w:t>varchar(</w:t>
            </w:r>
            <w:r>
              <w:t>20</w:t>
            </w:r>
            <w:r>
              <w:rPr>
                <w:rFonts w:hint="eastAsia"/>
              </w:rPr>
              <w:t>)</w:t>
            </w:r>
          </w:p>
        </w:tc>
        <w:tc>
          <w:tcPr>
            <w:tcW w:w="3544" w:type="dxa"/>
          </w:tcPr>
          <w:p w14:paraId="701B2250" w14:textId="5CE9ABEA" w:rsidR="00D17E0A" w:rsidRDefault="00D17E0A" w:rsidP="00605E0D">
            <w:pPr>
              <w:pStyle w:val="ae"/>
              <w:ind w:firstLine="0"/>
            </w:pPr>
            <w:r>
              <w:rPr>
                <w:rFonts w:hint="eastAsia"/>
              </w:rPr>
              <w:t>数据库</w:t>
            </w:r>
            <w:r w:rsidR="00605E0D">
              <w:rPr>
                <w:rFonts w:hint="eastAsia"/>
              </w:rPr>
              <w:t>表</w:t>
            </w:r>
            <w:r>
              <w:t>名</w:t>
            </w:r>
          </w:p>
        </w:tc>
        <w:tc>
          <w:tcPr>
            <w:tcW w:w="1899" w:type="dxa"/>
          </w:tcPr>
          <w:p w14:paraId="5C004787" w14:textId="726C6E91" w:rsidR="00D17E0A" w:rsidRDefault="00D17E0A" w:rsidP="00D17E0A">
            <w:pPr>
              <w:pStyle w:val="ae"/>
              <w:ind w:firstLine="0"/>
            </w:pPr>
          </w:p>
        </w:tc>
      </w:tr>
      <w:tr w:rsidR="0023598B" w14:paraId="49D0F36D" w14:textId="77777777" w:rsidTr="00D17E0A">
        <w:tc>
          <w:tcPr>
            <w:tcW w:w="1526" w:type="dxa"/>
          </w:tcPr>
          <w:p w14:paraId="6784B314" w14:textId="789EBE9F" w:rsidR="0023598B" w:rsidRDefault="0023598B" w:rsidP="00D17E0A">
            <w:pPr>
              <w:pStyle w:val="ae"/>
              <w:ind w:firstLine="0"/>
            </w:pPr>
            <w:r>
              <w:t>oid</w:t>
            </w:r>
          </w:p>
        </w:tc>
        <w:tc>
          <w:tcPr>
            <w:tcW w:w="1559" w:type="dxa"/>
          </w:tcPr>
          <w:p w14:paraId="68D70352" w14:textId="19715799" w:rsidR="0023598B" w:rsidRDefault="0023598B" w:rsidP="00D17E0A">
            <w:pPr>
              <w:pStyle w:val="ae"/>
              <w:ind w:firstLine="0"/>
            </w:pPr>
            <w:r>
              <w:rPr>
                <w:rFonts w:hint="eastAsia"/>
              </w:rPr>
              <w:t>varchar</w:t>
            </w:r>
            <w:r>
              <w:t>(20)</w:t>
            </w:r>
          </w:p>
        </w:tc>
        <w:tc>
          <w:tcPr>
            <w:tcW w:w="3544" w:type="dxa"/>
          </w:tcPr>
          <w:p w14:paraId="1BA740B3" w14:textId="53ED7CCA" w:rsidR="0023598B" w:rsidRDefault="0023598B" w:rsidP="00605E0D">
            <w:pPr>
              <w:pStyle w:val="ae"/>
              <w:ind w:firstLine="0"/>
            </w:pPr>
            <w:r>
              <w:rPr>
                <w:rFonts w:hint="eastAsia"/>
              </w:rPr>
              <w:t>对象</w:t>
            </w:r>
            <w:r>
              <w:t>ID</w:t>
            </w:r>
          </w:p>
        </w:tc>
        <w:tc>
          <w:tcPr>
            <w:tcW w:w="1899" w:type="dxa"/>
          </w:tcPr>
          <w:p w14:paraId="7A69D9AE" w14:textId="77777777" w:rsidR="0023598B" w:rsidRDefault="0023598B" w:rsidP="00D17E0A">
            <w:pPr>
              <w:pStyle w:val="ae"/>
              <w:ind w:firstLine="0"/>
            </w:pPr>
          </w:p>
        </w:tc>
      </w:tr>
      <w:tr w:rsidR="00D17E0A" w14:paraId="4677705B" w14:textId="77777777" w:rsidTr="00D17E0A">
        <w:tc>
          <w:tcPr>
            <w:tcW w:w="1526" w:type="dxa"/>
          </w:tcPr>
          <w:p w14:paraId="4C824818" w14:textId="36BBE4AF" w:rsidR="00D17E0A" w:rsidRDefault="00605E0D" w:rsidP="00D17E0A">
            <w:pPr>
              <w:pStyle w:val="ae"/>
              <w:ind w:firstLine="0"/>
            </w:pPr>
            <w:r>
              <w:rPr>
                <w:rFonts w:hint="eastAsia"/>
              </w:rPr>
              <w:lastRenderedPageBreak/>
              <w:t>owner</w:t>
            </w:r>
          </w:p>
        </w:tc>
        <w:tc>
          <w:tcPr>
            <w:tcW w:w="1559" w:type="dxa"/>
          </w:tcPr>
          <w:p w14:paraId="3D14AF3D" w14:textId="77777777" w:rsidR="00D17E0A" w:rsidRDefault="00D17E0A" w:rsidP="00D17E0A">
            <w:pPr>
              <w:pStyle w:val="ae"/>
              <w:ind w:firstLine="0"/>
            </w:pPr>
            <w:r>
              <w:rPr>
                <w:rFonts w:hint="eastAsia"/>
              </w:rPr>
              <w:t>varchar</w:t>
            </w:r>
            <w:r>
              <w:t>(20)</w:t>
            </w:r>
          </w:p>
        </w:tc>
        <w:tc>
          <w:tcPr>
            <w:tcW w:w="3544" w:type="dxa"/>
          </w:tcPr>
          <w:p w14:paraId="5D938DED" w14:textId="0E518958" w:rsidR="00D17E0A" w:rsidRDefault="00605E0D" w:rsidP="00D17E0A">
            <w:pPr>
              <w:pStyle w:val="ae"/>
              <w:ind w:firstLine="0"/>
            </w:pPr>
            <w:r>
              <w:rPr>
                <w:rFonts w:hint="eastAsia"/>
              </w:rPr>
              <w:t>所有者</w:t>
            </w:r>
          </w:p>
        </w:tc>
        <w:tc>
          <w:tcPr>
            <w:tcW w:w="1899" w:type="dxa"/>
          </w:tcPr>
          <w:p w14:paraId="00B8A3FA" w14:textId="77777777" w:rsidR="00D17E0A" w:rsidRDefault="00D17E0A" w:rsidP="00D17E0A">
            <w:pPr>
              <w:pStyle w:val="ae"/>
              <w:ind w:firstLine="0"/>
            </w:pPr>
          </w:p>
        </w:tc>
      </w:tr>
      <w:tr w:rsidR="005A23EC" w14:paraId="1A680F39" w14:textId="77777777" w:rsidTr="00D17E0A">
        <w:tc>
          <w:tcPr>
            <w:tcW w:w="1526" w:type="dxa"/>
          </w:tcPr>
          <w:p w14:paraId="7AFAE7E1" w14:textId="251CC50A" w:rsidR="005A23EC" w:rsidRDefault="005A23EC" w:rsidP="00D17E0A">
            <w:pPr>
              <w:pStyle w:val="ae"/>
              <w:ind w:firstLine="0"/>
            </w:pPr>
            <w:r>
              <w:rPr>
                <w:rFonts w:hint="eastAsia"/>
              </w:rPr>
              <w:t>sql</w:t>
            </w:r>
          </w:p>
        </w:tc>
        <w:tc>
          <w:tcPr>
            <w:tcW w:w="1559" w:type="dxa"/>
          </w:tcPr>
          <w:p w14:paraId="069E9E26" w14:textId="6C1FFACD" w:rsidR="005A23EC" w:rsidRDefault="005A23EC" w:rsidP="00D17E0A">
            <w:pPr>
              <w:pStyle w:val="ae"/>
              <w:ind w:firstLine="0"/>
            </w:pPr>
            <w:r>
              <w:rPr>
                <w:rFonts w:hint="eastAsia"/>
              </w:rPr>
              <w:t>varchar</w:t>
            </w:r>
            <w:r>
              <w:t>(255)</w:t>
            </w:r>
          </w:p>
        </w:tc>
        <w:tc>
          <w:tcPr>
            <w:tcW w:w="3544" w:type="dxa"/>
          </w:tcPr>
          <w:p w14:paraId="0E25D194" w14:textId="79E9CFED" w:rsidR="005A23EC" w:rsidRDefault="005A23EC" w:rsidP="00D17E0A">
            <w:pPr>
              <w:pStyle w:val="ae"/>
              <w:ind w:firstLine="0"/>
            </w:pPr>
            <w:proofErr w:type="gramStart"/>
            <w:r>
              <w:rPr>
                <w:rFonts w:hint="eastAsia"/>
              </w:rPr>
              <w:t>建表</w:t>
            </w:r>
            <w:proofErr w:type="gramEnd"/>
            <w:r>
              <w:t>SQL</w:t>
            </w:r>
          </w:p>
        </w:tc>
        <w:tc>
          <w:tcPr>
            <w:tcW w:w="1899" w:type="dxa"/>
          </w:tcPr>
          <w:p w14:paraId="5BE5CFF7" w14:textId="77777777" w:rsidR="005A23EC" w:rsidRDefault="005A23EC" w:rsidP="00D17E0A">
            <w:pPr>
              <w:pStyle w:val="ae"/>
              <w:ind w:firstLine="0"/>
            </w:pPr>
          </w:p>
        </w:tc>
      </w:tr>
      <w:tr w:rsidR="0023598B" w14:paraId="28B2C9F6" w14:textId="77777777" w:rsidTr="00D17E0A">
        <w:tc>
          <w:tcPr>
            <w:tcW w:w="1526" w:type="dxa"/>
          </w:tcPr>
          <w:p w14:paraId="51DFAA85" w14:textId="5793FF48" w:rsidR="0023598B" w:rsidRDefault="00F7673D" w:rsidP="00D17E0A">
            <w:pPr>
              <w:pStyle w:val="ae"/>
              <w:ind w:firstLine="0"/>
            </w:pPr>
            <w:r>
              <w:rPr>
                <w:rFonts w:hint="eastAsia"/>
              </w:rPr>
              <w:t>comments</w:t>
            </w:r>
          </w:p>
        </w:tc>
        <w:tc>
          <w:tcPr>
            <w:tcW w:w="1559" w:type="dxa"/>
          </w:tcPr>
          <w:p w14:paraId="0C9D9459" w14:textId="5CD877F8" w:rsidR="0023598B" w:rsidRDefault="0023598B" w:rsidP="00D17E0A">
            <w:pPr>
              <w:pStyle w:val="ae"/>
              <w:ind w:firstLine="0"/>
            </w:pPr>
            <w:r>
              <w:rPr>
                <w:rFonts w:hint="eastAsia"/>
              </w:rPr>
              <w:t>varchar</w:t>
            </w:r>
            <w:r>
              <w:t>(255)</w:t>
            </w:r>
          </w:p>
        </w:tc>
        <w:tc>
          <w:tcPr>
            <w:tcW w:w="3544" w:type="dxa"/>
          </w:tcPr>
          <w:p w14:paraId="1450E09E" w14:textId="777F5003" w:rsidR="0023598B" w:rsidRDefault="0023598B" w:rsidP="00D17E0A">
            <w:pPr>
              <w:pStyle w:val="ae"/>
              <w:ind w:firstLine="0"/>
            </w:pPr>
            <w:r>
              <w:rPr>
                <w:rFonts w:hint="eastAsia"/>
              </w:rPr>
              <w:t>注释</w:t>
            </w:r>
          </w:p>
        </w:tc>
        <w:tc>
          <w:tcPr>
            <w:tcW w:w="1899" w:type="dxa"/>
          </w:tcPr>
          <w:p w14:paraId="7DC5CF68" w14:textId="77777777" w:rsidR="0023598B" w:rsidRDefault="0023598B" w:rsidP="00D17E0A">
            <w:pPr>
              <w:pStyle w:val="ae"/>
              <w:ind w:firstLine="0"/>
            </w:pPr>
          </w:p>
        </w:tc>
      </w:tr>
    </w:tbl>
    <w:p w14:paraId="2D809AE2" w14:textId="7B8B0481" w:rsidR="00605E0D" w:rsidRDefault="00605E0D" w:rsidP="00605E0D">
      <w:pPr>
        <w:pStyle w:val="30"/>
      </w:pPr>
      <w:bookmarkStart w:id="206" w:name="_dbc_view_list"/>
      <w:bookmarkEnd w:id="206"/>
      <w:r>
        <w:t>dbc</w:t>
      </w:r>
      <w:r>
        <w:rPr>
          <w:rFonts w:hint="eastAsia"/>
        </w:rPr>
        <w:t>_</w:t>
      </w:r>
      <w:r>
        <w:t>view</w:t>
      </w:r>
      <w:r>
        <w:rPr>
          <w:rFonts w:hint="eastAsia"/>
        </w:rPr>
        <w:t>_</w:t>
      </w:r>
      <w:r>
        <w:t>list</w:t>
      </w:r>
    </w:p>
    <w:p w14:paraId="39C2A5F9" w14:textId="4928FC8D" w:rsidR="00605E0D" w:rsidRPr="000B3F69" w:rsidRDefault="00605E0D" w:rsidP="00605E0D">
      <w:pPr>
        <w:pStyle w:val="ae"/>
      </w:pPr>
      <w:r>
        <w:rPr>
          <w:rFonts w:hint="eastAsia"/>
        </w:rPr>
        <w:t>此</w:t>
      </w:r>
      <w:r>
        <w:t>表结构</w:t>
      </w:r>
      <w:r>
        <w:rPr>
          <w:rFonts w:hint="eastAsia"/>
        </w:rPr>
        <w:t>是</w:t>
      </w:r>
      <w:r>
        <w:t>虚拟的，不</w:t>
      </w:r>
      <w:r>
        <w:rPr>
          <w:rFonts w:hint="eastAsia"/>
        </w:rPr>
        <w:t>可</w:t>
      </w:r>
      <w:r>
        <w:t>直接操作，参见</w:t>
      </w:r>
      <w:r>
        <w:rPr>
          <w:rFonts w:hint="eastAsia"/>
        </w:rPr>
        <w:t>章节“</w:t>
      </w:r>
      <w:hyperlink w:anchor="_获取view列表" w:history="1">
        <w:r w:rsidRPr="00D17E0A">
          <w:rPr>
            <w:rStyle w:val="a5"/>
            <w:rFonts w:hint="eastAsia"/>
          </w:rPr>
          <w:t>获取</w:t>
        </w:r>
        <w:r>
          <w:rPr>
            <w:rStyle w:val="a5"/>
          </w:rPr>
          <w:t>view</w:t>
        </w:r>
        <w:r w:rsidRPr="00D17E0A">
          <w:rPr>
            <w:rStyle w:val="a5"/>
          </w:rPr>
          <w:t>列表</w:t>
        </w:r>
      </w:hyperlink>
      <w:r>
        <w:rPr>
          <w:rFonts w:hint="eastAsia"/>
        </w:rPr>
        <w:t>”。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6"/>
        <w:gridCol w:w="1559"/>
        <w:gridCol w:w="3544"/>
        <w:gridCol w:w="1899"/>
      </w:tblGrid>
      <w:tr w:rsidR="00605E0D" w14:paraId="622B1B66" w14:textId="77777777" w:rsidTr="004A28D5">
        <w:tc>
          <w:tcPr>
            <w:tcW w:w="1526" w:type="dxa"/>
          </w:tcPr>
          <w:p w14:paraId="7B661214" w14:textId="77777777" w:rsidR="00605E0D" w:rsidRDefault="00605E0D" w:rsidP="004A28D5">
            <w:pPr>
              <w:pStyle w:val="ae"/>
              <w:ind w:firstLine="0"/>
            </w:pPr>
            <w:r>
              <w:rPr>
                <w:rFonts w:hint="eastAsia"/>
              </w:rPr>
              <w:t>字段</w:t>
            </w:r>
          </w:p>
        </w:tc>
        <w:tc>
          <w:tcPr>
            <w:tcW w:w="1559" w:type="dxa"/>
          </w:tcPr>
          <w:p w14:paraId="15D07431" w14:textId="77777777" w:rsidR="00605E0D" w:rsidRDefault="00605E0D" w:rsidP="004A28D5">
            <w:pPr>
              <w:pStyle w:val="ae"/>
              <w:ind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3544" w:type="dxa"/>
          </w:tcPr>
          <w:p w14:paraId="79063711" w14:textId="77777777" w:rsidR="00605E0D" w:rsidRDefault="00605E0D" w:rsidP="004A28D5">
            <w:pPr>
              <w:pStyle w:val="ae"/>
              <w:ind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1899" w:type="dxa"/>
          </w:tcPr>
          <w:p w14:paraId="7E7B7B03" w14:textId="77777777" w:rsidR="00605E0D" w:rsidRDefault="00605E0D" w:rsidP="004A28D5">
            <w:pPr>
              <w:pStyle w:val="ae"/>
              <w:ind w:firstLine="0"/>
            </w:pPr>
            <w:r>
              <w:rPr>
                <w:rFonts w:hint="eastAsia"/>
              </w:rPr>
              <w:t>备注</w:t>
            </w:r>
          </w:p>
        </w:tc>
      </w:tr>
      <w:tr w:rsidR="00605E0D" w14:paraId="4854946A" w14:textId="77777777" w:rsidTr="004A28D5">
        <w:tc>
          <w:tcPr>
            <w:tcW w:w="1526" w:type="dxa"/>
          </w:tcPr>
          <w:p w14:paraId="2AC6F4E4" w14:textId="77777777" w:rsidR="00605E0D" w:rsidRDefault="00605E0D" w:rsidP="004A28D5">
            <w:pPr>
              <w:pStyle w:val="ae"/>
              <w:ind w:firstLine="0"/>
            </w:pPr>
            <w:r>
              <w:rPr>
                <w:rFonts w:hint="eastAsia"/>
              </w:rPr>
              <w:t>name</w:t>
            </w:r>
          </w:p>
        </w:tc>
        <w:tc>
          <w:tcPr>
            <w:tcW w:w="1559" w:type="dxa"/>
          </w:tcPr>
          <w:p w14:paraId="2DADAAB1" w14:textId="77777777" w:rsidR="00605E0D" w:rsidRDefault="00605E0D" w:rsidP="004A28D5">
            <w:pPr>
              <w:pStyle w:val="ae"/>
              <w:ind w:firstLine="0"/>
            </w:pPr>
            <w:r>
              <w:rPr>
                <w:rFonts w:hint="eastAsia"/>
              </w:rPr>
              <w:t>varchar(</w:t>
            </w:r>
            <w:r>
              <w:t>20</w:t>
            </w:r>
            <w:r>
              <w:rPr>
                <w:rFonts w:hint="eastAsia"/>
              </w:rPr>
              <w:t>)</w:t>
            </w:r>
          </w:p>
        </w:tc>
        <w:tc>
          <w:tcPr>
            <w:tcW w:w="3544" w:type="dxa"/>
          </w:tcPr>
          <w:p w14:paraId="7A7A164C" w14:textId="009B2566" w:rsidR="00605E0D" w:rsidRDefault="0023598B" w:rsidP="004A28D5">
            <w:pPr>
              <w:pStyle w:val="ae"/>
              <w:ind w:firstLine="0"/>
            </w:pPr>
            <w:r>
              <w:rPr>
                <w:rFonts w:hint="eastAsia"/>
              </w:rPr>
              <w:t>视图名称</w:t>
            </w:r>
          </w:p>
        </w:tc>
        <w:tc>
          <w:tcPr>
            <w:tcW w:w="1899" w:type="dxa"/>
          </w:tcPr>
          <w:p w14:paraId="38B6652F" w14:textId="77777777" w:rsidR="00605E0D" w:rsidRDefault="00605E0D" w:rsidP="004A28D5">
            <w:pPr>
              <w:pStyle w:val="ae"/>
              <w:ind w:firstLine="0"/>
            </w:pPr>
          </w:p>
        </w:tc>
      </w:tr>
      <w:tr w:rsidR="005A23EC" w14:paraId="1168954B" w14:textId="77777777" w:rsidTr="004A28D5">
        <w:tc>
          <w:tcPr>
            <w:tcW w:w="1526" w:type="dxa"/>
          </w:tcPr>
          <w:p w14:paraId="14A87DD2" w14:textId="15E85A20" w:rsidR="005A23EC" w:rsidRDefault="005A23EC" w:rsidP="005A23EC">
            <w:pPr>
              <w:pStyle w:val="ae"/>
              <w:ind w:firstLine="0"/>
            </w:pPr>
            <w:r>
              <w:t>oid</w:t>
            </w:r>
          </w:p>
        </w:tc>
        <w:tc>
          <w:tcPr>
            <w:tcW w:w="1559" w:type="dxa"/>
          </w:tcPr>
          <w:p w14:paraId="1EEFA148" w14:textId="0DD63094" w:rsidR="005A23EC" w:rsidRDefault="005A23EC" w:rsidP="005A23EC">
            <w:pPr>
              <w:pStyle w:val="ae"/>
              <w:ind w:firstLine="0"/>
            </w:pPr>
            <w:r>
              <w:rPr>
                <w:rFonts w:hint="eastAsia"/>
              </w:rPr>
              <w:t>varchar</w:t>
            </w:r>
            <w:r>
              <w:t>(20)</w:t>
            </w:r>
          </w:p>
        </w:tc>
        <w:tc>
          <w:tcPr>
            <w:tcW w:w="3544" w:type="dxa"/>
          </w:tcPr>
          <w:p w14:paraId="6A0AFF46" w14:textId="6D126505" w:rsidR="005A23EC" w:rsidRDefault="005A23EC" w:rsidP="005A23EC">
            <w:pPr>
              <w:pStyle w:val="ae"/>
              <w:ind w:firstLine="0"/>
            </w:pPr>
            <w:r>
              <w:rPr>
                <w:rFonts w:hint="eastAsia"/>
              </w:rPr>
              <w:t>对象</w:t>
            </w:r>
            <w:r>
              <w:t>ID</w:t>
            </w:r>
          </w:p>
        </w:tc>
        <w:tc>
          <w:tcPr>
            <w:tcW w:w="1899" w:type="dxa"/>
          </w:tcPr>
          <w:p w14:paraId="42F02281" w14:textId="77777777" w:rsidR="005A23EC" w:rsidRDefault="005A23EC" w:rsidP="005A23EC">
            <w:pPr>
              <w:pStyle w:val="ae"/>
              <w:ind w:firstLine="0"/>
            </w:pPr>
          </w:p>
        </w:tc>
      </w:tr>
      <w:tr w:rsidR="005A23EC" w14:paraId="0717C667" w14:textId="77777777" w:rsidTr="004A28D5">
        <w:tc>
          <w:tcPr>
            <w:tcW w:w="1526" w:type="dxa"/>
          </w:tcPr>
          <w:p w14:paraId="6FCE8643" w14:textId="77777777" w:rsidR="005A23EC" w:rsidRDefault="005A23EC" w:rsidP="005A23EC">
            <w:pPr>
              <w:pStyle w:val="ae"/>
              <w:ind w:firstLine="0"/>
            </w:pPr>
            <w:r>
              <w:rPr>
                <w:rFonts w:hint="eastAsia"/>
              </w:rPr>
              <w:t>owner</w:t>
            </w:r>
          </w:p>
        </w:tc>
        <w:tc>
          <w:tcPr>
            <w:tcW w:w="1559" w:type="dxa"/>
          </w:tcPr>
          <w:p w14:paraId="6101BDC9" w14:textId="77777777" w:rsidR="005A23EC" w:rsidRDefault="005A23EC" w:rsidP="005A23EC">
            <w:pPr>
              <w:pStyle w:val="ae"/>
              <w:ind w:firstLine="0"/>
            </w:pPr>
            <w:r>
              <w:rPr>
                <w:rFonts w:hint="eastAsia"/>
              </w:rPr>
              <w:t>varchar</w:t>
            </w:r>
            <w:r>
              <w:t>(20)</w:t>
            </w:r>
          </w:p>
        </w:tc>
        <w:tc>
          <w:tcPr>
            <w:tcW w:w="3544" w:type="dxa"/>
          </w:tcPr>
          <w:p w14:paraId="1ADAB531" w14:textId="77777777" w:rsidR="005A23EC" w:rsidRDefault="005A23EC" w:rsidP="005A23EC">
            <w:pPr>
              <w:pStyle w:val="ae"/>
              <w:ind w:firstLine="0"/>
            </w:pPr>
            <w:r>
              <w:rPr>
                <w:rFonts w:hint="eastAsia"/>
              </w:rPr>
              <w:t>所有者</w:t>
            </w:r>
          </w:p>
        </w:tc>
        <w:tc>
          <w:tcPr>
            <w:tcW w:w="1899" w:type="dxa"/>
          </w:tcPr>
          <w:p w14:paraId="5365E53A" w14:textId="77777777" w:rsidR="005A23EC" w:rsidRDefault="005A23EC" w:rsidP="005A23EC">
            <w:pPr>
              <w:pStyle w:val="ae"/>
              <w:ind w:firstLine="0"/>
            </w:pPr>
          </w:p>
        </w:tc>
      </w:tr>
      <w:tr w:rsidR="005A23EC" w14:paraId="55505826" w14:textId="77777777" w:rsidTr="004A28D5">
        <w:tc>
          <w:tcPr>
            <w:tcW w:w="1526" w:type="dxa"/>
          </w:tcPr>
          <w:p w14:paraId="0C9829EE" w14:textId="3B4C4380" w:rsidR="005A23EC" w:rsidRDefault="00F7673D" w:rsidP="005A23EC">
            <w:pPr>
              <w:pStyle w:val="ae"/>
              <w:ind w:firstLine="0"/>
            </w:pPr>
            <w:r>
              <w:rPr>
                <w:rFonts w:hint="eastAsia"/>
              </w:rPr>
              <w:t>comments</w:t>
            </w:r>
          </w:p>
        </w:tc>
        <w:tc>
          <w:tcPr>
            <w:tcW w:w="1559" w:type="dxa"/>
          </w:tcPr>
          <w:p w14:paraId="448D4808" w14:textId="51E9D505" w:rsidR="005A23EC" w:rsidRDefault="005A23EC" w:rsidP="005A23EC">
            <w:pPr>
              <w:pStyle w:val="ae"/>
              <w:ind w:firstLine="0"/>
            </w:pPr>
            <w:r>
              <w:rPr>
                <w:rFonts w:hint="eastAsia"/>
              </w:rPr>
              <w:t>varchar</w:t>
            </w:r>
            <w:r>
              <w:t>(255)</w:t>
            </w:r>
          </w:p>
        </w:tc>
        <w:tc>
          <w:tcPr>
            <w:tcW w:w="3544" w:type="dxa"/>
          </w:tcPr>
          <w:p w14:paraId="7B113A10" w14:textId="129E07FF" w:rsidR="005A23EC" w:rsidRDefault="005A23EC" w:rsidP="005A23EC">
            <w:pPr>
              <w:pStyle w:val="ae"/>
              <w:ind w:firstLine="0"/>
            </w:pPr>
            <w:r>
              <w:rPr>
                <w:rFonts w:hint="eastAsia"/>
              </w:rPr>
              <w:t>注释</w:t>
            </w:r>
          </w:p>
        </w:tc>
        <w:tc>
          <w:tcPr>
            <w:tcW w:w="1899" w:type="dxa"/>
          </w:tcPr>
          <w:p w14:paraId="5EED6BE0" w14:textId="77777777" w:rsidR="005A23EC" w:rsidRDefault="005A23EC" w:rsidP="005A23EC">
            <w:pPr>
              <w:pStyle w:val="ae"/>
              <w:ind w:firstLine="0"/>
            </w:pPr>
          </w:p>
        </w:tc>
      </w:tr>
    </w:tbl>
    <w:p w14:paraId="1764DDEA" w14:textId="3C6463C3" w:rsidR="00D00A57" w:rsidRDefault="00D00A57" w:rsidP="00D00A57">
      <w:pPr>
        <w:pStyle w:val="30"/>
      </w:pPr>
      <w:bookmarkStart w:id="207" w:name="_dbc_table_schema"/>
      <w:bookmarkEnd w:id="207"/>
      <w:r>
        <w:t>dbc</w:t>
      </w:r>
      <w:r>
        <w:rPr>
          <w:rFonts w:hint="eastAsia"/>
        </w:rPr>
        <w:t>_</w:t>
      </w:r>
      <w:r>
        <w:t>table_schema</w:t>
      </w:r>
    </w:p>
    <w:p w14:paraId="13A20C23" w14:textId="7595597A" w:rsidR="00D00A57" w:rsidRPr="000B3F69" w:rsidRDefault="00D00A57" w:rsidP="00D00A57">
      <w:pPr>
        <w:pStyle w:val="ae"/>
      </w:pPr>
      <w:r>
        <w:rPr>
          <w:rFonts w:hint="eastAsia"/>
        </w:rPr>
        <w:t>此</w:t>
      </w:r>
      <w:r>
        <w:t>表结构</w:t>
      </w:r>
      <w:r>
        <w:rPr>
          <w:rFonts w:hint="eastAsia"/>
        </w:rPr>
        <w:t>是</w:t>
      </w:r>
      <w:r>
        <w:t>虚拟的，不</w:t>
      </w:r>
      <w:r>
        <w:rPr>
          <w:rFonts w:hint="eastAsia"/>
        </w:rPr>
        <w:t>可</w:t>
      </w:r>
      <w:r>
        <w:t>直接操作，参见</w:t>
      </w:r>
      <w:r>
        <w:rPr>
          <w:rFonts w:hint="eastAsia"/>
        </w:rPr>
        <w:t>章节“</w:t>
      </w:r>
      <w:hyperlink w:anchor="_获取表结构" w:history="1">
        <w:r w:rsidRPr="00D00A57">
          <w:rPr>
            <w:rStyle w:val="a5"/>
            <w:rFonts w:hint="eastAsia"/>
          </w:rPr>
          <w:t>获取</w:t>
        </w:r>
        <w:r w:rsidRPr="00D00A57">
          <w:rPr>
            <w:rStyle w:val="a5"/>
          </w:rPr>
          <w:t>表</w:t>
        </w:r>
        <w:r w:rsidRPr="00D00A57">
          <w:rPr>
            <w:rStyle w:val="a5"/>
            <w:rFonts w:hint="eastAsia"/>
          </w:rPr>
          <w:t>结构</w:t>
        </w:r>
      </w:hyperlink>
      <w:r>
        <w:rPr>
          <w:rFonts w:hint="eastAsia"/>
        </w:rPr>
        <w:t>”。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6"/>
        <w:gridCol w:w="1559"/>
        <w:gridCol w:w="3544"/>
        <w:gridCol w:w="1899"/>
      </w:tblGrid>
      <w:tr w:rsidR="00D00A57" w14:paraId="1B60CC7D" w14:textId="77777777" w:rsidTr="004A28D5">
        <w:tc>
          <w:tcPr>
            <w:tcW w:w="1526" w:type="dxa"/>
          </w:tcPr>
          <w:p w14:paraId="4AB8620C" w14:textId="77777777" w:rsidR="00D00A57" w:rsidRDefault="00D00A57" w:rsidP="004A28D5">
            <w:pPr>
              <w:pStyle w:val="ae"/>
              <w:ind w:firstLine="0"/>
            </w:pPr>
            <w:r>
              <w:rPr>
                <w:rFonts w:hint="eastAsia"/>
              </w:rPr>
              <w:t>字段</w:t>
            </w:r>
          </w:p>
        </w:tc>
        <w:tc>
          <w:tcPr>
            <w:tcW w:w="1559" w:type="dxa"/>
          </w:tcPr>
          <w:p w14:paraId="1E963D34" w14:textId="77777777" w:rsidR="00D00A57" w:rsidRDefault="00D00A57" w:rsidP="004A28D5">
            <w:pPr>
              <w:pStyle w:val="ae"/>
              <w:ind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3544" w:type="dxa"/>
          </w:tcPr>
          <w:p w14:paraId="04B6BB60" w14:textId="77777777" w:rsidR="00D00A57" w:rsidRDefault="00D00A57" w:rsidP="004A28D5">
            <w:pPr>
              <w:pStyle w:val="ae"/>
              <w:ind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1899" w:type="dxa"/>
          </w:tcPr>
          <w:p w14:paraId="713F104A" w14:textId="77777777" w:rsidR="00D00A57" w:rsidRDefault="00D00A57" w:rsidP="004A28D5">
            <w:pPr>
              <w:pStyle w:val="ae"/>
              <w:ind w:firstLine="0"/>
            </w:pPr>
            <w:r>
              <w:rPr>
                <w:rFonts w:hint="eastAsia"/>
              </w:rPr>
              <w:t>备注</w:t>
            </w:r>
          </w:p>
        </w:tc>
      </w:tr>
      <w:tr w:rsidR="00D00A57" w14:paraId="7D781883" w14:textId="77777777" w:rsidTr="004A28D5">
        <w:tc>
          <w:tcPr>
            <w:tcW w:w="1526" w:type="dxa"/>
          </w:tcPr>
          <w:p w14:paraId="6B919693" w14:textId="77777777" w:rsidR="00D00A57" w:rsidRDefault="00D00A57" w:rsidP="004A28D5">
            <w:pPr>
              <w:pStyle w:val="ae"/>
              <w:ind w:firstLine="0"/>
            </w:pPr>
            <w:r>
              <w:rPr>
                <w:rFonts w:hint="eastAsia"/>
              </w:rPr>
              <w:t>name</w:t>
            </w:r>
          </w:p>
        </w:tc>
        <w:tc>
          <w:tcPr>
            <w:tcW w:w="1559" w:type="dxa"/>
          </w:tcPr>
          <w:p w14:paraId="4B4A63F6" w14:textId="2158BAAB" w:rsidR="00D00A57" w:rsidRDefault="00D00A57" w:rsidP="00523695">
            <w:pPr>
              <w:pStyle w:val="ae"/>
              <w:ind w:firstLine="0"/>
            </w:pPr>
            <w:r>
              <w:rPr>
                <w:rFonts w:hint="eastAsia"/>
              </w:rPr>
              <w:t>varchar(</w:t>
            </w:r>
            <w:r w:rsidR="00523695">
              <w:t>4</w:t>
            </w:r>
            <w:r>
              <w:t>0</w:t>
            </w:r>
            <w:r>
              <w:rPr>
                <w:rFonts w:hint="eastAsia"/>
              </w:rPr>
              <w:t>)</w:t>
            </w:r>
          </w:p>
        </w:tc>
        <w:tc>
          <w:tcPr>
            <w:tcW w:w="3544" w:type="dxa"/>
          </w:tcPr>
          <w:p w14:paraId="7FE9B732" w14:textId="560D0524" w:rsidR="00D00A57" w:rsidRDefault="00523695" w:rsidP="004A28D5">
            <w:pPr>
              <w:pStyle w:val="ae"/>
              <w:ind w:firstLine="0"/>
            </w:pPr>
            <w:r>
              <w:rPr>
                <w:rFonts w:hint="eastAsia"/>
              </w:rPr>
              <w:t>字段</w:t>
            </w:r>
            <w:r>
              <w:t>名称</w:t>
            </w:r>
          </w:p>
        </w:tc>
        <w:tc>
          <w:tcPr>
            <w:tcW w:w="1899" w:type="dxa"/>
          </w:tcPr>
          <w:p w14:paraId="4425E968" w14:textId="77777777" w:rsidR="00D00A57" w:rsidRDefault="00D00A57" w:rsidP="004A28D5">
            <w:pPr>
              <w:pStyle w:val="ae"/>
              <w:ind w:firstLine="0"/>
            </w:pPr>
          </w:p>
        </w:tc>
      </w:tr>
      <w:tr w:rsidR="00D00A57" w14:paraId="568E800A" w14:textId="77777777" w:rsidTr="004A28D5">
        <w:tc>
          <w:tcPr>
            <w:tcW w:w="1526" w:type="dxa"/>
          </w:tcPr>
          <w:p w14:paraId="035162B6" w14:textId="0E13DA5D" w:rsidR="00D00A57" w:rsidRDefault="00523695" w:rsidP="004A28D5">
            <w:pPr>
              <w:pStyle w:val="ae"/>
              <w:ind w:firstLine="0"/>
            </w:pPr>
            <w:r>
              <w:t>type</w:t>
            </w:r>
          </w:p>
        </w:tc>
        <w:tc>
          <w:tcPr>
            <w:tcW w:w="1559" w:type="dxa"/>
          </w:tcPr>
          <w:p w14:paraId="6444A32D" w14:textId="6B7B4833" w:rsidR="00D00A57" w:rsidRDefault="00D00A57" w:rsidP="00523695">
            <w:pPr>
              <w:pStyle w:val="ae"/>
              <w:ind w:firstLine="0"/>
            </w:pPr>
            <w:r>
              <w:rPr>
                <w:rFonts w:hint="eastAsia"/>
              </w:rPr>
              <w:t>varchar</w:t>
            </w:r>
            <w:r>
              <w:t>(</w:t>
            </w:r>
            <w:r w:rsidR="00523695">
              <w:t>4</w:t>
            </w:r>
            <w:r>
              <w:t>0)</w:t>
            </w:r>
          </w:p>
        </w:tc>
        <w:tc>
          <w:tcPr>
            <w:tcW w:w="3544" w:type="dxa"/>
          </w:tcPr>
          <w:p w14:paraId="3834E4FE" w14:textId="624ECA59" w:rsidR="00D00A57" w:rsidRDefault="00523695" w:rsidP="004A28D5">
            <w:pPr>
              <w:pStyle w:val="ae"/>
              <w:ind w:firstLine="0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1899" w:type="dxa"/>
          </w:tcPr>
          <w:p w14:paraId="6041C77A" w14:textId="77777777" w:rsidR="00D00A57" w:rsidRDefault="00D00A57" w:rsidP="004A28D5">
            <w:pPr>
              <w:pStyle w:val="ae"/>
              <w:ind w:firstLine="0"/>
            </w:pPr>
          </w:p>
        </w:tc>
      </w:tr>
      <w:tr w:rsidR="00D00A57" w14:paraId="76E8FC75" w14:textId="77777777" w:rsidTr="004A28D5">
        <w:tc>
          <w:tcPr>
            <w:tcW w:w="1526" w:type="dxa"/>
          </w:tcPr>
          <w:p w14:paraId="33D2EEFA" w14:textId="417E727C" w:rsidR="00D00A57" w:rsidRDefault="00631854" w:rsidP="004A28D5">
            <w:pPr>
              <w:pStyle w:val="ae"/>
              <w:ind w:firstLine="0"/>
            </w:pPr>
            <w:r>
              <w:t>defaultvalue</w:t>
            </w:r>
          </w:p>
        </w:tc>
        <w:tc>
          <w:tcPr>
            <w:tcW w:w="1559" w:type="dxa"/>
          </w:tcPr>
          <w:p w14:paraId="3E26C383" w14:textId="6FD0ABBA" w:rsidR="00D00A57" w:rsidRDefault="00D00A57" w:rsidP="00631854">
            <w:pPr>
              <w:pStyle w:val="ae"/>
              <w:ind w:firstLine="0"/>
            </w:pPr>
            <w:r>
              <w:rPr>
                <w:rFonts w:hint="eastAsia"/>
              </w:rPr>
              <w:t>varchar</w:t>
            </w:r>
            <w:r>
              <w:t>(</w:t>
            </w:r>
            <w:r w:rsidR="00631854">
              <w:t>64</w:t>
            </w:r>
            <w:r>
              <w:t>)</w:t>
            </w:r>
          </w:p>
        </w:tc>
        <w:tc>
          <w:tcPr>
            <w:tcW w:w="3544" w:type="dxa"/>
          </w:tcPr>
          <w:p w14:paraId="7027587F" w14:textId="1A42C509" w:rsidR="00D00A57" w:rsidRDefault="00523695" w:rsidP="004A28D5">
            <w:pPr>
              <w:pStyle w:val="ae"/>
              <w:ind w:firstLine="0"/>
            </w:pPr>
            <w:r>
              <w:rPr>
                <w:rFonts w:hint="eastAsia"/>
              </w:rPr>
              <w:t>默认值</w:t>
            </w:r>
          </w:p>
        </w:tc>
        <w:tc>
          <w:tcPr>
            <w:tcW w:w="1899" w:type="dxa"/>
          </w:tcPr>
          <w:p w14:paraId="307AED29" w14:textId="77777777" w:rsidR="00D00A57" w:rsidRDefault="00D00A57" w:rsidP="004A28D5">
            <w:pPr>
              <w:pStyle w:val="ae"/>
              <w:ind w:firstLine="0"/>
            </w:pPr>
          </w:p>
        </w:tc>
      </w:tr>
      <w:tr w:rsidR="00D00A57" w14:paraId="138E7C97" w14:textId="77777777" w:rsidTr="004A28D5">
        <w:tc>
          <w:tcPr>
            <w:tcW w:w="1526" w:type="dxa"/>
          </w:tcPr>
          <w:p w14:paraId="632A080B" w14:textId="75FA5BA4" w:rsidR="00D00A57" w:rsidRDefault="00631854" w:rsidP="004A28D5">
            <w:pPr>
              <w:pStyle w:val="ae"/>
              <w:ind w:firstLine="0"/>
            </w:pPr>
            <w:r>
              <w:t>isnull</w:t>
            </w:r>
          </w:p>
        </w:tc>
        <w:tc>
          <w:tcPr>
            <w:tcW w:w="1559" w:type="dxa"/>
          </w:tcPr>
          <w:p w14:paraId="5E836B6E" w14:textId="1F961CDD" w:rsidR="00D00A57" w:rsidRDefault="00D00A57" w:rsidP="00631854">
            <w:pPr>
              <w:pStyle w:val="ae"/>
              <w:ind w:firstLine="0"/>
            </w:pPr>
            <w:r>
              <w:rPr>
                <w:rFonts w:hint="eastAsia"/>
              </w:rPr>
              <w:t>char</w:t>
            </w:r>
            <w:r>
              <w:t>(</w:t>
            </w:r>
            <w:r w:rsidR="00631854">
              <w:t>1</w:t>
            </w:r>
            <w:r>
              <w:t>)</w:t>
            </w:r>
          </w:p>
        </w:tc>
        <w:tc>
          <w:tcPr>
            <w:tcW w:w="3544" w:type="dxa"/>
          </w:tcPr>
          <w:p w14:paraId="72BD4834" w14:textId="350518D3" w:rsidR="00D00A57" w:rsidRDefault="00523695" w:rsidP="004A28D5">
            <w:pPr>
              <w:pStyle w:val="ae"/>
              <w:ind w:firstLine="0"/>
            </w:pPr>
            <w:r>
              <w:rPr>
                <w:rFonts w:hint="eastAsia"/>
              </w:rPr>
              <w:t>是否为空</w:t>
            </w:r>
            <w:r w:rsidR="00631854">
              <w:rPr>
                <w:rFonts w:hint="eastAsia"/>
              </w:rPr>
              <w:t>，</w:t>
            </w:r>
            <w:r w:rsidR="00631854">
              <w:t>Y</w:t>
            </w:r>
            <w:r w:rsidR="00631854">
              <w:t>表示可以为空，</w:t>
            </w:r>
            <w:r w:rsidR="00631854">
              <w:t>N</w:t>
            </w:r>
            <w:r w:rsidR="00631854">
              <w:t>表示不为空</w:t>
            </w:r>
          </w:p>
        </w:tc>
        <w:tc>
          <w:tcPr>
            <w:tcW w:w="1899" w:type="dxa"/>
          </w:tcPr>
          <w:p w14:paraId="6287ECA6" w14:textId="77777777" w:rsidR="00D00A57" w:rsidRDefault="00D00A57" w:rsidP="004A28D5">
            <w:pPr>
              <w:pStyle w:val="ae"/>
              <w:ind w:firstLine="0"/>
            </w:pPr>
          </w:p>
        </w:tc>
      </w:tr>
      <w:tr w:rsidR="00631854" w14:paraId="0C957EF7" w14:textId="77777777" w:rsidTr="004A28D5">
        <w:tc>
          <w:tcPr>
            <w:tcW w:w="1526" w:type="dxa"/>
          </w:tcPr>
          <w:p w14:paraId="0110FC81" w14:textId="3BBDAF2C" w:rsidR="00631854" w:rsidRDefault="00F7673D" w:rsidP="004A28D5">
            <w:pPr>
              <w:pStyle w:val="ae"/>
              <w:ind w:firstLine="0"/>
            </w:pPr>
            <w:r>
              <w:rPr>
                <w:rFonts w:hint="eastAsia"/>
              </w:rPr>
              <w:t>comments</w:t>
            </w:r>
          </w:p>
        </w:tc>
        <w:tc>
          <w:tcPr>
            <w:tcW w:w="1559" w:type="dxa"/>
          </w:tcPr>
          <w:p w14:paraId="03B39D09" w14:textId="3397AE43" w:rsidR="00631854" w:rsidRDefault="00631854" w:rsidP="004A28D5">
            <w:pPr>
              <w:pStyle w:val="ae"/>
              <w:ind w:firstLine="0"/>
            </w:pPr>
            <w:r>
              <w:rPr>
                <w:rFonts w:hint="eastAsia"/>
              </w:rPr>
              <w:t>varchar</w:t>
            </w:r>
            <w:r>
              <w:t>(255)</w:t>
            </w:r>
          </w:p>
        </w:tc>
        <w:tc>
          <w:tcPr>
            <w:tcW w:w="3544" w:type="dxa"/>
          </w:tcPr>
          <w:p w14:paraId="1C9C1047" w14:textId="4C7F4673" w:rsidR="00631854" w:rsidRDefault="00631854" w:rsidP="004A28D5">
            <w:pPr>
              <w:pStyle w:val="ae"/>
              <w:ind w:firstLine="0"/>
            </w:pPr>
            <w:r>
              <w:rPr>
                <w:rFonts w:hint="eastAsia"/>
              </w:rPr>
              <w:t>字段</w:t>
            </w:r>
            <w:r>
              <w:t>注释</w:t>
            </w:r>
          </w:p>
        </w:tc>
        <w:tc>
          <w:tcPr>
            <w:tcW w:w="1899" w:type="dxa"/>
          </w:tcPr>
          <w:p w14:paraId="2A2946FF" w14:textId="77777777" w:rsidR="00631854" w:rsidRDefault="00631854" w:rsidP="004A28D5">
            <w:pPr>
              <w:pStyle w:val="ae"/>
              <w:ind w:firstLine="0"/>
            </w:pPr>
          </w:p>
        </w:tc>
      </w:tr>
    </w:tbl>
    <w:p w14:paraId="7253FFA3" w14:textId="4A4AFCAA" w:rsidR="00D00A57" w:rsidRDefault="00D00A57" w:rsidP="00D00A57">
      <w:pPr>
        <w:pStyle w:val="30"/>
      </w:pPr>
      <w:bookmarkStart w:id="208" w:name="_dbc_table_index"/>
      <w:bookmarkEnd w:id="208"/>
      <w:r>
        <w:t>dbc</w:t>
      </w:r>
      <w:r>
        <w:rPr>
          <w:rFonts w:hint="eastAsia"/>
        </w:rPr>
        <w:t>_</w:t>
      </w:r>
      <w:r w:rsidR="00523695">
        <w:t>table_index</w:t>
      </w:r>
    </w:p>
    <w:p w14:paraId="1B82FB37" w14:textId="5EF10087" w:rsidR="00D00A57" w:rsidRDefault="00D00A57" w:rsidP="00D00A57">
      <w:pPr>
        <w:pStyle w:val="ae"/>
      </w:pPr>
      <w:r>
        <w:rPr>
          <w:rFonts w:hint="eastAsia"/>
        </w:rPr>
        <w:t>此</w:t>
      </w:r>
      <w:r>
        <w:t>表结构</w:t>
      </w:r>
      <w:r>
        <w:rPr>
          <w:rFonts w:hint="eastAsia"/>
        </w:rPr>
        <w:t>是</w:t>
      </w:r>
      <w:r>
        <w:t>虚拟的，不</w:t>
      </w:r>
      <w:r>
        <w:rPr>
          <w:rFonts w:hint="eastAsia"/>
        </w:rPr>
        <w:t>可</w:t>
      </w:r>
      <w:r>
        <w:t>直接操作，参见</w:t>
      </w:r>
      <w:r>
        <w:rPr>
          <w:rFonts w:hint="eastAsia"/>
        </w:rPr>
        <w:t>章节“</w:t>
      </w:r>
      <w:hyperlink w:anchor="_获取表索引" w:history="1">
        <w:r w:rsidRPr="00D17E0A">
          <w:rPr>
            <w:rStyle w:val="a5"/>
            <w:rFonts w:hint="eastAsia"/>
          </w:rPr>
          <w:t>获取</w:t>
        </w:r>
        <w:r>
          <w:rPr>
            <w:rStyle w:val="a5"/>
            <w:rFonts w:hint="eastAsia"/>
          </w:rPr>
          <w:t>表索引</w:t>
        </w:r>
      </w:hyperlink>
      <w:r>
        <w:rPr>
          <w:rFonts w:hint="eastAsia"/>
        </w:rPr>
        <w:t>”。</w:t>
      </w:r>
    </w:p>
    <w:p w14:paraId="1B12D33D" w14:textId="77777777" w:rsidR="00925360" w:rsidRPr="00A433D6" w:rsidRDefault="00925360" w:rsidP="00925360">
      <w:pPr>
        <w:rPr>
          <w:rFonts w:asciiTheme="minorEastAsia" w:hAnsiTheme="minorEastAsia"/>
          <w:sz w:val="21"/>
          <w:szCs w:val="21"/>
        </w:rPr>
      </w:pPr>
      <w:r w:rsidRPr="00A433D6">
        <w:rPr>
          <w:rFonts w:asciiTheme="minorEastAsia" w:hAnsiTheme="minorEastAsia" w:hint="eastAsia"/>
          <w:sz w:val="21"/>
          <w:szCs w:val="21"/>
        </w:rPr>
        <w:t>索引名称、索引类型，索引ID，索引字段key，索引属性、是否唯一、是否主键；当索引为多字段联合索引时，key为空格分隔的多个值</w:t>
      </w:r>
    </w:p>
    <w:p w14:paraId="6631AEFB" w14:textId="77777777" w:rsidR="00925360" w:rsidRPr="00925360" w:rsidRDefault="00925360" w:rsidP="00D00A57">
      <w:pPr>
        <w:pStyle w:val="ae"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6"/>
        <w:gridCol w:w="1559"/>
        <w:gridCol w:w="3544"/>
        <w:gridCol w:w="1899"/>
      </w:tblGrid>
      <w:tr w:rsidR="00D00A57" w14:paraId="606EC58A" w14:textId="77777777" w:rsidTr="004A28D5">
        <w:tc>
          <w:tcPr>
            <w:tcW w:w="1526" w:type="dxa"/>
          </w:tcPr>
          <w:p w14:paraId="0AEC2F25" w14:textId="77777777" w:rsidR="00D00A57" w:rsidRDefault="00D00A57" w:rsidP="004A28D5">
            <w:pPr>
              <w:pStyle w:val="ae"/>
              <w:ind w:firstLine="0"/>
            </w:pPr>
            <w:r>
              <w:rPr>
                <w:rFonts w:hint="eastAsia"/>
              </w:rPr>
              <w:t>字段</w:t>
            </w:r>
          </w:p>
        </w:tc>
        <w:tc>
          <w:tcPr>
            <w:tcW w:w="1559" w:type="dxa"/>
          </w:tcPr>
          <w:p w14:paraId="21D960D4" w14:textId="77777777" w:rsidR="00D00A57" w:rsidRDefault="00D00A57" w:rsidP="004A28D5">
            <w:pPr>
              <w:pStyle w:val="ae"/>
              <w:ind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3544" w:type="dxa"/>
          </w:tcPr>
          <w:p w14:paraId="2B647C4F" w14:textId="77777777" w:rsidR="00D00A57" w:rsidRDefault="00D00A57" w:rsidP="004A28D5">
            <w:pPr>
              <w:pStyle w:val="ae"/>
              <w:ind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1899" w:type="dxa"/>
          </w:tcPr>
          <w:p w14:paraId="4901ADA1" w14:textId="77777777" w:rsidR="00D00A57" w:rsidRDefault="00D00A57" w:rsidP="004A28D5">
            <w:pPr>
              <w:pStyle w:val="ae"/>
              <w:ind w:firstLine="0"/>
            </w:pPr>
            <w:r>
              <w:rPr>
                <w:rFonts w:hint="eastAsia"/>
              </w:rPr>
              <w:t>备注</w:t>
            </w:r>
          </w:p>
        </w:tc>
      </w:tr>
      <w:tr w:rsidR="00D00A57" w14:paraId="74BF32FB" w14:textId="77777777" w:rsidTr="004A28D5">
        <w:tc>
          <w:tcPr>
            <w:tcW w:w="1526" w:type="dxa"/>
          </w:tcPr>
          <w:p w14:paraId="149D26FD" w14:textId="55F6D4FB" w:rsidR="00D00A57" w:rsidRDefault="00925360" w:rsidP="004A28D5">
            <w:pPr>
              <w:pStyle w:val="ae"/>
              <w:ind w:firstLine="0"/>
            </w:pPr>
            <w:r>
              <w:rPr>
                <w:rFonts w:hint="eastAsia"/>
              </w:rPr>
              <w:t>name</w:t>
            </w:r>
          </w:p>
        </w:tc>
        <w:tc>
          <w:tcPr>
            <w:tcW w:w="1559" w:type="dxa"/>
          </w:tcPr>
          <w:p w14:paraId="6BED61F1" w14:textId="20EE7D8E" w:rsidR="00D00A57" w:rsidRDefault="00925360" w:rsidP="004A28D5">
            <w:pPr>
              <w:pStyle w:val="ae"/>
              <w:ind w:firstLine="0"/>
            </w:pPr>
            <w:r>
              <w:rPr>
                <w:rFonts w:hint="eastAsia"/>
              </w:rPr>
              <w:t>varchar(20)</w:t>
            </w:r>
          </w:p>
        </w:tc>
        <w:tc>
          <w:tcPr>
            <w:tcW w:w="3544" w:type="dxa"/>
          </w:tcPr>
          <w:p w14:paraId="0CD356EF" w14:textId="46FCC8D3" w:rsidR="00D00A57" w:rsidRDefault="00925360" w:rsidP="004A28D5">
            <w:pPr>
              <w:pStyle w:val="ae"/>
              <w:ind w:firstLine="0"/>
            </w:pPr>
            <w:r>
              <w:rPr>
                <w:rFonts w:hint="eastAsia"/>
              </w:rPr>
              <w:t>索引</w:t>
            </w:r>
            <w:r>
              <w:t>名称</w:t>
            </w:r>
          </w:p>
        </w:tc>
        <w:tc>
          <w:tcPr>
            <w:tcW w:w="1899" w:type="dxa"/>
          </w:tcPr>
          <w:p w14:paraId="22BAD662" w14:textId="77777777" w:rsidR="00D00A57" w:rsidRDefault="00D00A57" w:rsidP="004A28D5">
            <w:pPr>
              <w:pStyle w:val="ae"/>
              <w:ind w:firstLine="0"/>
            </w:pPr>
          </w:p>
        </w:tc>
      </w:tr>
      <w:tr w:rsidR="00D00A57" w14:paraId="78F50B5C" w14:textId="77777777" w:rsidTr="004A28D5">
        <w:tc>
          <w:tcPr>
            <w:tcW w:w="1526" w:type="dxa"/>
          </w:tcPr>
          <w:p w14:paraId="6613CF07" w14:textId="0083D5D9" w:rsidR="00D00A57" w:rsidRDefault="00925360" w:rsidP="004A28D5">
            <w:pPr>
              <w:pStyle w:val="ae"/>
              <w:ind w:firstLine="0"/>
            </w:pPr>
            <w:r>
              <w:rPr>
                <w:rFonts w:hint="eastAsia"/>
              </w:rPr>
              <w:t>type</w:t>
            </w:r>
          </w:p>
        </w:tc>
        <w:tc>
          <w:tcPr>
            <w:tcW w:w="1559" w:type="dxa"/>
          </w:tcPr>
          <w:p w14:paraId="20FA2586" w14:textId="5817B7AE" w:rsidR="00D00A57" w:rsidRDefault="00925360" w:rsidP="004A28D5">
            <w:pPr>
              <w:pStyle w:val="ae"/>
              <w:ind w:firstLine="0"/>
            </w:pPr>
            <w:r>
              <w:rPr>
                <w:rFonts w:hint="eastAsia"/>
              </w:rPr>
              <w:t>varchar</w:t>
            </w:r>
            <w:r>
              <w:t>(20)</w:t>
            </w:r>
          </w:p>
        </w:tc>
        <w:tc>
          <w:tcPr>
            <w:tcW w:w="3544" w:type="dxa"/>
          </w:tcPr>
          <w:p w14:paraId="377E4153" w14:textId="265E08C9" w:rsidR="00D00A57" w:rsidRDefault="00925360" w:rsidP="004A28D5">
            <w:pPr>
              <w:pStyle w:val="ae"/>
              <w:ind w:firstLine="0"/>
            </w:pPr>
            <w:r>
              <w:rPr>
                <w:rFonts w:hint="eastAsia"/>
              </w:rPr>
              <w:t>索引</w:t>
            </w:r>
            <w:r>
              <w:t>类型</w:t>
            </w:r>
          </w:p>
        </w:tc>
        <w:tc>
          <w:tcPr>
            <w:tcW w:w="1899" w:type="dxa"/>
          </w:tcPr>
          <w:p w14:paraId="019CD71C" w14:textId="77777777" w:rsidR="00D00A57" w:rsidRDefault="00D00A57" w:rsidP="004A28D5">
            <w:pPr>
              <w:pStyle w:val="ae"/>
              <w:ind w:firstLine="0"/>
            </w:pPr>
          </w:p>
        </w:tc>
      </w:tr>
      <w:tr w:rsidR="00D00A57" w14:paraId="3A15E6A1" w14:textId="77777777" w:rsidTr="004A28D5">
        <w:tc>
          <w:tcPr>
            <w:tcW w:w="1526" w:type="dxa"/>
          </w:tcPr>
          <w:p w14:paraId="6BC1BF7B" w14:textId="78538746" w:rsidR="00D00A57" w:rsidRDefault="00925360" w:rsidP="004A28D5">
            <w:pPr>
              <w:pStyle w:val="ae"/>
              <w:ind w:firstLine="0"/>
            </w:pPr>
            <w:r>
              <w:rPr>
                <w:rFonts w:hint="eastAsia"/>
              </w:rPr>
              <w:t>fileds</w:t>
            </w:r>
          </w:p>
        </w:tc>
        <w:tc>
          <w:tcPr>
            <w:tcW w:w="1559" w:type="dxa"/>
          </w:tcPr>
          <w:p w14:paraId="02DBCF31" w14:textId="37798EB4" w:rsidR="00D00A57" w:rsidRDefault="00925360" w:rsidP="004A28D5">
            <w:pPr>
              <w:pStyle w:val="ae"/>
              <w:ind w:firstLine="0"/>
            </w:pPr>
            <w:r>
              <w:rPr>
                <w:rFonts w:hint="eastAsia"/>
              </w:rPr>
              <w:t>varchar(128)</w:t>
            </w:r>
          </w:p>
        </w:tc>
        <w:tc>
          <w:tcPr>
            <w:tcW w:w="3544" w:type="dxa"/>
          </w:tcPr>
          <w:p w14:paraId="45A847DE" w14:textId="386D656B" w:rsidR="00D00A57" w:rsidRDefault="00925360" w:rsidP="004A28D5">
            <w:pPr>
              <w:pStyle w:val="ae"/>
              <w:ind w:firstLine="0"/>
            </w:pPr>
            <w:r>
              <w:rPr>
                <w:rFonts w:hint="eastAsia"/>
              </w:rPr>
              <w:t>索引</w:t>
            </w:r>
            <w:r>
              <w:t>字段</w:t>
            </w:r>
          </w:p>
        </w:tc>
        <w:tc>
          <w:tcPr>
            <w:tcW w:w="1899" w:type="dxa"/>
          </w:tcPr>
          <w:p w14:paraId="63D9EAE9" w14:textId="77777777" w:rsidR="00D00A57" w:rsidRDefault="00D00A57" w:rsidP="004A28D5">
            <w:pPr>
              <w:pStyle w:val="ae"/>
              <w:ind w:firstLine="0"/>
            </w:pPr>
          </w:p>
        </w:tc>
      </w:tr>
      <w:tr w:rsidR="00D00A57" w14:paraId="357AB872" w14:textId="77777777" w:rsidTr="004A28D5">
        <w:tc>
          <w:tcPr>
            <w:tcW w:w="1526" w:type="dxa"/>
          </w:tcPr>
          <w:p w14:paraId="753D7D3C" w14:textId="4D64560C" w:rsidR="00D00A57" w:rsidRDefault="00925360" w:rsidP="004A28D5">
            <w:pPr>
              <w:pStyle w:val="ae"/>
              <w:ind w:firstLine="0"/>
            </w:pPr>
            <w:r>
              <w:rPr>
                <w:rFonts w:hint="eastAsia"/>
              </w:rPr>
              <w:t>ispk</w:t>
            </w:r>
          </w:p>
        </w:tc>
        <w:tc>
          <w:tcPr>
            <w:tcW w:w="1559" w:type="dxa"/>
          </w:tcPr>
          <w:p w14:paraId="52FA6354" w14:textId="1D45EF37" w:rsidR="00D00A57" w:rsidRDefault="00925360" w:rsidP="004A28D5">
            <w:pPr>
              <w:pStyle w:val="ae"/>
              <w:ind w:firstLine="0"/>
            </w:pPr>
            <w:r>
              <w:rPr>
                <w:rFonts w:hint="eastAsia"/>
              </w:rPr>
              <w:t>char(1)</w:t>
            </w:r>
          </w:p>
        </w:tc>
        <w:tc>
          <w:tcPr>
            <w:tcW w:w="3544" w:type="dxa"/>
          </w:tcPr>
          <w:p w14:paraId="6AC16328" w14:textId="2A30F13D" w:rsidR="00D00A57" w:rsidRDefault="00925360" w:rsidP="004A28D5">
            <w:pPr>
              <w:pStyle w:val="ae"/>
              <w:ind w:firstLine="0"/>
            </w:pPr>
            <w:r>
              <w:rPr>
                <w:rFonts w:hint="eastAsia"/>
              </w:rPr>
              <w:t>是否</w:t>
            </w:r>
            <w:r>
              <w:t>主键，</w:t>
            </w:r>
            <w:r>
              <w:t>Y</w:t>
            </w:r>
            <w:r>
              <w:rPr>
                <w:rFonts w:hint="eastAsia"/>
              </w:rPr>
              <w:t>：</w:t>
            </w:r>
            <w:r>
              <w:t>是，</w:t>
            </w:r>
            <w:r>
              <w:t>N</w:t>
            </w:r>
            <w:r>
              <w:rPr>
                <w:rFonts w:hint="eastAsia"/>
              </w:rPr>
              <w:t>：</w:t>
            </w:r>
            <w:r>
              <w:t>否</w:t>
            </w:r>
          </w:p>
        </w:tc>
        <w:tc>
          <w:tcPr>
            <w:tcW w:w="1899" w:type="dxa"/>
          </w:tcPr>
          <w:p w14:paraId="1805E6FA" w14:textId="77777777" w:rsidR="00D00A57" w:rsidRDefault="00D00A57" w:rsidP="004A28D5">
            <w:pPr>
              <w:pStyle w:val="ae"/>
              <w:ind w:firstLine="0"/>
            </w:pPr>
          </w:p>
        </w:tc>
      </w:tr>
      <w:tr w:rsidR="00925360" w14:paraId="16112043" w14:textId="77777777" w:rsidTr="004A28D5">
        <w:tc>
          <w:tcPr>
            <w:tcW w:w="1526" w:type="dxa"/>
          </w:tcPr>
          <w:p w14:paraId="6B0AF756" w14:textId="2A0F7904" w:rsidR="00925360" w:rsidRDefault="00925360" w:rsidP="004A28D5">
            <w:pPr>
              <w:pStyle w:val="ae"/>
              <w:ind w:firstLine="0"/>
            </w:pPr>
            <w:r>
              <w:rPr>
                <w:rFonts w:hint="eastAsia"/>
              </w:rPr>
              <w:t>sql</w:t>
            </w:r>
          </w:p>
        </w:tc>
        <w:tc>
          <w:tcPr>
            <w:tcW w:w="1559" w:type="dxa"/>
          </w:tcPr>
          <w:p w14:paraId="1EBF81D3" w14:textId="148A2AAF" w:rsidR="00925360" w:rsidRDefault="00925360" w:rsidP="00925360">
            <w:pPr>
              <w:pStyle w:val="ae"/>
              <w:ind w:firstLine="0"/>
            </w:pPr>
            <w:r>
              <w:rPr>
                <w:rFonts w:hint="eastAsia"/>
              </w:rPr>
              <w:t>varchar(</w:t>
            </w:r>
            <w:r>
              <w:t>512</w:t>
            </w:r>
            <w:r>
              <w:rPr>
                <w:rFonts w:hint="eastAsia"/>
              </w:rPr>
              <w:t>)</w:t>
            </w:r>
          </w:p>
        </w:tc>
        <w:tc>
          <w:tcPr>
            <w:tcW w:w="3544" w:type="dxa"/>
          </w:tcPr>
          <w:p w14:paraId="33E43E90" w14:textId="4471CBDD" w:rsidR="00925360" w:rsidRDefault="00925360" w:rsidP="004A28D5">
            <w:pPr>
              <w:pStyle w:val="ae"/>
              <w:ind w:firstLine="0"/>
            </w:pPr>
            <w:r>
              <w:rPr>
                <w:rFonts w:hint="eastAsia"/>
              </w:rPr>
              <w:t>索引</w:t>
            </w:r>
            <w:r>
              <w:t>创建</w:t>
            </w:r>
            <w:r>
              <w:t>SQL</w:t>
            </w:r>
          </w:p>
        </w:tc>
        <w:tc>
          <w:tcPr>
            <w:tcW w:w="1899" w:type="dxa"/>
          </w:tcPr>
          <w:p w14:paraId="5640FC05" w14:textId="77777777" w:rsidR="00925360" w:rsidRDefault="00925360" w:rsidP="004A28D5">
            <w:pPr>
              <w:pStyle w:val="ae"/>
              <w:ind w:firstLine="0"/>
            </w:pPr>
          </w:p>
        </w:tc>
      </w:tr>
    </w:tbl>
    <w:p w14:paraId="387EF751" w14:textId="221F604E" w:rsidR="004B0EA6" w:rsidRDefault="009B6408" w:rsidP="009B6408">
      <w:pPr>
        <w:pStyle w:val="30"/>
      </w:pPr>
      <w:bookmarkStart w:id="209" w:name="_dbc_db_list"/>
      <w:bookmarkEnd w:id="209"/>
      <w:r>
        <w:lastRenderedPageBreak/>
        <w:t>dbc</w:t>
      </w:r>
      <w:r>
        <w:rPr>
          <w:rFonts w:hint="eastAsia"/>
        </w:rPr>
        <w:t>_</w:t>
      </w:r>
      <w:r w:rsidR="00932A8E">
        <w:t>db</w:t>
      </w:r>
      <w:r w:rsidR="00932A8E">
        <w:rPr>
          <w:rFonts w:hint="eastAsia"/>
        </w:rPr>
        <w:t>_</w:t>
      </w:r>
      <w:r>
        <w:t>list</w:t>
      </w:r>
    </w:p>
    <w:p w14:paraId="466717C7" w14:textId="37466AAB" w:rsidR="000B3F69" w:rsidRPr="000B3F69" w:rsidRDefault="000B3F69" w:rsidP="000B3F69">
      <w:pPr>
        <w:pStyle w:val="ae"/>
      </w:pPr>
      <w:r>
        <w:rPr>
          <w:rFonts w:hint="eastAsia"/>
        </w:rPr>
        <w:t>此</w:t>
      </w:r>
      <w:r>
        <w:t>表结构</w:t>
      </w:r>
      <w:r>
        <w:rPr>
          <w:rFonts w:hint="eastAsia"/>
        </w:rPr>
        <w:t>是</w:t>
      </w:r>
      <w:r>
        <w:t>虚拟的，不</w:t>
      </w:r>
      <w:r>
        <w:rPr>
          <w:rFonts w:hint="eastAsia"/>
        </w:rPr>
        <w:t>可</w:t>
      </w:r>
      <w:r>
        <w:t>直接操作，参见</w:t>
      </w:r>
      <w:r>
        <w:rPr>
          <w:rFonts w:hint="eastAsia"/>
        </w:rPr>
        <w:t>章节“</w:t>
      </w:r>
      <w:hyperlink w:anchor="_查询集群节点信息" w:history="1">
        <w:r w:rsidRPr="000B3F69">
          <w:rPr>
            <w:rStyle w:val="a5"/>
            <w:rFonts w:hint="eastAsia"/>
          </w:rPr>
          <w:t>查询集群节点信息</w:t>
        </w:r>
      </w:hyperlink>
      <w:r>
        <w:rPr>
          <w:rFonts w:hint="eastAsia"/>
        </w:rPr>
        <w:t>”。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6"/>
        <w:gridCol w:w="1559"/>
        <w:gridCol w:w="3544"/>
        <w:gridCol w:w="1899"/>
      </w:tblGrid>
      <w:tr w:rsidR="00EE43CA" w14:paraId="55FC2865" w14:textId="77777777" w:rsidTr="00EE43CA">
        <w:tc>
          <w:tcPr>
            <w:tcW w:w="1526" w:type="dxa"/>
          </w:tcPr>
          <w:p w14:paraId="79CCE5E8" w14:textId="3F358173" w:rsidR="00EE43CA" w:rsidRDefault="00EE43CA" w:rsidP="008F0CCD">
            <w:pPr>
              <w:pStyle w:val="ae"/>
              <w:ind w:firstLine="0"/>
            </w:pPr>
            <w:r>
              <w:rPr>
                <w:rFonts w:hint="eastAsia"/>
              </w:rPr>
              <w:t>字段</w:t>
            </w:r>
          </w:p>
        </w:tc>
        <w:tc>
          <w:tcPr>
            <w:tcW w:w="1559" w:type="dxa"/>
          </w:tcPr>
          <w:p w14:paraId="449CF256" w14:textId="02B3FF22" w:rsidR="00EE43CA" w:rsidRDefault="00EE43CA" w:rsidP="008F0CCD">
            <w:pPr>
              <w:pStyle w:val="ae"/>
              <w:ind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3544" w:type="dxa"/>
          </w:tcPr>
          <w:p w14:paraId="5409AD39" w14:textId="7D95D9A1" w:rsidR="00EE43CA" w:rsidRDefault="00EE43CA" w:rsidP="008F0CCD">
            <w:pPr>
              <w:pStyle w:val="ae"/>
              <w:ind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1899" w:type="dxa"/>
          </w:tcPr>
          <w:p w14:paraId="124757B3" w14:textId="78CAF28A" w:rsidR="00EE43CA" w:rsidRDefault="00EE43CA" w:rsidP="008F0CCD">
            <w:pPr>
              <w:pStyle w:val="ae"/>
              <w:ind w:firstLine="0"/>
            </w:pPr>
            <w:r>
              <w:rPr>
                <w:rFonts w:hint="eastAsia"/>
              </w:rPr>
              <w:t>备注</w:t>
            </w:r>
          </w:p>
        </w:tc>
      </w:tr>
      <w:tr w:rsidR="00D17E0A" w14:paraId="0EC82FF2" w14:textId="77777777" w:rsidTr="00EE43CA">
        <w:tc>
          <w:tcPr>
            <w:tcW w:w="1526" w:type="dxa"/>
          </w:tcPr>
          <w:p w14:paraId="7C8B89BF" w14:textId="30E410C3" w:rsidR="00D17E0A" w:rsidRDefault="00D17E0A" w:rsidP="008F0CCD">
            <w:pPr>
              <w:pStyle w:val="ae"/>
              <w:ind w:firstLine="0"/>
            </w:pPr>
            <w:r>
              <w:rPr>
                <w:rFonts w:hint="eastAsia"/>
              </w:rPr>
              <w:t>id</w:t>
            </w:r>
          </w:p>
        </w:tc>
        <w:tc>
          <w:tcPr>
            <w:tcW w:w="1559" w:type="dxa"/>
          </w:tcPr>
          <w:p w14:paraId="1030571B" w14:textId="6689B218" w:rsidR="00D17E0A" w:rsidRDefault="00D17E0A" w:rsidP="008F0CCD">
            <w:pPr>
              <w:pStyle w:val="ae"/>
              <w:ind w:firstLine="0"/>
            </w:pPr>
            <w:r>
              <w:rPr>
                <w:rFonts w:hint="eastAsia"/>
              </w:rPr>
              <w:t>varchar</w:t>
            </w:r>
            <w:r>
              <w:t>(10)</w:t>
            </w:r>
          </w:p>
        </w:tc>
        <w:tc>
          <w:tcPr>
            <w:tcW w:w="3544" w:type="dxa"/>
          </w:tcPr>
          <w:p w14:paraId="298A5DE2" w14:textId="16073AA2" w:rsidR="00D17E0A" w:rsidRDefault="00D17E0A" w:rsidP="008F0CCD">
            <w:pPr>
              <w:pStyle w:val="ae"/>
              <w:ind w:firstLine="0"/>
            </w:pPr>
            <w:r>
              <w:rPr>
                <w:rFonts w:hint="eastAsia"/>
              </w:rPr>
              <w:t>数据库</w:t>
            </w:r>
            <w:r>
              <w:t>节点</w:t>
            </w:r>
            <w:r>
              <w:t>ID</w:t>
            </w:r>
          </w:p>
        </w:tc>
        <w:tc>
          <w:tcPr>
            <w:tcW w:w="1899" w:type="dxa"/>
          </w:tcPr>
          <w:p w14:paraId="3C406DFC" w14:textId="77777777" w:rsidR="00D17E0A" w:rsidRDefault="00D17E0A" w:rsidP="008F0CCD">
            <w:pPr>
              <w:pStyle w:val="ae"/>
              <w:ind w:firstLine="0"/>
            </w:pPr>
          </w:p>
        </w:tc>
      </w:tr>
      <w:tr w:rsidR="00EE43CA" w14:paraId="26E67850" w14:textId="77777777" w:rsidTr="00EE43CA">
        <w:tc>
          <w:tcPr>
            <w:tcW w:w="1526" w:type="dxa"/>
          </w:tcPr>
          <w:p w14:paraId="5C252C0D" w14:textId="6769A209" w:rsidR="00EE43CA" w:rsidRDefault="00932A8E" w:rsidP="008F0CCD">
            <w:pPr>
              <w:pStyle w:val="ae"/>
              <w:ind w:firstLine="0"/>
            </w:pPr>
            <w:r>
              <w:rPr>
                <w:rFonts w:hint="eastAsia"/>
              </w:rPr>
              <w:t>name</w:t>
            </w:r>
          </w:p>
        </w:tc>
        <w:tc>
          <w:tcPr>
            <w:tcW w:w="1559" w:type="dxa"/>
          </w:tcPr>
          <w:p w14:paraId="1917E0EB" w14:textId="1C8E60B6" w:rsidR="00EE43CA" w:rsidRDefault="00932A8E" w:rsidP="008F0CCD">
            <w:pPr>
              <w:pStyle w:val="ae"/>
              <w:ind w:firstLine="0"/>
            </w:pPr>
            <w:r>
              <w:rPr>
                <w:rFonts w:hint="eastAsia"/>
              </w:rPr>
              <w:t>varchar(</w:t>
            </w:r>
            <w:r>
              <w:t>20</w:t>
            </w:r>
            <w:r>
              <w:rPr>
                <w:rFonts w:hint="eastAsia"/>
              </w:rPr>
              <w:t>)</w:t>
            </w:r>
          </w:p>
        </w:tc>
        <w:tc>
          <w:tcPr>
            <w:tcW w:w="3544" w:type="dxa"/>
          </w:tcPr>
          <w:p w14:paraId="441C43F4" w14:textId="517ADDD1" w:rsidR="00EE43CA" w:rsidRDefault="00932A8E" w:rsidP="008F0CCD">
            <w:pPr>
              <w:pStyle w:val="ae"/>
              <w:ind w:firstLine="0"/>
            </w:pPr>
            <w:r>
              <w:rPr>
                <w:rFonts w:hint="eastAsia"/>
              </w:rPr>
              <w:t>数据库节点</w:t>
            </w:r>
            <w:r>
              <w:t>逻辑名</w:t>
            </w:r>
          </w:p>
        </w:tc>
        <w:tc>
          <w:tcPr>
            <w:tcW w:w="1899" w:type="dxa"/>
          </w:tcPr>
          <w:p w14:paraId="0B67C468" w14:textId="588F66DF" w:rsidR="00EE43CA" w:rsidRDefault="00EE43CA" w:rsidP="008F0CCD">
            <w:pPr>
              <w:pStyle w:val="ae"/>
              <w:ind w:firstLine="0"/>
            </w:pPr>
          </w:p>
        </w:tc>
      </w:tr>
      <w:tr w:rsidR="00EE43CA" w14:paraId="4D7F8D2C" w14:textId="77777777" w:rsidTr="00EE43CA">
        <w:tc>
          <w:tcPr>
            <w:tcW w:w="1526" w:type="dxa"/>
          </w:tcPr>
          <w:p w14:paraId="72A2672E" w14:textId="719C74E9" w:rsidR="00EE43CA" w:rsidRDefault="00932A8E" w:rsidP="008F0CCD">
            <w:pPr>
              <w:pStyle w:val="ae"/>
              <w:ind w:firstLine="0"/>
            </w:pPr>
            <w:r>
              <w:rPr>
                <w:rFonts w:hint="eastAsia"/>
              </w:rPr>
              <w:t>host</w:t>
            </w:r>
          </w:p>
        </w:tc>
        <w:tc>
          <w:tcPr>
            <w:tcW w:w="1559" w:type="dxa"/>
          </w:tcPr>
          <w:p w14:paraId="5B5D52E9" w14:textId="0FFB5155" w:rsidR="00EE43CA" w:rsidRDefault="00932A8E" w:rsidP="008F0CCD">
            <w:pPr>
              <w:pStyle w:val="ae"/>
              <w:ind w:firstLine="0"/>
            </w:pPr>
            <w:r>
              <w:rPr>
                <w:rFonts w:hint="eastAsia"/>
              </w:rPr>
              <w:t>varchar</w:t>
            </w:r>
            <w:r>
              <w:t>(20)</w:t>
            </w:r>
          </w:p>
        </w:tc>
        <w:tc>
          <w:tcPr>
            <w:tcW w:w="3544" w:type="dxa"/>
          </w:tcPr>
          <w:p w14:paraId="26429095" w14:textId="3C263925" w:rsidR="00EE43CA" w:rsidRDefault="00932A8E" w:rsidP="008F0CCD">
            <w:pPr>
              <w:pStyle w:val="ae"/>
              <w:ind w:firstLine="0"/>
            </w:pPr>
            <w:r>
              <w:rPr>
                <w:rFonts w:hint="eastAsia"/>
              </w:rPr>
              <w:t>数据库</w:t>
            </w:r>
            <w:r>
              <w:t>服务器地址</w:t>
            </w:r>
          </w:p>
        </w:tc>
        <w:tc>
          <w:tcPr>
            <w:tcW w:w="1899" w:type="dxa"/>
          </w:tcPr>
          <w:p w14:paraId="62B17919" w14:textId="77777777" w:rsidR="00EE43CA" w:rsidRDefault="00EE43CA" w:rsidP="008F0CCD">
            <w:pPr>
              <w:pStyle w:val="ae"/>
              <w:ind w:firstLine="0"/>
            </w:pPr>
          </w:p>
        </w:tc>
      </w:tr>
      <w:tr w:rsidR="00EE43CA" w14:paraId="57150B6C" w14:textId="77777777" w:rsidTr="00EE43CA">
        <w:tc>
          <w:tcPr>
            <w:tcW w:w="1526" w:type="dxa"/>
          </w:tcPr>
          <w:p w14:paraId="3157A9B3" w14:textId="216B115E" w:rsidR="00EE43CA" w:rsidRDefault="00932A8E" w:rsidP="008F0CCD">
            <w:pPr>
              <w:pStyle w:val="ae"/>
              <w:ind w:firstLine="0"/>
            </w:pPr>
            <w:r>
              <w:rPr>
                <w:rFonts w:hint="eastAsia"/>
              </w:rPr>
              <w:t>port</w:t>
            </w:r>
          </w:p>
        </w:tc>
        <w:tc>
          <w:tcPr>
            <w:tcW w:w="1559" w:type="dxa"/>
          </w:tcPr>
          <w:p w14:paraId="0B161445" w14:textId="2AABB6E1" w:rsidR="00EE43CA" w:rsidRDefault="00932A8E" w:rsidP="008F0CCD">
            <w:pPr>
              <w:pStyle w:val="ae"/>
              <w:ind w:firstLine="0"/>
            </w:pPr>
            <w:r>
              <w:t>I</w:t>
            </w:r>
            <w:r>
              <w:rPr>
                <w:rFonts w:hint="eastAsia"/>
              </w:rPr>
              <w:t>nteger</w:t>
            </w:r>
          </w:p>
        </w:tc>
        <w:tc>
          <w:tcPr>
            <w:tcW w:w="3544" w:type="dxa"/>
          </w:tcPr>
          <w:p w14:paraId="69143F2E" w14:textId="4565C6E5" w:rsidR="00EE43CA" w:rsidRDefault="00932A8E" w:rsidP="008F0CCD">
            <w:pPr>
              <w:pStyle w:val="ae"/>
              <w:ind w:firstLine="0"/>
            </w:pPr>
            <w:r>
              <w:rPr>
                <w:rFonts w:hint="eastAsia"/>
              </w:rPr>
              <w:t>数据库</w:t>
            </w:r>
            <w:r>
              <w:t>服务端口</w:t>
            </w:r>
          </w:p>
        </w:tc>
        <w:tc>
          <w:tcPr>
            <w:tcW w:w="1899" w:type="dxa"/>
          </w:tcPr>
          <w:p w14:paraId="48C8B6AE" w14:textId="77777777" w:rsidR="00EE43CA" w:rsidRDefault="00EE43CA" w:rsidP="008F0CCD">
            <w:pPr>
              <w:pStyle w:val="ae"/>
              <w:ind w:firstLine="0"/>
            </w:pPr>
          </w:p>
        </w:tc>
      </w:tr>
      <w:tr w:rsidR="00830786" w14:paraId="364904A6" w14:textId="77777777" w:rsidTr="00EE43CA">
        <w:tc>
          <w:tcPr>
            <w:tcW w:w="1526" w:type="dxa"/>
          </w:tcPr>
          <w:p w14:paraId="26B32A09" w14:textId="151B2E13" w:rsidR="00830786" w:rsidRDefault="00830786" w:rsidP="008F0CCD">
            <w:pPr>
              <w:pStyle w:val="ae"/>
              <w:ind w:firstLine="0"/>
            </w:pPr>
            <w:r>
              <w:rPr>
                <w:rFonts w:hint="eastAsia"/>
              </w:rPr>
              <w:t>dbtype</w:t>
            </w:r>
          </w:p>
        </w:tc>
        <w:tc>
          <w:tcPr>
            <w:tcW w:w="1559" w:type="dxa"/>
          </w:tcPr>
          <w:p w14:paraId="4260575D" w14:textId="5A180A9C" w:rsidR="00830786" w:rsidRDefault="00830786" w:rsidP="008F0CCD">
            <w:pPr>
              <w:pStyle w:val="ae"/>
              <w:ind w:firstLine="0"/>
            </w:pPr>
            <w:r>
              <w:rPr>
                <w:rFonts w:hint="eastAsia"/>
              </w:rPr>
              <w:t>varchar</w:t>
            </w:r>
            <w:r>
              <w:t>(20)</w:t>
            </w:r>
          </w:p>
        </w:tc>
        <w:tc>
          <w:tcPr>
            <w:tcW w:w="3544" w:type="dxa"/>
          </w:tcPr>
          <w:p w14:paraId="05045831" w14:textId="4AA8B971" w:rsidR="00830786" w:rsidRDefault="00830786" w:rsidP="008F0CCD">
            <w:pPr>
              <w:pStyle w:val="ae"/>
              <w:ind w:firstLine="0"/>
            </w:pPr>
            <w:r>
              <w:rPr>
                <w:rFonts w:hint="eastAsia"/>
              </w:rPr>
              <w:t>数据库</w:t>
            </w:r>
            <w:r>
              <w:t>类型</w:t>
            </w:r>
          </w:p>
        </w:tc>
        <w:tc>
          <w:tcPr>
            <w:tcW w:w="1899" w:type="dxa"/>
          </w:tcPr>
          <w:p w14:paraId="12B7F545" w14:textId="77777777" w:rsidR="00830786" w:rsidRDefault="00830786" w:rsidP="008F0CCD">
            <w:pPr>
              <w:pStyle w:val="ae"/>
              <w:ind w:firstLine="0"/>
            </w:pPr>
          </w:p>
        </w:tc>
      </w:tr>
      <w:tr w:rsidR="00EE43CA" w14:paraId="29CA0A93" w14:textId="77777777" w:rsidTr="00EE43CA">
        <w:tc>
          <w:tcPr>
            <w:tcW w:w="1526" w:type="dxa"/>
          </w:tcPr>
          <w:p w14:paraId="5D6422BF" w14:textId="6C8C2B9C" w:rsidR="00EE43CA" w:rsidRDefault="00932A8E" w:rsidP="008F0CCD">
            <w:pPr>
              <w:pStyle w:val="ae"/>
              <w:ind w:firstLine="0"/>
            </w:pPr>
            <w:r>
              <w:rPr>
                <w:rFonts w:hint="eastAsia"/>
              </w:rPr>
              <w:t>state</w:t>
            </w:r>
          </w:p>
        </w:tc>
        <w:tc>
          <w:tcPr>
            <w:tcW w:w="1559" w:type="dxa"/>
          </w:tcPr>
          <w:p w14:paraId="6595E488" w14:textId="5871F981" w:rsidR="00EE43CA" w:rsidRDefault="00932A8E" w:rsidP="008F0CCD">
            <w:pPr>
              <w:pStyle w:val="ae"/>
              <w:ind w:firstLine="0"/>
            </w:pPr>
            <w:r>
              <w:rPr>
                <w:rFonts w:hint="eastAsia"/>
              </w:rPr>
              <w:t>Integer</w:t>
            </w:r>
          </w:p>
        </w:tc>
        <w:tc>
          <w:tcPr>
            <w:tcW w:w="3544" w:type="dxa"/>
          </w:tcPr>
          <w:p w14:paraId="728A729C" w14:textId="77777777" w:rsidR="00EE43CA" w:rsidRDefault="00932A8E" w:rsidP="008F0CCD">
            <w:pPr>
              <w:pStyle w:val="ae"/>
              <w:ind w:firstLine="0"/>
            </w:pPr>
            <w:r>
              <w:rPr>
                <w:rFonts w:hint="eastAsia"/>
              </w:rPr>
              <w:t>数据库</w:t>
            </w:r>
            <w:r>
              <w:t>节点状态</w:t>
            </w:r>
          </w:p>
          <w:p w14:paraId="400F2739" w14:textId="77777777" w:rsidR="00932A8E" w:rsidRDefault="00932A8E" w:rsidP="008F0CCD">
            <w:pPr>
              <w:pStyle w:val="ae"/>
              <w:ind w:firstLine="0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在线</w:t>
            </w:r>
          </w:p>
          <w:p w14:paraId="1CF54AC2" w14:textId="77777777" w:rsidR="00932A8E" w:rsidRDefault="00932A8E" w:rsidP="008F0CCD">
            <w:pPr>
              <w:pStyle w:val="ae"/>
              <w:ind w:firstLine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 w:rsidR="00830786">
              <w:rPr>
                <w:rFonts w:hint="eastAsia"/>
              </w:rPr>
              <w:t>同步</w:t>
            </w:r>
          </w:p>
          <w:p w14:paraId="129A312D" w14:textId="087F55C8" w:rsidR="00830786" w:rsidRDefault="00830786" w:rsidP="008F0CCD">
            <w:pPr>
              <w:pStyle w:val="ae"/>
              <w:ind w:firstLine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：保留</w:t>
            </w:r>
          </w:p>
          <w:p w14:paraId="180A9BE5" w14:textId="77777777" w:rsidR="00830786" w:rsidRDefault="00830786" w:rsidP="00830786">
            <w:pPr>
              <w:pStyle w:val="ae"/>
              <w:ind w:firstLine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：离线</w:t>
            </w:r>
          </w:p>
          <w:p w14:paraId="426D2BDE" w14:textId="01644537" w:rsidR="00830786" w:rsidRDefault="00830786" w:rsidP="00830786">
            <w:pPr>
              <w:pStyle w:val="ae"/>
              <w:ind w:firstLine="0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</w:t>
            </w:r>
            <w:r>
              <w:t>故障</w:t>
            </w:r>
          </w:p>
        </w:tc>
        <w:tc>
          <w:tcPr>
            <w:tcW w:w="1899" w:type="dxa"/>
          </w:tcPr>
          <w:p w14:paraId="7138C427" w14:textId="77777777" w:rsidR="00EE43CA" w:rsidRDefault="00EE43CA" w:rsidP="008F0CCD">
            <w:pPr>
              <w:pStyle w:val="ae"/>
              <w:ind w:firstLine="0"/>
            </w:pPr>
          </w:p>
        </w:tc>
      </w:tr>
    </w:tbl>
    <w:p w14:paraId="528E27B1" w14:textId="77777777" w:rsidR="009B6408" w:rsidRDefault="009B6408" w:rsidP="008F0CCD">
      <w:pPr>
        <w:pStyle w:val="ae"/>
      </w:pPr>
    </w:p>
    <w:p w14:paraId="445C7597" w14:textId="7768F4C6" w:rsidR="000B3F69" w:rsidRDefault="000B3F69" w:rsidP="004C6FFE">
      <w:pPr>
        <w:pStyle w:val="30"/>
      </w:pPr>
      <w:bookmarkStart w:id="210" w:name="_dbc_cdm_list"/>
      <w:bookmarkEnd w:id="210"/>
      <w:r>
        <w:rPr>
          <w:rFonts w:hint="eastAsia"/>
        </w:rPr>
        <w:t>dbc_cdm_list</w:t>
      </w:r>
    </w:p>
    <w:p w14:paraId="6168FAD6" w14:textId="484918BA" w:rsidR="000B3F69" w:rsidRDefault="000B3F69" w:rsidP="000B3F69">
      <w:pPr>
        <w:pStyle w:val="ae"/>
      </w:pPr>
      <w:r>
        <w:rPr>
          <w:rFonts w:hint="eastAsia"/>
        </w:rPr>
        <w:t>此</w:t>
      </w:r>
      <w:r>
        <w:t>表结构</w:t>
      </w:r>
      <w:r>
        <w:rPr>
          <w:rFonts w:hint="eastAsia"/>
        </w:rPr>
        <w:t>是</w:t>
      </w:r>
      <w:r>
        <w:t>虚拟的，不</w:t>
      </w:r>
      <w:r>
        <w:rPr>
          <w:rFonts w:hint="eastAsia"/>
        </w:rPr>
        <w:t>可</w:t>
      </w:r>
      <w:r>
        <w:t>直接操作，参见</w:t>
      </w:r>
      <w:r>
        <w:rPr>
          <w:rFonts w:hint="eastAsia"/>
        </w:rPr>
        <w:t>章节“</w:t>
      </w:r>
      <w:hyperlink w:anchor="_查询CDM节点信息" w:history="1">
        <w:r w:rsidRPr="000B3F69">
          <w:rPr>
            <w:rStyle w:val="a5"/>
            <w:rFonts w:hint="eastAsia"/>
          </w:rPr>
          <w:t>查询</w:t>
        </w:r>
        <w:r w:rsidRPr="000B3F69">
          <w:rPr>
            <w:rStyle w:val="a5"/>
            <w:rFonts w:hint="eastAsia"/>
          </w:rPr>
          <w:t>CDM</w:t>
        </w:r>
        <w:r w:rsidRPr="000B3F69">
          <w:rPr>
            <w:rStyle w:val="a5"/>
            <w:rFonts w:hint="eastAsia"/>
          </w:rPr>
          <w:t>节点信息</w:t>
        </w:r>
      </w:hyperlink>
      <w:r>
        <w:rPr>
          <w:rFonts w:hint="eastAsia"/>
        </w:rPr>
        <w:t>”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6"/>
        <w:gridCol w:w="1559"/>
        <w:gridCol w:w="3544"/>
        <w:gridCol w:w="1899"/>
      </w:tblGrid>
      <w:tr w:rsidR="000B3F69" w14:paraId="675B6EF1" w14:textId="77777777" w:rsidTr="00D17E0A">
        <w:tc>
          <w:tcPr>
            <w:tcW w:w="1526" w:type="dxa"/>
          </w:tcPr>
          <w:p w14:paraId="1D16D991" w14:textId="77777777" w:rsidR="000B3F69" w:rsidRDefault="000B3F69" w:rsidP="00D17E0A">
            <w:pPr>
              <w:pStyle w:val="ae"/>
              <w:ind w:firstLine="0"/>
            </w:pPr>
            <w:r>
              <w:rPr>
                <w:rFonts w:hint="eastAsia"/>
              </w:rPr>
              <w:t>字段</w:t>
            </w:r>
          </w:p>
        </w:tc>
        <w:tc>
          <w:tcPr>
            <w:tcW w:w="1559" w:type="dxa"/>
          </w:tcPr>
          <w:p w14:paraId="10A5422F" w14:textId="77777777" w:rsidR="000B3F69" w:rsidRDefault="000B3F69" w:rsidP="00D17E0A">
            <w:pPr>
              <w:pStyle w:val="ae"/>
              <w:ind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3544" w:type="dxa"/>
          </w:tcPr>
          <w:p w14:paraId="2EE8AE06" w14:textId="77777777" w:rsidR="000B3F69" w:rsidRDefault="000B3F69" w:rsidP="00D17E0A">
            <w:pPr>
              <w:pStyle w:val="ae"/>
              <w:ind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1899" w:type="dxa"/>
          </w:tcPr>
          <w:p w14:paraId="2F68ED11" w14:textId="77777777" w:rsidR="000B3F69" w:rsidRDefault="000B3F69" w:rsidP="00D17E0A">
            <w:pPr>
              <w:pStyle w:val="ae"/>
              <w:ind w:firstLine="0"/>
            </w:pPr>
            <w:r>
              <w:rPr>
                <w:rFonts w:hint="eastAsia"/>
              </w:rPr>
              <w:t>备注</w:t>
            </w:r>
          </w:p>
        </w:tc>
      </w:tr>
      <w:tr w:rsidR="000B3F69" w14:paraId="2BBD240C" w14:textId="77777777" w:rsidTr="00D17E0A">
        <w:tc>
          <w:tcPr>
            <w:tcW w:w="1526" w:type="dxa"/>
          </w:tcPr>
          <w:p w14:paraId="39BBF9DE" w14:textId="00F352C2" w:rsidR="000B3F69" w:rsidRDefault="00F52996" w:rsidP="00D17E0A">
            <w:pPr>
              <w:pStyle w:val="ae"/>
              <w:ind w:firstLine="0"/>
            </w:pPr>
            <w:r>
              <w:t>host</w:t>
            </w:r>
          </w:p>
        </w:tc>
        <w:tc>
          <w:tcPr>
            <w:tcW w:w="1559" w:type="dxa"/>
          </w:tcPr>
          <w:p w14:paraId="7B6D816D" w14:textId="3E81A62F" w:rsidR="000B3F69" w:rsidRDefault="000B3F69" w:rsidP="00D17E0A">
            <w:pPr>
              <w:pStyle w:val="ae"/>
              <w:ind w:firstLine="0"/>
            </w:pPr>
            <w:r>
              <w:t>V</w:t>
            </w:r>
            <w:r>
              <w:rPr>
                <w:rFonts w:hint="eastAsia"/>
              </w:rPr>
              <w:t>archar</w:t>
            </w:r>
            <w:r w:rsidR="00F52996">
              <w:t>(2</w:t>
            </w:r>
            <w:r>
              <w:t>0)</w:t>
            </w:r>
          </w:p>
        </w:tc>
        <w:tc>
          <w:tcPr>
            <w:tcW w:w="3544" w:type="dxa"/>
          </w:tcPr>
          <w:p w14:paraId="330B3340" w14:textId="08FE8F34" w:rsidR="000B3F69" w:rsidRDefault="00F52996" w:rsidP="00D17E0A">
            <w:pPr>
              <w:pStyle w:val="ae"/>
              <w:ind w:firstLine="0"/>
            </w:pPr>
            <w:r>
              <w:rPr>
                <w:rFonts w:hint="eastAsia"/>
              </w:rPr>
              <w:t>主机名</w:t>
            </w:r>
          </w:p>
        </w:tc>
        <w:tc>
          <w:tcPr>
            <w:tcW w:w="1899" w:type="dxa"/>
          </w:tcPr>
          <w:p w14:paraId="4FB9F371" w14:textId="77777777" w:rsidR="000B3F69" w:rsidRDefault="000B3F69" w:rsidP="00D17E0A">
            <w:pPr>
              <w:pStyle w:val="ae"/>
              <w:ind w:firstLine="0"/>
            </w:pPr>
            <w:r>
              <w:rPr>
                <w:rFonts w:hint="eastAsia"/>
              </w:rPr>
              <w:t>Not</w:t>
            </w:r>
            <w:r>
              <w:t xml:space="preserve"> NULL</w:t>
            </w:r>
          </w:p>
        </w:tc>
      </w:tr>
      <w:tr w:rsidR="000B3F69" w14:paraId="777E48C8" w14:textId="77777777" w:rsidTr="00D17E0A">
        <w:tc>
          <w:tcPr>
            <w:tcW w:w="1526" w:type="dxa"/>
          </w:tcPr>
          <w:p w14:paraId="121CACB7" w14:textId="2E7DE021" w:rsidR="000B3F69" w:rsidRDefault="00F52996" w:rsidP="00D17E0A">
            <w:pPr>
              <w:pStyle w:val="ae"/>
              <w:ind w:firstLine="0"/>
            </w:pPr>
            <w:r>
              <w:t>ip</w:t>
            </w:r>
          </w:p>
        </w:tc>
        <w:tc>
          <w:tcPr>
            <w:tcW w:w="1559" w:type="dxa"/>
          </w:tcPr>
          <w:p w14:paraId="711A9F7A" w14:textId="77777777" w:rsidR="000B3F69" w:rsidRDefault="000B3F69" w:rsidP="00D17E0A">
            <w:pPr>
              <w:pStyle w:val="ae"/>
              <w:ind w:firstLine="0"/>
            </w:pPr>
            <w:r>
              <w:t>Varchar(20)</w:t>
            </w:r>
          </w:p>
        </w:tc>
        <w:tc>
          <w:tcPr>
            <w:tcW w:w="3544" w:type="dxa"/>
          </w:tcPr>
          <w:p w14:paraId="2564F199" w14:textId="60DC497A" w:rsidR="000B3F69" w:rsidRDefault="00F52996" w:rsidP="00D17E0A">
            <w:pPr>
              <w:pStyle w:val="ae"/>
              <w:ind w:firstLine="0"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1899" w:type="dxa"/>
          </w:tcPr>
          <w:p w14:paraId="2C95522D" w14:textId="77777777" w:rsidR="000B3F69" w:rsidRDefault="000B3F69" w:rsidP="00D17E0A">
            <w:pPr>
              <w:pStyle w:val="ae"/>
              <w:ind w:firstLine="0"/>
            </w:pPr>
            <w:r>
              <w:rPr>
                <w:rFonts w:hint="eastAsia"/>
              </w:rPr>
              <w:t>Not</w:t>
            </w:r>
            <w:r>
              <w:t xml:space="preserve"> NULL</w:t>
            </w:r>
          </w:p>
        </w:tc>
      </w:tr>
      <w:tr w:rsidR="00F52996" w14:paraId="37F57EC9" w14:textId="77777777" w:rsidTr="00D17E0A">
        <w:tc>
          <w:tcPr>
            <w:tcW w:w="1526" w:type="dxa"/>
          </w:tcPr>
          <w:p w14:paraId="467DB588" w14:textId="45C6316B" w:rsidR="00F52996" w:rsidRDefault="00F52996" w:rsidP="00D17E0A">
            <w:pPr>
              <w:pStyle w:val="ae"/>
              <w:ind w:firstLine="0"/>
            </w:pPr>
            <w:r>
              <w:t>procnum</w:t>
            </w:r>
          </w:p>
        </w:tc>
        <w:tc>
          <w:tcPr>
            <w:tcW w:w="1559" w:type="dxa"/>
          </w:tcPr>
          <w:p w14:paraId="5FA9F593" w14:textId="093D7CA9" w:rsidR="00F52996" w:rsidRDefault="00F52996" w:rsidP="00D17E0A">
            <w:pPr>
              <w:pStyle w:val="ae"/>
              <w:ind w:firstLine="0"/>
            </w:pPr>
            <w:r>
              <w:rPr>
                <w:rFonts w:hint="eastAsia"/>
              </w:rPr>
              <w:t>Integer</w:t>
            </w:r>
          </w:p>
        </w:tc>
        <w:tc>
          <w:tcPr>
            <w:tcW w:w="3544" w:type="dxa"/>
          </w:tcPr>
          <w:p w14:paraId="163EFA12" w14:textId="676ED120" w:rsidR="00F52996" w:rsidRDefault="00F52996" w:rsidP="00D17E0A">
            <w:pPr>
              <w:pStyle w:val="ae"/>
              <w:ind w:firstLine="0"/>
            </w:pPr>
            <w:r>
              <w:rPr>
                <w:rFonts w:hint="eastAsia"/>
              </w:rPr>
              <w:t>启动</w:t>
            </w:r>
            <w:r>
              <w:t>进程数</w:t>
            </w:r>
          </w:p>
        </w:tc>
        <w:tc>
          <w:tcPr>
            <w:tcW w:w="1899" w:type="dxa"/>
          </w:tcPr>
          <w:p w14:paraId="090C4D13" w14:textId="518EC334" w:rsidR="00F52996" w:rsidRDefault="00F52996" w:rsidP="00D17E0A">
            <w:pPr>
              <w:pStyle w:val="ae"/>
              <w:ind w:firstLine="0"/>
            </w:pPr>
            <w:r>
              <w:rPr>
                <w:rFonts w:hint="eastAsia"/>
              </w:rPr>
              <w:t>Not</w:t>
            </w:r>
            <w:r>
              <w:t xml:space="preserve"> NULL</w:t>
            </w:r>
          </w:p>
        </w:tc>
      </w:tr>
      <w:tr w:rsidR="00F52996" w14:paraId="32EEE063" w14:textId="77777777" w:rsidTr="00D17E0A">
        <w:tc>
          <w:tcPr>
            <w:tcW w:w="1526" w:type="dxa"/>
          </w:tcPr>
          <w:p w14:paraId="57E4ED1E" w14:textId="1122F4AF" w:rsidR="00F52996" w:rsidRDefault="00F52996" w:rsidP="00D17E0A">
            <w:pPr>
              <w:pStyle w:val="ae"/>
              <w:ind w:firstLine="0"/>
            </w:pPr>
            <w:r>
              <w:rPr>
                <w:rFonts w:hint="eastAsia"/>
              </w:rPr>
              <w:t>errnum</w:t>
            </w:r>
          </w:p>
        </w:tc>
        <w:tc>
          <w:tcPr>
            <w:tcW w:w="1559" w:type="dxa"/>
          </w:tcPr>
          <w:p w14:paraId="04697F14" w14:textId="05119254" w:rsidR="00F52996" w:rsidRDefault="00F52996" w:rsidP="00D17E0A">
            <w:pPr>
              <w:pStyle w:val="ae"/>
              <w:ind w:firstLine="0"/>
            </w:pPr>
            <w:r>
              <w:rPr>
                <w:rFonts w:hint="eastAsia"/>
              </w:rPr>
              <w:t>Integer</w:t>
            </w:r>
          </w:p>
        </w:tc>
        <w:tc>
          <w:tcPr>
            <w:tcW w:w="3544" w:type="dxa"/>
          </w:tcPr>
          <w:p w14:paraId="5E3CDA4F" w14:textId="0A9F8C4E" w:rsidR="00F52996" w:rsidRDefault="00F52996" w:rsidP="00D17E0A">
            <w:pPr>
              <w:pStyle w:val="ae"/>
              <w:ind w:firstLine="0"/>
            </w:pPr>
            <w:r>
              <w:rPr>
                <w:rFonts w:hint="eastAsia"/>
              </w:rPr>
              <w:t>异常</w:t>
            </w:r>
            <w:r>
              <w:t>进程数</w:t>
            </w:r>
          </w:p>
        </w:tc>
        <w:tc>
          <w:tcPr>
            <w:tcW w:w="1899" w:type="dxa"/>
          </w:tcPr>
          <w:p w14:paraId="5F9003CE" w14:textId="54868524" w:rsidR="00F52996" w:rsidRDefault="00F52996" w:rsidP="00D17E0A">
            <w:pPr>
              <w:pStyle w:val="ae"/>
              <w:ind w:firstLine="0"/>
            </w:pPr>
            <w:r>
              <w:rPr>
                <w:rFonts w:hint="eastAsia"/>
              </w:rPr>
              <w:t>Not</w:t>
            </w:r>
            <w:r>
              <w:t xml:space="preserve"> NULL</w:t>
            </w:r>
          </w:p>
        </w:tc>
      </w:tr>
    </w:tbl>
    <w:p w14:paraId="01A7CAAC" w14:textId="77777777" w:rsidR="000B3F69" w:rsidRDefault="000B3F69" w:rsidP="000B3F69">
      <w:pPr>
        <w:pStyle w:val="ae"/>
      </w:pPr>
    </w:p>
    <w:p w14:paraId="1A6FD1E7" w14:textId="549F6F8E" w:rsidR="00262D11" w:rsidRDefault="00262D11" w:rsidP="00262D11">
      <w:pPr>
        <w:pStyle w:val="30"/>
      </w:pPr>
      <w:bookmarkStart w:id="211" w:name="_dbc_cdm_cfg"/>
      <w:bookmarkEnd w:id="211"/>
      <w:r>
        <w:rPr>
          <w:rFonts w:hint="eastAsia"/>
        </w:rPr>
        <w:t>dbc_cdm_</w:t>
      </w:r>
      <w:r>
        <w:t>cfg</w:t>
      </w:r>
    </w:p>
    <w:p w14:paraId="4ED437F3" w14:textId="0F70BAE8" w:rsidR="00262D11" w:rsidRDefault="00262D11" w:rsidP="00262D11">
      <w:pPr>
        <w:pStyle w:val="ae"/>
      </w:pPr>
      <w:r>
        <w:rPr>
          <w:rFonts w:hint="eastAsia"/>
        </w:rPr>
        <w:t>此</w:t>
      </w:r>
      <w:r>
        <w:t>表结构</w:t>
      </w:r>
      <w:r>
        <w:rPr>
          <w:rFonts w:hint="eastAsia"/>
        </w:rPr>
        <w:t>是</w:t>
      </w:r>
      <w:r>
        <w:t>虚拟的，不</w:t>
      </w:r>
      <w:r>
        <w:rPr>
          <w:rFonts w:hint="eastAsia"/>
        </w:rPr>
        <w:t>可</w:t>
      </w:r>
      <w:r>
        <w:t>直接操作，参见</w:t>
      </w:r>
      <w:r>
        <w:rPr>
          <w:rFonts w:hint="eastAsia"/>
        </w:rPr>
        <w:t>章节“</w:t>
      </w:r>
      <w:hyperlink w:anchor="_查询CDM节点信息" w:history="1"/>
      <w:r>
        <w:t xml:space="preserve"> </w:t>
      </w:r>
      <w:hyperlink w:anchor="_配置管理" w:history="1">
        <w:r w:rsidR="004900ED" w:rsidRPr="004900ED">
          <w:rPr>
            <w:rStyle w:val="a5"/>
            <w:rFonts w:hint="eastAsia"/>
          </w:rPr>
          <w:t>配置管理</w:t>
        </w:r>
      </w:hyperlink>
      <w:r>
        <w:t xml:space="preserve"> </w:t>
      </w:r>
      <w:r>
        <w:rPr>
          <w:rFonts w:hint="eastAsia"/>
        </w:rPr>
        <w:t>”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19"/>
        <w:gridCol w:w="1540"/>
        <w:gridCol w:w="3269"/>
        <w:gridCol w:w="1800"/>
      </w:tblGrid>
      <w:tr w:rsidR="00A76548" w14:paraId="05AD9A84" w14:textId="77777777" w:rsidTr="00A76548">
        <w:tc>
          <w:tcPr>
            <w:tcW w:w="1919" w:type="dxa"/>
          </w:tcPr>
          <w:p w14:paraId="5D590B6A" w14:textId="77777777" w:rsidR="00A76548" w:rsidRDefault="00A76548" w:rsidP="00D63C29">
            <w:pPr>
              <w:pStyle w:val="ae"/>
              <w:ind w:firstLine="0"/>
            </w:pPr>
            <w:r>
              <w:rPr>
                <w:rFonts w:hint="eastAsia"/>
              </w:rPr>
              <w:t>字段</w:t>
            </w:r>
          </w:p>
        </w:tc>
        <w:tc>
          <w:tcPr>
            <w:tcW w:w="1540" w:type="dxa"/>
          </w:tcPr>
          <w:p w14:paraId="3C17BAAC" w14:textId="77777777" w:rsidR="00A76548" w:rsidRDefault="00A76548" w:rsidP="00D63C29">
            <w:pPr>
              <w:pStyle w:val="ae"/>
              <w:ind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3269" w:type="dxa"/>
          </w:tcPr>
          <w:p w14:paraId="7561382A" w14:textId="77777777" w:rsidR="00A76548" w:rsidRDefault="00A76548" w:rsidP="00D63C29">
            <w:pPr>
              <w:pStyle w:val="ae"/>
              <w:ind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1800" w:type="dxa"/>
          </w:tcPr>
          <w:p w14:paraId="2DB4A1BD" w14:textId="77777777" w:rsidR="00A76548" w:rsidRDefault="00A76548" w:rsidP="00D63C29">
            <w:pPr>
              <w:pStyle w:val="ae"/>
              <w:ind w:firstLine="0"/>
            </w:pPr>
            <w:r>
              <w:rPr>
                <w:rFonts w:hint="eastAsia"/>
              </w:rPr>
              <w:t>备注</w:t>
            </w:r>
          </w:p>
        </w:tc>
      </w:tr>
      <w:tr w:rsidR="00A76548" w14:paraId="3AFE051C" w14:textId="77777777" w:rsidTr="00A76548">
        <w:tc>
          <w:tcPr>
            <w:tcW w:w="1919" w:type="dxa"/>
          </w:tcPr>
          <w:p w14:paraId="700D7F09" w14:textId="3934C76D" w:rsidR="00A76548" w:rsidRDefault="00A76548" w:rsidP="00D63C29">
            <w:pPr>
              <w:pStyle w:val="ae"/>
              <w:ind w:firstLine="0"/>
            </w:pPr>
            <w:r>
              <w:t>name</w:t>
            </w:r>
          </w:p>
        </w:tc>
        <w:tc>
          <w:tcPr>
            <w:tcW w:w="1540" w:type="dxa"/>
          </w:tcPr>
          <w:p w14:paraId="50CF683E" w14:textId="3C813AEE" w:rsidR="00A76548" w:rsidRDefault="00A76548" w:rsidP="00D63C29">
            <w:pPr>
              <w:pStyle w:val="ae"/>
              <w:ind w:firstLine="0"/>
            </w:pPr>
            <w:r>
              <w:t>varchar(32)</w:t>
            </w:r>
          </w:p>
        </w:tc>
        <w:tc>
          <w:tcPr>
            <w:tcW w:w="3269" w:type="dxa"/>
          </w:tcPr>
          <w:p w14:paraId="3FDEE29F" w14:textId="3D93B7CD" w:rsidR="00A76548" w:rsidRDefault="00A76548" w:rsidP="00D63C29">
            <w:pPr>
              <w:pStyle w:val="ae"/>
              <w:ind w:firstLine="0"/>
            </w:pPr>
            <w:r>
              <w:rPr>
                <w:rFonts w:hint="eastAsia"/>
              </w:rPr>
              <w:t>参数</w:t>
            </w:r>
            <w:r>
              <w:t>名称</w:t>
            </w:r>
          </w:p>
        </w:tc>
        <w:tc>
          <w:tcPr>
            <w:tcW w:w="1800" w:type="dxa"/>
          </w:tcPr>
          <w:p w14:paraId="64A8CE44" w14:textId="77777777" w:rsidR="00A76548" w:rsidRDefault="00A76548" w:rsidP="00D63C29">
            <w:pPr>
              <w:pStyle w:val="ae"/>
              <w:ind w:firstLine="0"/>
            </w:pPr>
            <w:r>
              <w:rPr>
                <w:rFonts w:hint="eastAsia"/>
              </w:rPr>
              <w:t>Not</w:t>
            </w:r>
            <w:r>
              <w:t xml:space="preserve"> NULL</w:t>
            </w:r>
          </w:p>
        </w:tc>
      </w:tr>
      <w:tr w:rsidR="00A76548" w14:paraId="57B47408" w14:textId="77777777" w:rsidTr="00A76548">
        <w:tc>
          <w:tcPr>
            <w:tcW w:w="1919" w:type="dxa"/>
          </w:tcPr>
          <w:p w14:paraId="3E16C70F" w14:textId="566479A1" w:rsidR="00A76548" w:rsidRDefault="00A76548" w:rsidP="00D63C29">
            <w:pPr>
              <w:pStyle w:val="ae"/>
              <w:ind w:firstLine="0"/>
            </w:pPr>
            <w:r>
              <w:t>value</w:t>
            </w:r>
          </w:p>
        </w:tc>
        <w:tc>
          <w:tcPr>
            <w:tcW w:w="1540" w:type="dxa"/>
          </w:tcPr>
          <w:p w14:paraId="0ADF53A8" w14:textId="0F6CC2BC" w:rsidR="00A76548" w:rsidRDefault="00A76548" w:rsidP="00D63C29">
            <w:pPr>
              <w:pStyle w:val="ae"/>
              <w:ind w:firstLine="0"/>
            </w:pPr>
            <w:r>
              <w:t>varchar(512)</w:t>
            </w:r>
          </w:p>
        </w:tc>
        <w:tc>
          <w:tcPr>
            <w:tcW w:w="3269" w:type="dxa"/>
          </w:tcPr>
          <w:p w14:paraId="34991944" w14:textId="20B3F6D1" w:rsidR="00A76548" w:rsidRDefault="00A76548" w:rsidP="00D63C29">
            <w:pPr>
              <w:pStyle w:val="ae"/>
              <w:ind w:firstLine="0"/>
            </w:pPr>
            <w:r>
              <w:rPr>
                <w:rFonts w:hint="eastAsia"/>
              </w:rPr>
              <w:t>参数</w:t>
            </w:r>
            <w:r>
              <w:t>取值</w:t>
            </w:r>
          </w:p>
        </w:tc>
        <w:tc>
          <w:tcPr>
            <w:tcW w:w="1800" w:type="dxa"/>
          </w:tcPr>
          <w:p w14:paraId="706B193F" w14:textId="77777777" w:rsidR="00A76548" w:rsidRDefault="00A76548" w:rsidP="00D63C29">
            <w:pPr>
              <w:pStyle w:val="ae"/>
              <w:ind w:firstLine="0"/>
            </w:pPr>
            <w:r>
              <w:rPr>
                <w:rFonts w:hint="eastAsia"/>
              </w:rPr>
              <w:t>Not</w:t>
            </w:r>
            <w:r>
              <w:t xml:space="preserve"> NULL</w:t>
            </w:r>
          </w:p>
        </w:tc>
      </w:tr>
    </w:tbl>
    <w:p w14:paraId="7117136A" w14:textId="77777777" w:rsidR="00A76548" w:rsidRPr="00A76548" w:rsidRDefault="00A76548" w:rsidP="00262D11">
      <w:pPr>
        <w:pStyle w:val="ae"/>
      </w:pPr>
    </w:p>
    <w:p w14:paraId="314C7609" w14:textId="2D51C18A" w:rsidR="00A76548" w:rsidRDefault="00A76548" w:rsidP="00262D11">
      <w:pPr>
        <w:pStyle w:val="ae"/>
      </w:pPr>
      <w:r>
        <w:rPr>
          <w:rFonts w:hint="eastAsia"/>
        </w:rPr>
        <w:t>参数</w:t>
      </w:r>
      <w:r>
        <w:t>名称</w:t>
      </w:r>
      <w:r>
        <w:rPr>
          <w:rFonts w:hint="eastAsia"/>
        </w:rPr>
        <w:t>见</w:t>
      </w:r>
      <w:r>
        <w:t>下表：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236"/>
        <w:gridCol w:w="4236"/>
      </w:tblGrid>
      <w:tr w:rsidR="00A76548" w14:paraId="70F76A8D" w14:textId="77777777" w:rsidTr="00A76548">
        <w:tc>
          <w:tcPr>
            <w:tcW w:w="4236" w:type="dxa"/>
          </w:tcPr>
          <w:p w14:paraId="3E73457C" w14:textId="7E14AF49" w:rsidR="00A76548" w:rsidRDefault="00A76548" w:rsidP="00D17E0A">
            <w:pPr>
              <w:pStyle w:val="ae"/>
              <w:ind w:firstLine="0"/>
            </w:pPr>
            <w:r>
              <w:rPr>
                <w:rFonts w:hint="eastAsia"/>
              </w:rPr>
              <w:t>参数</w:t>
            </w:r>
            <w:r>
              <w:t>名称</w:t>
            </w:r>
          </w:p>
        </w:tc>
        <w:tc>
          <w:tcPr>
            <w:tcW w:w="4236" w:type="dxa"/>
          </w:tcPr>
          <w:p w14:paraId="3EAD6A23" w14:textId="77777777" w:rsidR="00A76548" w:rsidRDefault="00A76548" w:rsidP="00D17E0A">
            <w:pPr>
              <w:pStyle w:val="ae"/>
              <w:ind w:firstLine="0"/>
            </w:pPr>
            <w:r>
              <w:rPr>
                <w:rFonts w:hint="eastAsia"/>
              </w:rPr>
              <w:t>描述</w:t>
            </w:r>
          </w:p>
        </w:tc>
      </w:tr>
      <w:tr w:rsidR="00A76548" w14:paraId="3FF4EAAE" w14:textId="77777777" w:rsidTr="00A76548">
        <w:tc>
          <w:tcPr>
            <w:tcW w:w="4236" w:type="dxa"/>
          </w:tcPr>
          <w:p w14:paraId="5EBFA2D3" w14:textId="400134DE" w:rsidR="00A76548" w:rsidRDefault="00A76548" w:rsidP="00D17E0A">
            <w:pPr>
              <w:pStyle w:val="ae"/>
              <w:ind w:firstLine="0"/>
            </w:pPr>
            <w:r>
              <w:t>thread_pool_size</w:t>
            </w:r>
          </w:p>
        </w:tc>
        <w:tc>
          <w:tcPr>
            <w:tcW w:w="4236" w:type="dxa"/>
          </w:tcPr>
          <w:p w14:paraId="5315E733" w14:textId="6A4ED62A" w:rsidR="00A76548" w:rsidRDefault="00A76548" w:rsidP="00D17E0A">
            <w:pPr>
              <w:pStyle w:val="ae"/>
              <w:ind w:firstLine="0"/>
            </w:pPr>
            <w:r>
              <w:rPr>
                <w:rFonts w:hint="eastAsia"/>
              </w:rPr>
              <w:t>线程池</w:t>
            </w:r>
            <w:r>
              <w:t>大小</w:t>
            </w:r>
          </w:p>
        </w:tc>
      </w:tr>
      <w:tr w:rsidR="00A76548" w14:paraId="06D0DB35" w14:textId="77777777" w:rsidTr="00A76548">
        <w:tc>
          <w:tcPr>
            <w:tcW w:w="4236" w:type="dxa"/>
          </w:tcPr>
          <w:p w14:paraId="31DBE0D1" w14:textId="4517621F" w:rsidR="00A76548" w:rsidRDefault="00A76548" w:rsidP="00D17E0A">
            <w:pPr>
              <w:pStyle w:val="ae"/>
              <w:ind w:firstLine="0"/>
            </w:pPr>
            <w:r>
              <w:t>connection_pool_size</w:t>
            </w:r>
          </w:p>
        </w:tc>
        <w:tc>
          <w:tcPr>
            <w:tcW w:w="4236" w:type="dxa"/>
          </w:tcPr>
          <w:p w14:paraId="1E703FDB" w14:textId="3FE4FEFB" w:rsidR="00A76548" w:rsidRDefault="00A76548" w:rsidP="00D17E0A">
            <w:pPr>
              <w:pStyle w:val="ae"/>
              <w:ind w:firstLine="0"/>
            </w:pPr>
            <w:r>
              <w:rPr>
                <w:rFonts w:hint="eastAsia"/>
              </w:rPr>
              <w:t>连接池大小</w:t>
            </w:r>
          </w:p>
        </w:tc>
      </w:tr>
      <w:tr w:rsidR="00A76548" w14:paraId="73A4C36F" w14:textId="77777777" w:rsidTr="00A76548">
        <w:tc>
          <w:tcPr>
            <w:tcW w:w="4236" w:type="dxa"/>
          </w:tcPr>
          <w:p w14:paraId="157627D2" w14:textId="329926C1" w:rsidR="00A76548" w:rsidRDefault="00A76548" w:rsidP="00D17E0A">
            <w:pPr>
              <w:pStyle w:val="ae"/>
              <w:ind w:firstLine="0"/>
            </w:pPr>
            <w:r>
              <w:t>general_error</w:t>
            </w:r>
          </w:p>
        </w:tc>
        <w:tc>
          <w:tcPr>
            <w:tcW w:w="4236" w:type="dxa"/>
          </w:tcPr>
          <w:p w14:paraId="359D7515" w14:textId="06BF1FE4" w:rsidR="00A76548" w:rsidRDefault="00A76548" w:rsidP="00D17E0A">
            <w:pPr>
              <w:pStyle w:val="ae"/>
              <w:ind w:firstLine="0"/>
            </w:pPr>
            <w:r>
              <w:rPr>
                <w:rFonts w:hint="eastAsia"/>
              </w:rPr>
              <w:t>一般错误码</w:t>
            </w:r>
          </w:p>
        </w:tc>
      </w:tr>
      <w:tr w:rsidR="00A76548" w14:paraId="41091EA5" w14:textId="77777777" w:rsidTr="00A76548">
        <w:tc>
          <w:tcPr>
            <w:tcW w:w="4236" w:type="dxa"/>
          </w:tcPr>
          <w:p w14:paraId="12EA72F0" w14:textId="06D73EED" w:rsidR="00A76548" w:rsidRDefault="00A76548" w:rsidP="00D17E0A">
            <w:pPr>
              <w:pStyle w:val="ae"/>
              <w:ind w:firstLine="0"/>
            </w:pPr>
            <w:r>
              <w:lastRenderedPageBreak/>
              <w:t>recoverable_error</w:t>
            </w:r>
          </w:p>
        </w:tc>
        <w:tc>
          <w:tcPr>
            <w:tcW w:w="4236" w:type="dxa"/>
          </w:tcPr>
          <w:p w14:paraId="322E1C5D" w14:textId="5E791843" w:rsidR="00A76548" w:rsidRDefault="00A76548" w:rsidP="00D17E0A">
            <w:pPr>
              <w:pStyle w:val="ae"/>
              <w:ind w:firstLine="0"/>
            </w:pPr>
            <w:r>
              <w:rPr>
                <w:rFonts w:hint="eastAsia"/>
              </w:rPr>
              <w:t>可自动恢复</w:t>
            </w:r>
            <w:r>
              <w:t>类错误码</w:t>
            </w:r>
          </w:p>
        </w:tc>
      </w:tr>
      <w:tr w:rsidR="00A76548" w14:paraId="347E3EA0" w14:textId="77777777" w:rsidTr="00A76548">
        <w:tc>
          <w:tcPr>
            <w:tcW w:w="4236" w:type="dxa"/>
          </w:tcPr>
          <w:p w14:paraId="03CE3258" w14:textId="1A33DCA4" w:rsidR="00A76548" w:rsidRDefault="00A76548" w:rsidP="00D17E0A">
            <w:pPr>
              <w:pStyle w:val="ae"/>
              <w:ind w:firstLine="0"/>
            </w:pPr>
            <w:r>
              <w:rPr>
                <w:rFonts w:hint="eastAsia"/>
              </w:rPr>
              <w:t>unrecoverable</w:t>
            </w:r>
            <w:r>
              <w:t>_error</w:t>
            </w:r>
          </w:p>
        </w:tc>
        <w:tc>
          <w:tcPr>
            <w:tcW w:w="4236" w:type="dxa"/>
          </w:tcPr>
          <w:p w14:paraId="5103C037" w14:textId="216C3D8E" w:rsidR="00A76548" w:rsidRDefault="00A76548" w:rsidP="00D17E0A">
            <w:pPr>
              <w:pStyle w:val="ae"/>
              <w:ind w:firstLine="0"/>
            </w:pPr>
            <w:r>
              <w:rPr>
                <w:rFonts w:hint="eastAsia"/>
              </w:rPr>
              <w:t>不</w:t>
            </w:r>
            <w:r>
              <w:t>可自动回复类错误码</w:t>
            </w:r>
          </w:p>
        </w:tc>
      </w:tr>
    </w:tbl>
    <w:p w14:paraId="64CFFED3" w14:textId="77777777" w:rsidR="00262D11" w:rsidRPr="000B3F69" w:rsidRDefault="00262D11" w:rsidP="000B3F69">
      <w:pPr>
        <w:pStyle w:val="ae"/>
      </w:pPr>
    </w:p>
    <w:p w14:paraId="3CAC1D1C" w14:textId="104F7BC8" w:rsidR="004C6FFE" w:rsidRDefault="004C6FFE" w:rsidP="004C6FFE">
      <w:pPr>
        <w:pStyle w:val="30"/>
      </w:pPr>
      <w:r>
        <w:t>dbc</w:t>
      </w:r>
      <w:r>
        <w:rPr>
          <w:rFonts w:hint="eastAsia"/>
        </w:rPr>
        <w:t>_</w:t>
      </w:r>
      <w:r>
        <w:t>lic</w:t>
      </w:r>
    </w:p>
    <w:p w14:paraId="53C2FF29" w14:textId="1665CCB7" w:rsidR="000B3F69" w:rsidRPr="000B3F69" w:rsidRDefault="000B3F69" w:rsidP="000B3F69">
      <w:pPr>
        <w:pStyle w:val="ae"/>
      </w:pPr>
      <w:r>
        <w:rPr>
          <w:rFonts w:hint="eastAsia"/>
        </w:rPr>
        <w:t>此</w:t>
      </w:r>
      <w:r>
        <w:t>表结构</w:t>
      </w:r>
      <w:r>
        <w:rPr>
          <w:rFonts w:hint="eastAsia"/>
        </w:rPr>
        <w:t>是</w:t>
      </w:r>
      <w:r>
        <w:t>虚拟的，不</w:t>
      </w:r>
      <w:r>
        <w:rPr>
          <w:rFonts w:hint="eastAsia"/>
        </w:rPr>
        <w:t>可</w:t>
      </w:r>
      <w:r>
        <w:t>直接操作，参见</w:t>
      </w:r>
      <w:proofErr w:type="gramStart"/>
      <w:r>
        <w:rPr>
          <w:rFonts w:hint="eastAsia"/>
        </w:rPr>
        <w:t>“</w:t>
      </w:r>
      <w:proofErr w:type="gramEnd"/>
      <w:r>
        <w:t>“</w:t>
      </w:r>
      <w: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6"/>
        <w:gridCol w:w="1559"/>
        <w:gridCol w:w="3544"/>
        <w:gridCol w:w="1899"/>
      </w:tblGrid>
      <w:tr w:rsidR="004C6FFE" w14:paraId="7602DA60" w14:textId="77777777" w:rsidTr="00497E0B">
        <w:tc>
          <w:tcPr>
            <w:tcW w:w="1526" w:type="dxa"/>
          </w:tcPr>
          <w:p w14:paraId="31E59E9A" w14:textId="77777777" w:rsidR="004C6FFE" w:rsidRDefault="004C6FFE" w:rsidP="00497E0B">
            <w:pPr>
              <w:pStyle w:val="ae"/>
              <w:ind w:firstLine="0"/>
            </w:pPr>
            <w:r>
              <w:rPr>
                <w:rFonts w:hint="eastAsia"/>
              </w:rPr>
              <w:t>字段</w:t>
            </w:r>
          </w:p>
        </w:tc>
        <w:tc>
          <w:tcPr>
            <w:tcW w:w="1559" w:type="dxa"/>
          </w:tcPr>
          <w:p w14:paraId="51025535" w14:textId="77777777" w:rsidR="004C6FFE" w:rsidRDefault="004C6FFE" w:rsidP="00497E0B">
            <w:pPr>
              <w:pStyle w:val="ae"/>
              <w:ind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3544" w:type="dxa"/>
          </w:tcPr>
          <w:p w14:paraId="618BB53C" w14:textId="77777777" w:rsidR="004C6FFE" w:rsidRDefault="004C6FFE" w:rsidP="00497E0B">
            <w:pPr>
              <w:pStyle w:val="ae"/>
              <w:ind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1899" w:type="dxa"/>
          </w:tcPr>
          <w:p w14:paraId="47B4969D" w14:textId="77777777" w:rsidR="004C6FFE" w:rsidRDefault="004C6FFE" w:rsidP="00497E0B">
            <w:pPr>
              <w:pStyle w:val="ae"/>
              <w:ind w:firstLine="0"/>
            </w:pPr>
            <w:r>
              <w:rPr>
                <w:rFonts w:hint="eastAsia"/>
              </w:rPr>
              <w:t>备注</w:t>
            </w:r>
          </w:p>
        </w:tc>
      </w:tr>
      <w:tr w:rsidR="004C6FFE" w14:paraId="3C112E51" w14:textId="77777777" w:rsidTr="00497E0B">
        <w:tc>
          <w:tcPr>
            <w:tcW w:w="1526" w:type="dxa"/>
          </w:tcPr>
          <w:p w14:paraId="1AEE5D33" w14:textId="12C261F3" w:rsidR="004C6FFE" w:rsidRDefault="004C6FFE" w:rsidP="00497E0B">
            <w:pPr>
              <w:pStyle w:val="ae"/>
              <w:ind w:firstLine="0"/>
            </w:pPr>
            <w:r>
              <w:t>L</w:t>
            </w:r>
            <w:r>
              <w:rPr>
                <w:rFonts w:hint="eastAsia"/>
              </w:rPr>
              <w:t>icnumber</w:t>
            </w:r>
          </w:p>
        </w:tc>
        <w:tc>
          <w:tcPr>
            <w:tcW w:w="1559" w:type="dxa"/>
          </w:tcPr>
          <w:p w14:paraId="457A2905" w14:textId="6A389B59" w:rsidR="004C6FFE" w:rsidRDefault="004C6FFE" w:rsidP="00497E0B">
            <w:pPr>
              <w:pStyle w:val="ae"/>
              <w:ind w:firstLine="0"/>
            </w:pPr>
            <w:r>
              <w:t>V</w:t>
            </w:r>
            <w:r>
              <w:rPr>
                <w:rFonts w:hint="eastAsia"/>
              </w:rPr>
              <w:t>archar</w:t>
            </w:r>
            <w:r>
              <w:t>(40)</w:t>
            </w:r>
          </w:p>
        </w:tc>
        <w:tc>
          <w:tcPr>
            <w:tcW w:w="3544" w:type="dxa"/>
          </w:tcPr>
          <w:p w14:paraId="7A848732" w14:textId="18ACA6F5" w:rsidR="004C6FFE" w:rsidRDefault="004C6FFE" w:rsidP="00497E0B">
            <w:pPr>
              <w:pStyle w:val="ae"/>
              <w:ind w:firstLine="0"/>
            </w:pPr>
            <w:r>
              <w:rPr>
                <w:rFonts w:hint="eastAsia"/>
              </w:rPr>
              <w:t>序列号</w:t>
            </w:r>
          </w:p>
        </w:tc>
        <w:tc>
          <w:tcPr>
            <w:tcW w:w="1899" w:type="dxa"/>
          </w:tcPr>
          <w:p w14:paraId="494375F6" w14:textId="50927A43" w:rsidR="004C6FFE" w:rsidRDefault="004C6FFE" w:rsidP="00497E0B">
            <w:pPr>
              <w:pStyle w:val="ae"/>
              <w:ind w:firstLine="0"/>
            </w:pPr>
            <w:r>
              <w:rPr>
                <w:rFonts w:hint="eastAsia"/>
              </w:rPr>
              <w:t>Not</w:t>
            </w:r>
            <w:r>
              <w:t xml:space="preserve"> NULL</w:t>
            </w:r>
          </w:p>
        </w:tc>
      </w:tr>
      <w:tr w:rsidR="004C6FFE" w14:paraId="24977C24" w14:textId="77777777" w:rsidTr="00497E0B">
        <w:tc>
          <w:tcPr>
            <w:tcW w:w="1526" w:type="dxa"/>
          </w:tcPr>
          <w:p w14:paraId="668090CE" w14:textId="1D51D61D" w:rsidR="004C6FFE" w:rsidRDefault="004C6FFE" w:rsidP="00497E0B">
            <w:pPr>
              <w:pStyle w:val="ae"/>
              <w:ind w:firstLine="0"/>
            </w:pPr>
            <w:r>
              <w:t>User</w:t>
            </w:r>
          </w:p>
        </w:tc>
        <w:tc>
          <w:tcPr>
            <w:tcW w:w="1559" w:type="dxa"/>
          </w:tcPr>
          <w:p w14:paraId="6D401975" w14:textId="2193D34F" w:rsidR="004C6FFE" w:rsidRDefault="004C6FFE" w:rsidP="00497E0B">
            <w:pPr>
              <w:pStyle w:val="ae"/>
              <w:ind w:firstLine="0"/>
            </w:pPr>
            <w:r>
              <w:t>Varchar(20)</w:t>
            </w:r>
          </w:p>
        </w:tc>
        <w:tc>
          <w:tcPr>
            <w:tcW w:w="3544" w:type="dxa"/>
          </w:tcPr>
          <w:p w14:paraId="4F1D898D" w14:textId="6528E0F4" w:rsidR="004C6FFE" w:rsidRDefault="004C6FFE" w:rsidP="00497E0B">
            <w:pPr>
              <w:pStyle w:val="ae"/>
              <w:ind w:firstLine="0"/>
            </w:pPr>
            <w:r>
              <w:rPr>
                <w:rFonts w:hint="eastAsia"/>
              </w:rPr>
              <w:t>授权用户名</w:t>
            </w:r>
          </w:p>
        </w:tc>
        <w:tc>
          <w:tcPr>
            <w:tcW w:w="1899" w:type="dxa"/>
          </w:tcPr>
          <w:p w14:paraId="3B32BD5D" w14:textId="3F405C5B" w:rsidR="004C6FFE" w:rsidRDefault="004C6FFE" w:rsidP="00497E0B">
            <w:pPr>
              <w:pStyle w:val="ae"/>
              <w:ind w:firstLine="0"/>
            </w:pPr>
            <w:r>
              <w:rPr>
                <w:rFonts w:hint="eastAsia"/>
              </w:rPr>
              <w:t>Not</w:t>
            </w:r>
            <w:r>
              <w:t xml:space="preserve"> NULL</w:t>
            </w:r>
          </w:p>
        </w:tc>
      </w:tr>
      <w:tr w:rsidR="004C6FFE" w14:paraId="6939C465" w14:textId="77777777" w:rsidTr="00497E0B">
        <w:tc>
          <w:tcPr>
            <w:tcW w:w="1526" w:type="dxa"/>
          </w:tcPr>
          <w:p w14:paraId="6282455F" w14:textId="439F6C46" w:rsidR="004C6FFE" w:rsidRDefault="004C6FFE" w:rsidP="00497E0B">
            <w:pPr>
              <w:pStyle w:val="ae"/>
              <w:ind w:firstLine="0"/>
            </w:pPr>
            <w:r>
              <w:t>C</w:t>
            </w:r>
            <w:r>
              <w:rPr>
                <w:rFonts w:hint="eastAsia"/>
              </w:rPr>
              <w:t>ompany</w:t>
            </w:r>
          </w:p>
        </w:tc>
        <w:tc>
          <w:tcPr>
            <w:tcW w:w="1559" w:type="dxa"/>
          </w:tcPr>
          <w:p w14:paraId="3AAC349D" w14:textId="4995BF10" w:rsidR="004C6FFE" w:rsidRDefault="004C6FFE" w:rsidP="00497E0B">
            <w:pPr>
              <w:pStyle w:val="ae"/>
              <w:ind w:firstLine="0"/>
            </w:pPr>
            <w:r>
              <w:t>V</w:t>
            </w:r>
            <w:r>
              <w:rPr>
                <w:rFonts w:hint="eastAsia"/>
              </w:rPr>
              <w:t>archar</w:t>
            </w:r>
            <w:r>
              <w:t>(20)</w:t>
            </w:r>
          </w:p>
        </w:tc>
        <w:tc>
          <w:tcPr>
            <w:tcW w:w="3544" w:type="dxa"/>
          </w:tcPr>
          <w:p w14:paraId="7B6B4279" w14:textId="53EA2A13" w:rsidR="004C6FFE" w:rsidRDefault="004C6FFE" w:rsidP="00497E0B">
            <w:pPr>
              <w:pStyle w:val="ae"/>
              <w:ind w:firstLine="0"/>
            </w:pPr>
            <w:r>
              <w:rPr>
                <w:rFonts w:hint="eastAsia"/>
              </w:rPr>
              <w:t>授权</w:t>
            </w:r>
            <w:r>
              <w:t>公司名称</w:t>
            </w:r>
          </w:p>
        </w:tc>
        <w:tc>
          <w:tcPr>
            <w:tcW w:w="1899" w:type="dxa"/>
          </w:tcPr>
          <w:p w14:paraId="5CE21B2F" w14:textId="1783F067" w:rsidR="004C6FFE" w:rsidRDefault="004C6FFE" w:rsidP="00497E0B">
            <w:pPr>
              <w:pStyle w:val="ae"/>
              <w:ind w:firstLine="0"/>
            </w:pPr>
            <w:r>
              <w:rPr>
                <w:rFonts w:hint="eastAsia"/>
              </w:rPr>
              <w:t>Not</w:t>
            </w:r>
            <w:r>
              <w:t xml:space="preserve"> NULL</w:t>
            </w:r>
          </w:p>
        </w:tc>
      </w:tr>
      <w:tr w:rsidR="004C6FFE" w14:paraId="755461F5" w14:textId="77777777" w:rsidTr="00497E0B">
        <w:tc>
          <w:tcPr>
            <w:tcW w:w="1526" w:type="dxa"/>
          </w:tcPr>
          <w:p w14:paraId="7DBBF534" w14:textId="72C2B97E" w:rsidR="004C6FFE" w:rsidRDefault="004C6FFE" w:rsidP="00497E0B">
            <w:pPr>
              <w:pStyle w:val="ae"/>
              <w:ind w:firstLine="0"/>
            </w:pPr>
            <w:r>
              <w:t>E</w:t>
            </w:r>
            <w:r>
              <w:rPr>
                <w:rFonts w:hint="eastAsia"/>
              </w:rPr>
              <w:t>xpire</w:t>
            </w:r>
          </w:p>
        </w:tc>
        <w:tc>
          <w:tcPr>
            <w:tcW w:w="1559" w:type="dxa"/>
          </w:tcPr>
          <w:p w14:paraId="2EBACC18" w14:textId="00E21419" w:rsidR="004C6FFE" w:rsidRDefault="00DF2C54" w:rsidP="00497E0B">
            <w:pPr>
              <w:pStyle w:val="ae"/>
              <w:ind w:firstLine="0"/>
            </w:pPr>
            <w:r>
              <w:t>T</w:t>
            </w:r>
            <w:r>
              <w:rPr>
                <w:rFonts w:hint="eastAsia"/>
              </w:rPr>
              <w:t>imestamp</w:t>
            </w:r>
            <w:r>
              <w:t xml:space="preserve"> without time </w:t>
            </w:r>
            <w:r>
              <w:rPr>
                <w:rFonts w:hint="eastAsia"/>
              </w:rPr>
              <w:t>zone</w:t>
            </w:r>
          </w:p>
        </w:tc>
        <w:tc>
          <w:tcPr>
            <w:tcW w:w="3544" w:type="dxa"/>
          </w:tcPr>
          <w:p w14:paraId="79E2F4EC" w14:textId="743E45F6" w:rsidR="004C6FFE" w:rsidRDefault="00DF2C54" w:rsidP="00497E0B">
            <w:pPr>
              <w:pStyle w:val="ae"/>
              <w:ind w:firstLine="0"/>
            </w:pPr>
            <w:r>
              <w:rPr>
                <w:rFonts w:hint="eastAsia"/>
              </w:rPr>
              <w:t>有效期，</w:t>
            </w:r>
            <w:r>
              <w:t>截止时间。</w:t>
            </w:r>
          </w:p>
          <w:p w14:paraId="140EE44F" w14:textId="484730D2" w:rsidR="00DF2C54" w:rsidRDefault="00DF2C54" w:rsidP="00497E0B">
            <w:pPr>
              <w:pStyle w:val="ae"/>
              <w:ind w:firstLine="0"/>
            </w:pPr>
            <w:r>
              <w:rPr>
                <w:rFonts w:hint="eastAsia"/>
              </w:rPr>
              <w:t>NULL</w:t>
            </w:r>
            <w:r>
              <w:t>表示无限制</w:t>
            </w:r>
          </w:p>
          <w:p w14:paraId="4F348677" w14:textId="7C29BEA6" w:rsidR="00DF2C54" w:rsidRDefault="00DF2C54" w:rsidP="00497E0B">
            <w:pPr>
              <w:pStyle w:val="ae"/>
              <w:ind w:firstLine="0"/>
            </w:pPr>
          </w:p>
        </w:tc>
        <w:tc>
          <w:tcPr>
            <w:tcW w:w="1899" w:type="dxa"/>
          </w:tcPr>
          <w:p w14:paraId="2D176397" w14:textId="77777777" w:rsidR="004C6FFE" w:rsidRDefault="004C6FFE" w:rsidP="00497E0B">
            <w:pPr>
              <w:pStyle w:val="ae"/>
              <w:ind w:firstLine="0"/>
            </w:pPr>
          </w:p>
        </w:tc>
      </w:tr>
      <w:tr w:rsidR="00DF2C54" w14:paraId="7C0F815E" w14:textId="77777777" w:rsidTr="00497E0B">
        <w:tc>
          <w:tcPr>
            <w:tcW w:w="1526" w:type="dxa"/>
          </w:tcPr>
          <w:p w14:paraId="5D497496" w14:textId="63D43661" w:rsidR="00DF2C54" w:rsidRDefault="00DF2C54" w:rsidP="00497E0B">
            <w:pPr>
              <w:pStyle w:val="ae"/>
              <w:ind w:firstLine="0"/>
            </w:pPr>
            <w:r>
              <w:t>S</w:t>
            </w:r>
            <w:r>
              <w:rPr>
                <w:rFonts w:hint="eastAsia"/>
              </w:rPr>
              <w:t>ession</w:t>
            </w:r>
            <w:r>
              <w:t>_max</w:t>
            </w:r>
          </w:p>
        </w:tc>
        <w:tc>
          <w:tcPr>
            <w:tcW w:w="1559" w:type="dxa"/>
          </w:tcPr>
          <w:p w14:paraId="660A8B96" w14:textId="589FCBE4" w:rsidR="00DF2C54" w:rsidRDefault="00DF2C54" w:rsidP="00497E0B">
            <w:pPr>
              <w:pStyle w:val="ae"/>
              <w:ind w:firstLine="0"/>
            </w:pPr>
            <w:r>
              <w:t>I</w:t>
            </w:r>
            <w:r>
              <w:rPr>
                <w:rFonts w:hint="eastAsia"/>
              </w:rPr>
              <w:t>nteger</w:t>
            </w:r>
          </w:p>
        </w:tc>
        <w:tc>
          <w:tcPr>
            <w:tcW w:w="3544" w:type="dxa"/>
          </w:tcPr>
          <w:p w14:paraId="3D99E551" w14:textId="0F9DA636" w:rsidR="00DF2C54" w:rsidRDefault="00DF2C54" w:rsidP="00497E0B">
            <w:pPr>
              <w:pStyle w:val="ae"/>
              <w:ind w:firstLine="0"/>
            </w:pPr>
            <w:r>
              <w:rPr>
                <w:rFonts w:hint="eastAsia"/>
              </w:rPr>
              <w:t>最大</w:t>
            </w:r>
            <w:r>
              <w:t>连接数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无限制</w:t>
            </w:r>
          </w:p>
        </w:tc>
        <w:tc>
          <w:tcPr>
            <w:tcW w:w="1899" w:type="dxa"/>
          </w:tcPr>
          <w:p w14:paraId="53FF1683" w14:textId="411C4D97" w:rsidR="00DF2C54" w:rsidRDefault="00DF2C54" w:rsidP="00497E0B">
            <w:pPr>
              <w:pStyle w:val="ae"/>
              <w:ind w:firstLine="0"/>
            </w:pPr>
            <w:r>
              <w:rPr>
                <w:rFonts w:hint="eastAsia"/>
              </w:rPr>
              <w:t>Not</w:t>
            </w:r>
            <w:r>
              <w:t xml:space="preserve"> NULL</w:t>
            </w:r>
          </w:p>
        </w:tc>
      </w:tr>
      <w:tr w:rsidR="009E5622" w14:paraId="59C6016E" w14:textId="77777777" w:rsidTr="00497E0B">
        <w:tc>
          <w:tcPr>
            <w:tcW w:w="1526" w:type="dxa"/>
          </w:tcPr>
          <w:p w14:paraId="576D1E73" w14:textId="7B1A9AED" w:rsidR="009E5622" w:rsidRDefault="009E5622" w:rsidP="00497E0B">
            <w:pPr>
              <w:pStyle w:val="ae"/>
              <w:ind w:firstLine="0"/>
            </w:pPr>
            <w:r>
              <w:t>S</w:t>
            </w:r>
            <w:r>
              <w:rPr>
                <w:rFonts w:hint="eastAsia"/>
              </w:rPr>
              <w:t>ession_</w:t>
            </w:r>
            <w:r>
              <w:t>warn</w:t>
            </w:r>
          </w:p>
        </w:tc>
        <w:tc>
          <w:tcPr>
            <w:tcW w:w="1559" w:type="dxa"/>
          </w:tcPr>
          <w:p w14:paraId="1035FA0C" w14:textId="5E88997F" w:rsidR="009E5622" w:rsidRDefault="009E5622" w:rsidP="00497E0B">
            <w:pPr>
              <w:pStyle w:val="ae"/>
              <w:ind w:firstLine="0"/>
            </w:pPr>
            <w:r>
              <w:t>I</w:t>
            </w:r>
            <w:r>
              <w:rPr>
                <w:rFonts w:hint="eastAsia"/>
              </w:rPr>
              <w:t>nteger</w:t>
            </w:r>
          </w:p>
        </w:tc>
        <w:tc>
          <w:tcPr>
            <w:tcW w:w="3544" w:type="dxa"/>
          </w:tcPr>
          <w:p w14:paraId="01C650CA" w14:textId="5BAFC344" w:rsidR="009E5622" w:rsidRDefault="009E5622" w:rsidP="00497E0B">
            <w:pPr>
              <w:pStyle w:val="ae"/>
              <w:ind w:firstLine="0"/>
            </w:pPr>
            <w:r>
              <w:rPr>
                <w:rFonts w:hint="eastAsia"/>
              </w:rPr>
              <w:t>连接数</w:t>
            </w:r>
            <w:r>
              <w:t>告警阀值</w:t>
            </w:r>
          </w:p>
        </w:tc>
        <w:tc>
          <w:tcPr>
            <w:tcW w:w="1899" w:type="dxa"/>
          </w:tcPr>
          <w:p w14:paraId="3016123A" w14:textId="44822157" w:rsidR="009E5622" w:rsidRDefault="009E5622" w:rsidP="00497E0B">
            <w:pPr>
              <w:pStyle w:val="ae"/>
              <w:ind w:firstLine="0"/>
            </w:pPr>
            <w:r>
              <w:rPr>
                <w:rFonts w:hint="eastAsia"/>
              </w:rPr>
              <w:t>Not</w:t>
            </w:r>
            <w:r>
              <w:t xml:space="preserve"> NULL</w:t>
            </w:r>
          </w:p>
        </w:tc>
      </w:tr>
    </w:tbl>
    <w:p w14:paraId="3BE71926" w14:textId="77777777" w:rsidR="009B6408" w:rsidRDefault="009B6408" w:rsidP="008F0CCD">
      <w:pPr>
        <w:pStyle w:val="ae"/>
      </w:pPr>
    </w:p>
    <w:p w14:paraId="79E2AC93" w14:textId="77777777" w:rsidR="004B0EA6" w:rsidRDefault="004B0EA6" w:rsidP="004B0EA6">
      <w:pPr>
        <w:pStyle w:val="20"/>
        <w:tabs>
          <w:tab w:val="clear" w:pos="696"/>
          <w:tab w:val="num" w:pos="567"/>
          <w:tab w:val="left" w:pos="779"/>
        </w:tabs>
        <w:spacing w:before="120" w:after="120" w:line="240" w:lineRule="auto"/>
        <w:ind w:left="567" w:hanging="567"/>
      </w:pPr>
      <w:bookmarkStart w:id="212" w:name="_Toc292992090"/>
      <w:bookmarkStart w:id="213" w:name="_Toc397501652"/>
      <w:bookmarkStart w:id="214" w:name="_Toc427744519"/>
      <w:r>
        <w:rPr>
          <w:rFonts w:hint="eastAsia"/>
        </w:rPr>
        <w:t>配置文件</w:t>
      </w:r>
      <w:bookmarkEnd w:id="212"/>
      <w:bookmarkEnd w:id="213"/>
      <w:bookmarkEnd w:id="214"/>
    </w:p>
    <w:p w14:paraId="08036E8E" w14:textId="77777777" w:rsidR="004B0EA6" w:rsidRDefault="004B0EA6" w:rsidP="004B0EA6">
      <w:pPr>
        <w:pStyle w:val="ae"/>
      </w:pPr>
    </w:p>
    <w:p w14:paraId="06B4E77A" w14:textId="77777777" w:rsidR="004B0EA6" w:rsidRDefault="004B0EA6" w:rsidP="004B0EA6">
      <w:pPr>
        <w:pStyle w:val="1"/>
        <w:spacing w:before="120" w:after="120" w:line="240" w:lineRule="auto"/>
        <w:ind w:left="425" w:hanging="425"/>
      </w:pPr>
      <w:bookmarkStart w:id="215" w:name="_Toc23307379"/>
      <w:bookmarkStart w:id="216" w:name="_Toc28487369"/>
      <w:bookmarkStart w:id="217" w:name="_Toc28488639"/>
      <w:bookmarkStart w:id="218" w:name="_Toc292992091"/>
      <w:bookmarkStart w:id="219" w:name="_Toc397501653"/>
      <w:bookmarkStart w:id="220" w:name="_Toc427744520"/>
      <w:r>
        <w:rPr>
          <w:rFonts w:hint="eastAsia"/>
        </w:rPr>
        <w:t>系统性能</w:t>
      </w:r>
      <w:bookmarkEnd w:id="215"/>
      <w:bookmarkEnd w:id="216"/>
      <w:bookmarkEnd w:id="217"/>
      <w:bookmarkEnd w:id="218"/>
      <w:bookmarkEnd w:id="219"/>
      <w:bookmarkEnd w:id="220"/>
    </w:p>
    <w:p w14:paraId="6520D509" w14:textId="77777777" w:rsidR="004B0EA6" w:rsidRDefault="004B0EA6" w:rsidP="004B0EA6">
      <w:pPr>
        <w:pStyle w:val="ae"/>
      </w:pPr>
      <w:r>
        <w:rPr>
          <w:rFonts w:hint="eastAsia"/>
        </w:rPr>
        <w:t>描述系统的性能需求以及系统的设计是如何满足性能需求的。</w:t>
      </w:r>
    </w:p>
    <w:p w14:paraId="3799B06F" w14:textId="77777777" w:rsidR="004B0EA6" w:rsidRDefault="004B0EA6" w:rsidP="004B0EA6">
      <w:pPr>
        <w:pStyle w:val="20"/>
        <w:tabs>
          <w:tab w:val="clear" w:pos="696"/>
          <w:tab w:val="num" w:pos="567"/>
          <w:tab w:val="left" w:pos="779"/>
        </w:tabs>
        <w:spacing w:before="120" w:after="120" w:line="240" w:lineRule="auto"/>
        <w:ind w:left="567" w:hanging="567"/>
      </w:pPr>
      <w:bookmarkStart w:id="221" w:name="_Toc397501654"/>
      <w:bookmarkStart w:id="222" w:name="_Toc427744521"/>
      <w:r>
        <w:rPr>
          <w:rFonts w:hint="eastAsia"/>
        </w:rPr>
        <w:t>性能需求</w:t>
      </w:r>
      <w:bookmarkEnd w:id="221"/>
      <w:bookmarkEnd w:id="222"/>
    </w:p>
    <w:p w14:paraId="1E1256F6" w14:textId="77777777" w:rsidR="004B0EA6" w:rsidRDefault="004D424C" w:rsidP="006B2C3D">
      <w:pPr>
        <w:pStyle w:val="ae"/>
        <w:numPr>
          <w:ilvl w:val="0"/>
          <w:numId w:val="4"/>
        </w:numPr>
      </w:pPr>
      <w:r>
        <w:rPr>
          <w:rFonts w:hint="eastAsia"/>
        </w:rPr>
        <w:t>关系型</w:t>
      </w:r>
      <w:r>
        <w:t>数据库支持</w:t>
      </w:r>
      <w:r>
        <w:rPr>
          <w:rFonts w:hint="eastAsia"/>
        </w:rPr>
        <w:t>4</w:t>
      </w:r>
      <w:r>
        <w:rPr>
          <w:rFonts w:hint="eastAsia"/>
        </w:rPr>
        <w:t>节点</w:t>
      </w:r>
    </w:p>
    <w:p w14:paraId="409EDD87" w14:textId="77777777" w:rsidR="004D424C" w:rsidRPr="00660795" w:rsidRDefault="004D424C" w:rsidP="006B2C3D">
      <w:pPr>
        <w:pStyle w:val="ae"/>
        <w:numPr>
          <w:ilvl w:val="0"/>
          <w:numId w:val="4"/>
        </w:numPr>
      </w:pPr>
      <w:r>
        <w:rPr>
          <w:rFonts w:hint="eastAsia"/>
        </w:rPr>
        <w:t>关系</w:t>
      </w:r>
      <w:r>
        <w:t>型数据库集群倍增系数</w:t>
      </w:r>
      <w:r>
        <w:rPr>
          <w:rFonts w:hint="eastAsia"/>
        </w:rPr>
        <w:t>1.6</w:t>
      </w:r>
    </w:p>
    <w:p w14:paraId="29A56CCB" w14:textId="77777777" w:rsidR="004B0EA6" w:rsidRDefault="004B0EA6" w:rsidP="004B0EA6">
      <w:pPr>
        <w:pStyle w:val="20"/>
        <w:tabs>
          <w:tab w:val="clear" w:pos="696"/>
          <w:tab w:val="num" w:pos="567"/>
          <w:tab w:val="left" w:pos="779"/>
        </w:tabs>
        <w:spacing w:before="120" w:after="120" w:line="240" w:lineRule="auto"/>
        <w:ind w:left="567" w:hanging="567"/>
      </w:pPr>
      <w:bookmarkStart w:id="223" w:name="_Toc397501655"/>
      <w:bookmarkStart w:id="224" w:name="_Toc427744522"/>
      <w:r>
        <w:rPr>
          <w:rFonts w:hint="eastAsia"/>
        </w:rPr>
        <w:t>性能设计</w:t>
      </w:r>
      <w:bookmarkEnd w:id="223"/>
      <w:bookmarkEnd w:id="224"/>
    </w:p>
    <w:p w14:paraId="4A4B7F0A" w14:textId="77777777" w:rsidR="004B0EA6" w:rsidRDefault="004B0EA6" w:rsidP="006B2C3D">
      <w:pPr>
        <w:pStyle w:val="ae"/>
        <w:numPr>
          <w:ilvl w:val="0"/>
          <w:numId w:val="5"/>
        </w:numPr>
      </w:pPr>
    </w:p>
    <w:p w14:paraId="4D556D90" w14:textId="77777777" w:rsidR="004B0EA6" w:rsidRPr="004B0EA6" w:rsidRDefault="004B0EA6" w:rsidP="008F0CCD">
      <w:pPr>
        <w:pStyle w:val="ae"/>
      </w:pPr>
    </w:p>
    <w:p w14:paraId="6158F95D" w14:textId="77777777" w:rsidR="004B0EA6" w:rsidRDefault="004B0EA6" w:rsidP="008F0CCD">
      <w:pPr>
        <w:pStyle w:val="ae"/>
      </w:pPr>
    </w:p>
    <w:p w14:paraId="2D634CA3" w14:textId="77777777" w:rsidR="008F0CCD" w:rsidRDefault="008F0CCD" w:rsidP="008F0CCD">
      <w:pPr>
        <w:pStyle w:val="1"/>
        <w:spacing w:before="120" w:after="120" w:line="240" w:lineRule="auto"/>
        <w:ind w:left="425" w:hanging="425"/>
      </w:pPr>
      <w:bookmarkStart w:id="225" w:name="_Toc23307380"/>
      <w:bookmarkStart w:id="226" w:name="_Toc28487370"/>
      <w:bookmarkStart w:id="227" w:name="_Toc28488640"/>
      <w:bookmarkStart w:id="228" w:name="_Toc292992092"/>
      <w:bookmarkStart w:id="229" w:name="_Toc427744523"/>
      <w:r>
        <w:rPr>
          <w:rFonts w:hint="eastAsia"/>
        </w:rPr>
        <w:t>参考资料</w:t>
      </w:r>
      <w:bookmarkEnd w:id="225"/>
      <w:bookmarkEnd w:id="226"/>
      <w:bookmarkEnd w:id="227"/>
      <w:bookmarkEnd w:id="228"/>
      <w:bookmarkEnd w:id="229"/>
    </w:p>
    <w:p w14:paraId="557FD99D" w14:textId="77777777" w:rsidR="008F0CCD" w:rsidRDefault="008F0CCD" w:rsidP="008F0CCD">
      <w:pPr>
        <w:pStyle w:val="ae"/>
      </w:pPr>
      <w:r>
        <w:rPr>
          <w:rFonts w:hint="eastAsia"/>
        </w:rPr>
        <w:t>参考文献说明一般包括：编号、名称、作者、版本号、出版</w:t>
      </w:r>
      <w:r>
        <w:rPr>
          <w:rFonts w:hint="eastAsia"/>
        </w:rPr>
        <w:t>/</w:t>
      </w:r>
      <w:r>
        <w:rPr>
          <w:rFonts w:hint="eastAsia"/>
        </w:rPr>
        <w:t>发布时间。</w:t>
      </w:r>
    </w:p>
    <w:p w14:paraId="24CC320E" w14:textId="77777777" w:rsidR="008F0CCD" w:rsidRDefault="008F0CCD" w:rsidP="008F0CCD">
      <w:pPr>
        <w:pStyle w:val="ae"/>
      </w:pPr>
    </w:p>
    <w:p w14:paraId="48A90AA4" w14:textId="77777777" w:rsidR="008F0CCD" w:rsidRPr="008F0CCD" w:rsidRDefault="008F0CCD" w:rsidP="008F0CCD">
      <w:pPr>
        <w:jc w:val="center"/>
      </w:pP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完毕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bookmarkEnd w:id="6"/>
      <w:bookmarkEnd w:id="7"/>
      <w:bookmarkEnd w:id="8"/>
      <w:bookmarkEnd w:id="9"/>
      <w:bookmarkEnd w:id="10"/>
      <w:bookmarkEnd w:id="11"/>
      <w:bookmarkEnd w:id="12"/>
    </w:p>
    <w:sectPr w:rsidR="008F0CCD" w:rsidRPr="008F0CCD">
      <w:headerReference w:type="even" r:id="rId50"/>
      <w:headerReference w:type="default" r:id="rId51"/>
      <w:footerReference w:type="default" r:id="rId52"/>
      <w:headerReference w:type="first" r:id="rId53"/>
      <w:pgSz w:w="11906" w:h="16838" w:code="9"/>
      <w:pgMar w:top="1440" w:right="1797" w:bottom="1440" w:left="1797" w:header="851" w:footer="992" w:gutter="0"/>
      <w:cols w:space="425"/>
      <w:docGrid w:type="lines" w:linePitch="326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72" w:author="Justing" w:date="2015-09-28T17:02:00Z" w:initials="justing">
    <w:p w14:paraId="1D3506B1" w14:textId="49242899" w:rsidR="00D63C29" w:rsidRDefault="00D63C29">
      <w:pPr>
        <w:pStyle w:val="a7"/>
      </w:pPr>
      <w:r>
        <w:rPr>
          <w:rStyle w:val="a6"/>
        </w:rPr>
        <w:annotationRef/>
      </w:r>
      <w:r>
        <w:rPr>
          <w:rFonts w:hint="eastAsia"/>
        </w:rPr>
        <w:t>不再使用</w:t>
      </w:r>
    </w:p>
  </w:comment>
  <w:comment w:id="173" w:author="Justing" w:date="2015-09-28T17:12:00Z" w:initials="justing">
    <w:p w14:paraId="291A37B0" w14:textId="1B7839AA" w:rsidR="00D63C29" w:rsidRDefault="00D63C29">
      <w:pPr>
        <w:pStyle w:val="a7"/>
      </w:pPr>
      <w:r>
        <w:rPr>
          <w:rStyle w:val="a6"/>
        </w:rPr>
        <w:annotationRef/>
      </w:r>
      <w:r>
        <w:rPr>
          <w:rFonts w:hint="eastAsia"/>
        </w:rPr>
        <w:t>新增参数选项</w:t>
      </w:r>
    </w:p>
  </w:comment>
  <w:comment w:id="174" w:author="Justing" w:date="2015-09-28T17:03:00Z" w:initials="justing">
    <w:p w14:paraId="66B76ED4" w14:textId="5D1C356B" w:rsidR="00D63C29" w:rsidRDefault="00D63C29">
      <w:pPr>
        <w:pStyle w:val="a7"/>
      </w:pPr>
      <w:r>
        <w:rPr>
          <w:rStyle w:val="a6"/>
        </w:rPr>
        <w:annotationRef/>
      </w:r>
      <w:r>
        <w:rPr>
          <w:rFonts w:hint="eastAsia"/>
        </w:rPr>
        <w:t>不再使用</w:t>
      </w:r>
    </w:p>
  </w:comment>
  <w:comment w:id="176" w:author="Justing" w:date="2015-09-28T17:19:00Z" w:initials="justing">
    <w:p w14:paraId="1ACC7FD5" w14:textId="04BD29CA" w:rsidR="00D63C29" w:rsidRDefault="00D63C29">
      <w:pPr>
        <w:pStyle w:val="a7"/>
      </w:pPr>
      <w:r>
        <w:rPr>
          <w:rStyle w:val="a6"/>
        </w:rPr>
        <w:annotationRef/>
      </w:r>
      <w:r>
        <w:rPr>
          <w:rFonts w:hint="eastAsia"/>
        </w:rPr>
        <w:t>新增参数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D3506B1" w15:done="0"/>
  <w15:commentEx w15:paraId="291A37B0" w15:done="0"/>
  <w15:commentEx w15:paraId="66B76ED4" w15:done="0"/>
  <w15:commentEx w15:paraId="1ACC7FD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0B4A4A3" w14:textId="77777777" w:rsidR="00C1525D" w:rsidRDefault="00C1525D" w:rsidP="006C6845">
      <w:r>
        <w:separator/>
      </w:r>
    </w:p>
  </w:endnote>
  <w:endnote w:type="continuationSeparator" w:id="0">
    <w:p w14:paraId="64DBF2F9" w14:textId="77777777" w:rsidR="00C1525D" w:rsidRDefault="00C1525D" w:rsidP="006C68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579F56" w14:textId="77777777" w:rsidR="00D63C29" w:rsidRDefault="00D63C29">
    <w:pPr>
      <w:pStyle w:val="a4"/>
    </w:pP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DATE \@ "M/d/yyyy" </w:instrText>
    </w:r>
    <w:r>
      <w:rPr>
        <w:kern w:val="0"/>
        <w:szCs w:val="21"/>
      </w:rPr>
      <w:fldChar w:fldCharType="separate"/>
    </w:r>
    <w:r w:rsidR="00CB67CE">
      <w:rPr>
        <w:noProof/>
        <w:kern w:val="0"/>
        <w:szCs w:val="21"/>
      </w:rPr>
      <w:t>10/27/2015</w:t>
    </w:r>
    <w:r>
      <w:rPr>
        <w:kern w:val="0"/>
        <w:szCs w:val="21"/>
      </w:rPr>
      <w:fldChar w:fldCharType="end"/>
    </w:r>
    <w:r>
      <w:rPr>
        <w:kern w:val="0"/>
        <w:szCs w:val="21"/>
      </w:rPr>
      <w:tab/>
    </w:r>
    <w:r>
      <w:rPr>
        <w:rFonts w:hint="eastAsia"/>
        <w:kern w:val="0"/>
        <w:szCs w:val="21"/>
      </w:rPr>
      <w:t>机密</w:t>
    </w:r>
    <w:r>
      <w:rPr>
        <w:kern w:val="0"/>
        <w:szCs w:val="21"/>
      </w:rPr>
      <w:tab/>
    </w:r>
    <w:r>
      <w:rPr>
        <w:rFonts w:hint="eastAsia"/>
        <w:kern w:val="0"/>
        <w:szCs w:val="21"/>
      </w:rPr>
      <w:t>目录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CB67CE">
      <w:rPr>
        <w:noProof/>
        <w:kern w:val="0"/>
        <w:szCs w:val="21"/>
      </w:rPr>
      <w:t>III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44C3AA" w14:textId="77777777" w:rsidR="00D63C29" w:rsidRDefault="00D63C29">
    <w:pPr>
      <w:pStyle w:val="a4"/>
    </w:pP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DATE \@ "M/d/yyyy" </w:instrText>
    </w:r>
    <w:r>
      <w:rPr>
        <w:kern w:val="0"/>
        <w:szCs w:val="21"/>
      </w:rPr>
      <w:fldChar w:fldCharType="separate"/>
    </w:r>
    <w:r w:rsidR="00CB67CE">
      <w:rPr>
        <w:noProof/>
        <w:kern w:val="0"/>
        <w:szCs w:val="21"/>
      </w:rPr>
      <w:t>10/27/2015</w:t>
    </w:r>
    <w:r>
      <w:rPr>
        <w:kern w:val="0"/>
        <w:szCs w:val="21"/>
      </w:rPr>
      <w:fldChar w:fldCharType="end"/>
    </w:r>
    <w:r>
      <w:rPr>
        <w:kern w:val="0"/>
        <w:szCs w:val="21"/>
      </w:rPr>
      <w:tab/>
    </w:r>
    <w:r>
      <w:rPr>
        <w:kern w:val="0"/>
        <w:szCs w:val="21"/>
      </w:rPr>
      <w:tab/>
    </w:r>
    <w:r>
      <w:rPr>
        <w:rFonts w:hint="eastAsia"/>
        <w:kern w:val="0"/>
        <w:szCs w:val="21"/>
      </w:rPr>
      <w:t>正文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CB67CE">
      <w:rPr>
        <w:noProof/>
        <w:kern w:val="0"/>
        <w:szCs w:val="21"/>
      </w:rPr>
      <w:t>47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18707B" w14:textId="77777777" w:rsidR="00C1525D" w:rsidRDefault="00C1525D" w:rsidP="006C6845">
      <w:r>
        <w:separator/>
      </w:r>
    </w:p>
  </w:footnote>
  <w:footnote w:type="continuationSeparator" w:id="0">
    <w:p w14:paraId="2912E4B2" w14:textId="77777777" w:rsidR="00C1525D" w:rsidRDefault="00C1525D" w:rsidP="006C684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891A2D" w14:textId="4FB126B7" w:rsidR="00D63C29" w:rsidRDefault="00C1525D">
    <w:pPr>
      <w:pStyle w:val="a3"/>
    </w:pPr>
    <w:r>
      <w:rPr>
        <w:noProof/>
      </w:rPr>
      <w:pict w14:anchorId="3F9EF1D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525249" o:spid="_x0000_s2050" type="#_x0000_t136" style="position:absolute;left:0;text-align:left;margin-left:0;margin-top:0;width:390.65pt;height:195.3pt;rotation:315;z-index:-251655168;mso-position-horizontal:center;mso-position-horizontal-relative:margin;mso-position-vertical:center;mso-position-vertical-relative:margin" o:allowincell="f" fillcolor="#5b9bd5 [3204]" stroked="f">
          <v:fill opacity=".5"/>
          <v:textpath style="font-family:&quot;宋体&quot;;font-size:1pt" string="保密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811603" w14:textId="04C563E0" w:rsidR="00D63C29" w:rsidRPr="00DD3871" w:rsidRDefault="00C1525D">
    <w:pPr>
      <w:pStyle w:val="a3"/>
      <w:jc w:val="both"/>
      <w:rPr>
        <w:rFonts w:ascii="宋体" w:hAnsi="宋体"/>
        <w:sz w:val="24"/>
        <w:szCs w:val="24"/>
      </w:rPr>
    </w:pPr>
    <w:r>
      <w:rPr>
        <w:noProof/>
      </w:rPr>
      <w:pict w14:anchorId="6A6DDDE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525250" o:spid="_x0000_s2051" type="#_x0000_t136" style="position:absolute;left:0;text-align:left;margin-left:0;margin-top:0;width:390.65pt;height:195.3pt;rotation:315;z-index:-251653120;mso-position-horizontal:center;mso-position-horizontal-relative:margin;mso-position-vertical:center;mso-position-vertical-relative:margin" o:allowincell="f" fillcolor="#5b9bd5 [3204]" stroked="f">
          <v:fill opacity=".5"/>
          <v:textpath style="font-family:&quot;宋体&quot;;font-size:1pt" string="保密"/>
          <w10:wrap anchorx="margin" anchory="margin"/>
        </v:shape>
      </w:pict>
    </w:r>
    <w:r w:rsidR="00D63C29" w:rsidRPr="008A0135">
      <w:rPr>
        <w:noProof/>
      </w:rPr>
      <w:drawing>
        <wp:inline distT="0" distB="0" distL="0" distR="0" wp14:anchorId="112DFE99" wp14:editId="2C8CE70F">
          <wp:extent cx="1447165" cy="381635"/>
          <wp:effectExtent l="0" t="0" r="635" b="0"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7165" cy="3816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63C29">
      <w:rPr>
        <w:rFonts w:hint="eastAsia"/>
      </w:rPr>
      <w:t xml:space="preserve">                                   </w:t>
    </w:r>
    <w:r w:rsidR="00D63C29">
      <w:t xml:space="preserve">                     </w:t>
    </w:r>
    <w:r w:rsidR="00D63C29">
      <w:rPr>
        <w:rFonts w:ascii="宋体" w:hAnsi="宋体" w:cs="Arial" w:hint="eastAsia"/>
        <w:sz w:val="24"/>
        <w:szCs w:val="24"/>
      </w:rPr>
      <w:t>内部资料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06702E" w14:textId="75B89292" w:rsidR="00D63C29" w:rsidRDefault="00C1525D">
    <w:pPr>
      <w:pStyle w:val="a3"/>
    </w:pPr>
    <w:r>
      <w:rPr>
        <w:noProof/>
      </w:rPr>
      <w:pict w14:anchorId="0780DD5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525248" o:spid="_x0000_s2049" type="#_x0000_t136" style="position:absolute;left:0;text-align:left;margin-left:0;margin-top:0;width:390.65pt;height:195.3pt;rotation:315;z-index:-251657216;mso-position-horizontal:center;mso-position-horizontal-relative:margin;mso-position-vertical:center;mso-position-vertical-relative:margin" o:allowincell="f" fillcolor="#5b9bd5 [3204]" stroked="f">
          <v:fill opacity=".5"/>
          <v:textpath style="font-family:&quot;宋体&quot;;font-size:1pt" string="保密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968A90" w14:textId="4E046371" w:rsidR="00D63C29" w:rsidRDefault="00C1525D">
    <w:pPr>
      <w:pStyle w:val="a3"/>
    </w:pPr>
    <w:r>
      <w:rPr>
        <w:noProof/>
      </w:rPr>
      <w:pict w14:anchorId="35530C1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525252" o:spid="_x0000_s2053" type="#_x0000_t136" style="position:absolute;left:0;text-align:left;margin-left:0;margin-top:0;width:390.65pt;height:195.3pt;rotation:315;z-index:-251649024;mso-position-horizontal:center;mso-position-horizontal-relative:margin;mso-position-vertical:center;mso-position-vertical-relative:margin" o:allowincell="f" fillcolor="#5b9bd5 [3204]" stroked="f">
          <v:fill opacity=".5"/>
          <v:textpath style="font-family:&quot;宋体&quot;;font-size:1pt" string="保密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9E03E7" w14:textId="71D992C2" w:rsidR="00D63C29" w:rsidRPr="009420DD" w:rsidRDefault="00C1525D" w:rsidP="009420DD">
    <w:pPr>
      <w:pStyle w:val="a3"/>
      <w:jc w:val="both"/>
      <w:rPr>
        <w:rFonts w:ascii="宋体" w:hAnsi="宋体"/>
        <w:sz w:val="24"/>
        <w:szCs w:val="24"/>
      </w:rPr>
    </w:pPr>
    <w:r>
      <w:rPr>
        <w:noProof/>
      </w:rPr>
      <w:pict w14:anchorId="36296E5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525253" o:spid="_x0000_s2054" type="#_x0000_t136" style="position:absolute;left:0;text-align:left;margin-left:0;margin-top:0;width:390.65pt;height:195.3pt;rotation:315;z-index:-251646976;mso-position-horizontal:center;mso-position-horizontal-relative:margin;mso-position-vertical:center;mso-position-vertical-relative:margin" o:allowincell="f" fillcolor="#5b9bd5 [3204]" stroked="f">
          <v:fill opacity=".5"/>
          <v:textpath style="font-family:&quot;宋体&quot;;font-size:1pt" string="保密"/>
          <w10:wrap anchorx="margin" anchory="margin"/>
        </v:shape>
      </w:pict>
    </w:r>
    <w:r w:rsidR="00D63C29" w:rsidRPr="008A0135">
      <w:rPr>
        <w:noProof/>
      </w:rPr>
      <w:drawing>
        <wp:inline distT="0" distB="0" distL="0" distR="0" wp14:anchorId="3488FC1F" wp14:editId="063D0AA8">
          <wp:extent cx="1447165" cy="381635"/>
          <wp:effectExtent l="0" t="0" r="635" b="0"/>
          <wp:docPr id="3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7165" cy="3816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63C29">
      <w:rPr>
        <w:rFonts w:hint="eastAsia"/>
      </w:rPr>
      <w:t xml:space="preserve">                                   </w:t>
    </w:r>
    <w:r w:rsidR="00D63C29">
      <w:t xml:space="preserve">          </w:t>
    </w:r>
    <w:r w:rsidR="00D63C29">
      <w:rPr>
        <w:rFonts w:ascii="宋体" w:hAnsi="宋体" w:cs="Arial"/>
        <w:sz w:val="24"/>
        <w:szCs w:val="24"/>
      </w:rPr>
      <w:t xml:space="preserve">        </w:t>
    </w:r>
    <w:r w:rsidR="00D63C29">
      <w:rPr>
        <w:rFonts w:ascii="宋体" w:hAnsi="宋体" w:cs="Arial" w:hint="eastAsia"/>
        <w:sz w:val="24"/>
        <w:szCs w:val="24"/>
      </w:rPr>
      <w:t>内部资料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6B3537" w14:textId="10B70991" w:rsidR="00D63C29" w:rsidRDefault="00C1525D">
    <w:pPr>
      <w:pStyle w:val="a3"/>
    </w:pPr>
    <w:r>
      <w:rPr>
        <w:noProof/>
      </w:rPr>
      <w:pict w14:anchorId="15058B2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525251" o:spid="_x0000_s2052" type="#_x0000_t136" style="position:absolute;left:0;text-align:left;margin-left:0;margin-top:0;width:390.65pt;height:195.3pt;rotation:315;z-index:-251651072;mso-position-horizontal:center;mso-position-horizontal-relative:margin;mso-position-vertical:center;mso-position-vertical-relative:margin" o:allowincell="f" fillcolor="#5b9bd5 [3204]" stroked="f">
          <v:fill opacity=".5"/>
          <v:textpath style="font-family:&quot;宋体&quot;;font-size:1pt" string="保密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B605AE" w14:textId="472AF9C0" w:rsidR="00D63C29" w:rsidRDefault="00C1525D">
    <w:pPr>
      <w:pStyle w:val="a3"/>
    </w:pPr>
    <w:r>
      <w:rPr>
        <w:noProof/>
      </w:rPr>
      <w:pict w14:anchorId="07C261B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525255" o:spid="_x0000_s2056" type="#_x0000_t136" style="position:absolute;left:0;text-align:left;margin-left:0;margin-top:0;width:390.65pt;height:195.3pt;rotation:315;z-index:-251642880;mso-position-horizontal:center;mso-position-horizontal-relative:margin;mso-position-vertical:center;mso-position-vertical-relative:margin" o:allowincell="f" fillcolor="#5b9bd5 [3204]" stroked="f">
          <v:fill opacity=".5"/>
          <v:textpath style="font-family:&quot;宋体&quot;;font-size:1pt" string="保密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49F8E9" w14:textId="30B9FDF6" w:rsidR="00D63C29" w:rsidRPr="009420DD" w:rsidRDefault="00C1525D" w:rsidP="009420DD">
    <w:pPr>
      <w:pStyle w:val="a3"/>
      <w:jc w:val="both"/>
      <w:rPr>
        <w:rFonts w:ascii="宋体" w:hAnsi="宋体"/>
        <w:sz w:val="24"/>
        <w:szCs w:val="24"/>
      </w:rPr>
    </w:pPr>
    <w:r>
      <w:rPr>
        <w:noProof/>
      </w:rPr>
      <w:pict w14:anchorId="14A1D20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525256" o:spid="_x0000_s2057" type="#_x0000_t136" style="position:absolute;left:0;text-align:left;margin-left:0;margin-top:0;width:390.65pt;height:195.3pt;rotation:315;z-index:-251640832;mso-position-horizontal:center;mso-position-horizontal-relative:margin;mso-position-vertical:center;mso-position-vertical-relative:margin" o:allowincell="f" fillcolor="#5b9bd5 [3204]" stroked="f">
          <v:fill opacity=".5"/>
          <v:textpath style="font-family:&quot;宋体&quot;;font-size:1pt" string="保密"/>
          <w10:wrap anchorx="margin" anchory="margin"/>
        </v:shape>
      </w:pict>
    </w:r>
    <w:r w:rsidR="00D63C29" w:rsidRPr="008A0135">
      <w:rPr>
        <w:noProof/>
      </w:rPr>
      <w:drawing>
        <wp:inline distT="0" distB="0" distL="0" distR="0" wp14:anchorId="6ECE76E4" wp14:editId="01B3FAF3">
          <wp:extent cx="1447165" cy="381635"/>
          <wp:effectExtent l="0" t="0" r="635" b="0"/>
          <wp:docPr id="4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7165" cy="3816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63C29">
      <w:rPr>
        <w:rFonts w:hint="eastAsia"/>
      </w:rPr>
      <w:t xml:space="preserve">                                   </w:t>
    </w:r>
    <w:r w:rsidR="00D63C29">
      <w:t xml:space="preserve">                     </w:t>
    </w:r>
    <w:r w:rsidR="00D63C29">
      <w:rPr>
        <w:rFonts w:ascii="宋体" w:hAnsi="宋体" w:cs="Arial" w:hint="eastAsia"/>
        <w:sz w:val="24"/>
        <w:szCs w:val="24"/>
      </w:rPr>
      <w:t>内部资料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D56EF4" w14:textId="3FA3CE37" w:rsidR="00D63C29" w:rsidRDefault="00C1525D">
    <w:pPr>
      <w:pStyle w:val="a3"/>
    </w:pPr>
    <w:r>
      <w:rPr>
        <w:noProof/>
      </w:rPr>
      <w:pict w14:anchorId="5439920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525254" o:spid="_x0000_s2055" type="#_x0000_t136" style="position:absolute;left:0;text-align:left;margin-left:0;margin-top:0;width:390.65pt;height:195.3pt;rotation:315;z-index:-251644928;mso-position-horizontal:center;mso-position-horizontal-relative:margin;mso-position-vertical:center;mso-position-vertical-relative:margin" o:allowincell="f" fillcolor="#5b9bd5 [3204]" stroked="f">
          <v:fill opacity=".5"/>
          <v:textpath style="font-family:&quot;宋体&quot;;font-size:1pt" string="保密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513CB"/>
    <w:multiLevelType w:val="hybridMultilevel"/>
    <w:tmpl w:val="0684392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0E21AA9"/>
    <w:multiLevelType w:val="hybridMultilevel"/>
    <w:tmpl w:val="0684392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015D0442"/>
    <w:multiLevelType w:val="hybridMultilevel"/>
    <w:tmpl w:val="0684392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01C33E3D"/>
    <w:multiLevelType w:val="hybridMultilevel"/>
    <w:tmpl w:val="0684392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03F206DA"/>
    <w:multiLevelType w:val="hybridMultilevel"/>
    <w:tmpl w:val="545220B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04670CFA"/>
    <w:multiLevelType w:val="hybridMultilevel"/>
    <w:tmpl w:val="082E2A70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05F828AB"/>
    <w:multiLevelType w:val="hybridMultilevel"/>
    <w:tmpl w:val="F1D2884A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06C31BB4"/>
    <w:multiLevelType w:val="hybridMultilevel"/>
    <w:tmpl w:val="1BD2C6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0B241A4B"/>
    <w:multiLevelType w:val="hybridMultilevel"/>
    <w:tmpl w:val="3A52BDE8"/>
    <w:lvl w:ilvl="0" w:tplc="E47CED10">
      <w:start w:val="1"/>
      <w:numFmt w:val="decimal"/>
      <w:pStyle w:val="2"/>
      <w:lvlText w:val="%1."/>
      <w:legacy w:legacy="1" w:legacySpace="0" w:legacyIndent="425"/>
      <w:lvlJc w:val="left"/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0BC12B6E"/>
    <w:multiLevelType w:val="hybridMultilevel"/>
    <w:tmpl w:val="0684392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0C10720A"/>
    <w:multiLevelType w:val="hybridMultilevel"/>
    <w:tmpl w:val="76C03294"/>
    <w:lvl w:ilvl="0" w:tplc="04429FA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0D9376C7"/>
    <w:multiLevelType w:val="hybridMultilevel"/>
    <w:tmpl w:val="172082A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0DCB5AF1"/>
    <w:multiLevelType w:val="hybridMultilevel"/>
    <w:tmpl w:val="0684392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0E6B55C0"/>
    <w:multiLevelType w:val="hybridMultilevel"/>
    <w:tmpl w:val="F1D2884A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>
    <w:nsid w:val="11675515"/>
    <w:multiLevelType w:val="hybridMultilevel"/>
    <w:tmpl w:val="0684392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>
    <w:nsid w:val="129B7CFD"/>
    <w:multiLevelType w:val="hybridMultilevel"/>
    <w:tmpl w:val="1E227CC0"/>
    <w:lvl w:ilvl="0" w:tplc="39C21152">
      <w:start w:val="1"/>
      <w:numFmt w:val="bullet"/>
      <w:pStyle w:val="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>
    <w:nsid w:val="17263AAC"/>
    <w:multiLevelType w:val="hybridMultilevel"/>
    <w:tmpl w:val="4DFA005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1CA46B4F"/>
    <w:multiLevelType w:val="hybridMultilevel"/>
    <w:tmpl w:val="128CF042"/>
    <w:lvl w:ilvl="0" w:tplc="04429FA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1E3277A"/>
    <w:multiLevelType w:val="hybridMultilevel"/>
    <w:tmpl w:val="0684392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>
    <w:nsid w:val="24702094"/>
    <w:multiLevelType w:val="hybridMultilevel"/>
    <w:tmpl w:val="0684392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252F4122"/>
    <w:multiLevelType w:val="hybridMultilevel"/>
    <w:tmpl w:val="F1D2884A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>
    <w:nsid w:val="255F7975"/>
    <w:multiLevelType w:val="hybridMultilevel"/>
    <w:tmpl w:val="0684392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>
    <w:nsid w:val="27564B46"/>
    <w:multiLevelType w:val="hybridMultilevel"/>
    <w:tmpl w:val="0684392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>
    <w:nsid w:val="2A2458FF"/>
    <w:multiLevelType w:val="hybridMultilevel"/>
    <w:tmpl w:val="0684392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>
    <w:nsid w:val="2A4730AB"/>
    <w:multiLevelType w:val="hybridMultilevel"/>
    <w:tmpl w:val="A018690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35D03127"/>
    <w:multiLevelType w:val="hybridMultilevel"/>
    <w:tmpl w:val="AFB67DB2"/>
    <w:lvl w:ilvl="0" w:tplc="04090005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6">
    <w:nsid w:val="3A145499"/>
    <w:multiLevelType w:val="hybridMultilevel"/>
    <w:tmpl w:val="81BC859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>
    <w:nsid w:val="3F1555FB"/>
    <w:multiLevelType w:val="hybridMultilevel"/>
    <w:tmpl w:val="0684392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8">
    <w:nsid w:val="404E3AF9"/>
    <w:multiLevelType w:val="hybridMultilevel"/>
    <w:tmpl w:val="5E0E98F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439C7D12"/>
    <w:multiLevelType w:val="hybridMultilevel"/>
    <w:tmpl w:val="0684392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0">
    <w:nsid w:val="442C2155"/>
    <w:multiLevelType w:val="hybridMultilevel"/>
    <w:tmpl w:val="0684392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1">
    <w:nsid w:val="44385BC4"/>
    <w:multiLevelType w:val="hybridMultilevel"/>
    <w:tmpl w:val="0684392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2">
    <w:nsid w:val="448B3CE3"/>
    <w:multiLevelType w:val="hybridMultilevel"/>
    <w:tmpl w:val="0684392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3">
    <w:nsid w:val="4589618A"/>
    <w:multiLevelType w:val="hybridMultilevel"/>
    <w:tmpl w:val="0684392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4">
    <w:nsid w:val="4A2E1A97"/>
    <w:multiLevelType w:val="hybridMultilevel"/>
    <w:tmpl w:val="7CF8BF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4A346EA8"/>
    <w:multiLevelType w:val="hybridMultilevel"/>
    <w:tmpl w:val="F1D2884A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6">
    <w:nsid w:val="4AC06C7D"/>
    <w:multiLevelType w:val="hybridMultilevel"/>
    <w:tmpl w:val="0684392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7">
    <w:nsid w:val="4E096D7C"/>
    <w:multiLevelType w:val="hybridMultilevel"/>
    <w:tmpl w:val="EB98C158"/>
    <w:lvl w:ilvl="0" w:tplc="04429FA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4FA542CE"/>
    <w:multiLevelType w:val="hybridMultilevel"/>
    <w:tmpl w:val="F1D2884A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9">
    <w:nsid w:val="512703A1"/>
    <w:multiLevelType w:val="hybridMultilevel"/>
    <w:tmpl w:val="0684392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0">
    <w:nsid w:val="51EC0625"/>
    <w:multiLevelType w:val="hybridMultilevel"/>
    <w:tmpl w:val="0684392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1">
    <w:nsid w:val="54A20E49"/>
    <w:multiLevelType w:val="hybridMultilevel"/>
    <w:tmpl w:val="4C7C925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>
    <w:nsid w:val="56431337"/>
    <w:multiLevelType w:val="hybridMultilevel"/>
    <w:tmpl w:val="F1D2884A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3">
    <w:nsid w:val="574E2337"/>
    <w:multiLevelType w:val="hybridMultilevel"/>
    <w:tmpl w:val="707A666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4">
    <w:nsid w:val="5953057A"/>
    <w:multiLevelType w:val="hybridMultilevel"/>
    <w:tmpl w:val="0684392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5">
    <w:nsid w:val="59E27DB4"/>
    <w:multiLevelType w:val="hybridMultilevel"/>
    <w:tmpl w:val="0684392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6">
    <w:nsid w:val="5AFC31C2"/>
    <w:multiLevelType w:val="hybridMultilevel"/>
    <w:tmpl w:val="2512847A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7">
    <w:nsid w:val="5CBB3FB5"/>
    <w:multiLevelType w:val="hybridMultilevel"/>
    <w:tmpl w:val="0684392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8">
    <w:nsid w:val="5D623B26"/>
    <w:multiLevelType w:val="hybridMultilevel"/>
    <w:tmpl w:val="0684392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9">
    <w:nsid w:val="5DFD0344"/>
    <w:multiLevelType w:val="hybridMultilevel"/>
    <w:tmpl w:val="13644D80"/>
    <w:lvl w:ilvl="0" w:tplc="04429FA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5F587114"/>
    <w:multiLevelType w:val="hybridMultilevel"/>
    <w:tmpl w:val="E43A022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>
    <w:nsid w:val="5FFA3F39"/>
    <w:multiLevelType w:val="hybridMultilevel"/>
    <w:tmpl w:val="F1D2884A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2">
    <w:nsid w:val="61B11198"/>
    <w:multiLevelType w:val="hybridMultilevel"/>
    <w:tmpl w:val="F1D2884A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3">
    <w:nsid w:val="62DB37CE"/>
    <w:multiLevelType w:val="hybridMultilevel"/>
    <w:tmpl w:val="0684392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4">
    <w:nsid w:val="65792FD4"/>
    <w:multiLevelType w:val="hybridMultilevel"/>
    <w:tmpl w:val="F1D2884A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5">
    <w:nsid w:val="65E96229"/>
    <w:multiLevelType w:val="hybridMultilevel"/>
    <w:tmpl w:val="F1D2884A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6">
    <w:nsid w:val="66244BFD"/>
    <w:multiLevelType w:val="hybridMultilevel"/>
    <w:tmpl w:val="0684392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7">
    <w:nsid w:val="681B1576"/>
    <w:multiLevelType w:val="hybridMultilevel"/>
    <w:tmpl w:val="0684392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8">
    <w:nsid w:val="6F4A4949"/>
    <w:multiLevelType w:val="hybridMultilevel"/>
    <w:tmpl w:val="0684392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9">
    <w:nsid w:val="6FED1452"/>
    <w:multiLevelType w:val="hybridMultilevel"/>
    <w:tmpl w:val="0684392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0">
    <w:nsid w:val="70A40774"/>
    <w:multiLevelType w:val="hybridMultilevel"/>
    <w:tmpl w:val="F1D2884A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1">
    <w:nsid w:val="71256668"/>
    <w:multiLevelType w:val="hybridMultilevel"/>
    <w:tmpl w:val="F1D2884A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2">
    <w:nsid w:val="741355A4"/>
    <w:multiLevelType w:val="hybridMultilevel"/>
    <w:tmpl w:val="545220B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3">
    <w:nsid w:val="753D0450"/>
    <w:multiLevelType w:val="hybridMultilevel"/>
    <w:tmpl w:val="0D70F284"/>
    <w:lvl w:ilvl="0" w:tplc="04429FA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>
    <w:nsid w:val="77205494"/>
    <w:multiLevelType w:val="hybridMultilevel"/>
    <w:tmpl w:val="641C114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>
    <w:nsid w:val="77D757CE"/>
    <w:multiLevelType w:val="hybridMultilevel"/>
    <w:tmpl w:val="F1D2884A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6">
    <w:nsid w:val="795E5029"/>
    <w:multiLevelType w:val="hybridMultilevel"/>
    <w:tmpl w:val="F6F6E58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7">
    <w:nsid w:val="797E18D4"/>
    <w:multiLevelType w:val="hybridMultilevel"/>
    <w:tmpl w:val="61AA1A1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8">
    <w:nsid w:val="7A2829CD"/>
    <w:multiLevelType w:val="hybridMultilevel"/>
    <w:tmpl w:val="0684392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9">
    <w:nsid w:val="7ADB657C"/>
    <w:multiLevelType w:val="hybridMultilevel"/>
    <w:tmpl w:val="128CF042"/>
    <w:lvl w:ilvl="0" w:tplc="04429FA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>
    <w:nsid w:val="7B9C6059"/>
    <w:multiLevelType w:val="multilevel"/>
    <w:tmpl w:val="C2A855B0"/>
    <w:lvl w:ilvl="0">
      <w:start w:val="1"/>
      <w:numFmt w:val="decimal"/>
      <w:pStyle w:val="1"/>
      <w:lvlText w:val="第%1章"/>
      <w:lvlJc w:val="left"/>
      <w:pPr>
        <w:tabs>
          <w:tab w:val="num" w:pos="432"/>
        </w:tabs>
        <w:ind w:left="432" w:hanging="432"/>
      </w:pPr>
      <w:rPr>
        <w:rFonts w:ascii="黑体" w:eastAsia="黑体" w:hint="eastAsia"/>
        <w:b w:val="0"/>
        <w:i w:val="0"/>
        <w:sz w:val="48"/>
        <w:szCs w:val="48"/>
      </w:rPr>
    </w:lvl>
    <w:lvl w:ilvl="1">
      <w:start w:val="1"/>
      <w:numFmt w:val="decimal"/>
      <w:pStyle w:val="20"/>
      <w:lvlText w:val="%1.%2"/>
      <w:lvlJc w:val="left"/>
      <w:pPr>
        <w:tabs>
          <w:tab w:val="num" w:pos="696"/>
        </w:tabs>
        <w:ind w:left="696" w:hanging="576"/>
      </w:pPr>
      <w:rPr>
        <w:rFonts w:hint="eastAsia"/>
      </w:rPr>
    </w:lvl>
    <w:lvl w:ilvl="2">
      <w:start w:val="1"/>
      <w:numFmt w:val="decimal"/>
      <w:pStyle w:val="30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1">
    <w:nsid w:val="7C534343"/>
    <w:multiLevelType w:val="hybridMultilevel"/>
    <w:tmpl w:val="24F4308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2">
    <w:nsid w:val="7D1866E6"/>
    <w:multiLevelType w:val="hybridMultilevel"/>
    <w:tmpl w:val="545220BE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3">
    <w:nsid w:val="7FE24385"/>
    <w:multiLevelType w:val="hybridMultilevel"/>
    <w:tmpl w:val="07E89CDA"/>
    <w:lvl w:ilvl="0" w:tplc="04429FA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70"/>
  </w:num>
  <w:num w:numId="2">
    <w:abstractNumId w:val="8"/>
  </w:num>
  <w:num w:numId="3">
    <w:abstractNumId w:val="15"/>
  </w:num>
  <w:num w:numId="4">
    <w:abstractNumId w:val="28"/>
  </w:num>
  <w:num w:numId="5">
    <w:abstractNumId w:val="66"/>
  </w:num>
  <w:num w:numId="6">
    <w:abstractNumId w:val="50"/>
  </w:num>
  <w:num w:numId="7">
    <w:abstractNumId w:val="34"/>
  </w:num>
  <w:num w:numId="8">
    <w:abstractNumId w:val="37"/>
  </w:num>
  <w:num w:numId="9">
    <w:abstractNumId w:val="41"/>
  </w:num>
  <w:num w:numId="10">
    <w:abstractNumId w:val="7"/>
  </w:num>
  <w:num w:numId="11">
    <w:abstractNumId w:val="64"/>
  </w:num>
  <w:num w:numId="12">
    <w:abstractNumId w:val="63"/>
  </w:num>
  <w:num w:numId="13">
    <w:abstractNumId w:val="46"/>
  </w:num>
  <w:num w:numId="14">
    <w:abstractNumId w:val="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</w:num>
  <w:num w:numId="17">
    <w:abstractNumId w:val="10"/>
  </w:num>
  <w:num w:numId="18">
    <w:abstractNumId w:val="43"/>
  </w:num>
  <w:num w:numId="19">
    <w:abstractNumId w:val="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5"/>
  </w:num>
  <w:num w:numId="21">
    <w:abstractNumId w:val="61"/>
  </w:num>
  <w:num w:numId="22">
    <w:abstractNumId w:val="62"/>
  </w:num>
  <w:num w:numId="23">
    <w:abstractNumId w:val="23"/>
  </w:num>
  <w:num w:numId="24">
    <w:abstractNumId w:val="5"/>
  </w:num>
  <w:num w:numId="25">
    <w:abstractNumId w:val="54"/>
  </w:num>
  <w:num w:numId="26">
    <w:abstractNumId w:val="72"/>
  </w:num>
  <w:num w:numId="27">
    <w:abstractNumId w:val="48"/>
  </w:num>
  <w:num w:numId="28">
    <w:abstractNumId w:val="51"/>
  </w:num>
  <w:num w:numId="29">
    <w:abstractNumId w:val="55"/>
  </w:num>
  <w:num w:numId="30">
    <w:abstractNumId w:val="47"/>
  </w:num>
  <w:num w:numId="31">
    <w:abstractNumId w:val="17"/>
  </w:num>
  <w:num w:numId="32">
    <w:abstractNumId w:val="49"/>
  </w:num>
  <w:num w:numId="33">
    <w:abstractNumId w:val="42"/>
  </w:num>
  <w:num w:numId="34">
    <w:abstractNumId w:val="13"/>
  </w:num>
  <w:num w:numId="35">
    <w:abstractNumId w:val="6"/>
  </w:num>
  <w:num w:numId="36">
    <w:abstractNumId w:val="65"/>
  </w:num>
  <w:num w:numId="37">
    <w:abstractNumId w:val="38"/>
  </w:num>
  <w:num w:numId="38">
    <w:abstractNumId w:val="35"/>
  </w:num>
  <w:num w:numId="39">
    <w:abstractNumId w:val="52"/>
  </w:num>
  <w:num w:numId="40">
    <w:abstractNumId w:val="27"/>
  </w:num>
  <w:num w:numId="41">
    <w:abstractNumId w:val="22"/>
  </w:num>
  <w:num w:numId="42">
    <w:abstractNumId w:val="58"/>
  </w:num>
  <w:num w:numId="43">
    <w:abstractNumId w:val="68"/>
  </w:num>
  <w:num w:numId="44">
    <w:abstractNumId w:val="3"/>
  </w:num>
  <w:num w:numId="45">
    <w:abstractNumId w:val="29"/>
  </w:num>
  <w:num w:numId="46">
    <w:abstractNumId w:val="32"/>
  </w:num>
  <w:num w:numId="47">
    <w:abstractNumId w:val="73"/>
  </w:num>
  <w:num w:numId="48">
    <w:abstractNumId w:val="40"/>
  </w:num>
  <w:num w:numId="49">
    <w:abstractNumId w:val="57"/>
  </w:num>
  <w:num w:numId="50">
    <w:abstractNumId w:val="44"/>
  </w:num>
  <w:num w:numId="51">
    <w:abstractNumId w:val="14"/>
  </w:num>
  <w:num w:numId="52">
    <w:abstractNumId w:val="33"/>
  </w:num>
  <w:num w:numId="53">
    <w:abstractNumId w:val="39"/>
  </w:num>
  <w:num w:numId="54">
    <w:abstractNumId w:val="9"/>
  </w:num>
  <w:num w:numId="55">
    <w:abstractNumId w:val="12"/>
  </w:num>
  <w:num w:numId="56">
    <w:abstractNumId w:val="21"/>
  </w:num>
  <w:num w:numId="57">
    <w:abstractNumId w:val="53"/>
  </w:num>
  <w:num w:numId="58">
    <w:abstractNumId w:val="19"/>
  </w:num>
  <w:num w:numId="59">
    <w:abstractNumId w:val="56"/>
  </w:num>
  <w:num w:numId="60">
    <w:abstractNumId w:val="20"/>
  </w:num>
  <w:num w:numId="61">
    <w:abstractNumId w:val="4"/>
  </w:num>
  <w:num w:numId="62">
    <w:abstractNumId w:val="59"/>
  </w:num>
  <w:num w:numId="63">
    <w:abstractNumId w:val="45"/>
  </w:num>
  <w:num w:numId="64">
    <w:abstractNumId w:val="1"/>
  </w:num>
  <w:num w:numId="65">
    <w:abstractNumId w:val="36"/>
  </w:num>
  <w:num w:numId="66">
    <w:abstractNumId w:val="31"/>
  </w:num>
  <w:num w:numId="67">
    <w:abstractNumId w:val="0"/>
  </w:num>
  <w:num w:numId="68">
    <w:abstractNumId w:val="60"/>
  </w:num>
  <w:num w:numId="69">
    <w:abstractNumId w:val="24"/>
  </w:num>
  <w:num w:numId="70">
    <w:abstractNumId w:val="71"/>
  </w:num>
  <w:num w:numId="71">
    <w:abstractNumId w:val="16"/>
  </w:num>
  <w:num w:numId="72">
    <w:abstractNumId w:val="26"/>
  </w:num>
  <w:num w:numId="73">
    <w:abstractNumId w:val="2"/>
  </w:num>
  <w:num w:numId="74">
    <w:abstractNumId w:val="18"/>
  </w:num>
  <w:num w:numId="75">
    <w:abstractNumId w:val="30"/>
  </w:num>
  <w:num w:numId="76">
    <w:abstractNumId w:val="70"/>
  </w:num>
  <w:num w:numId="77">
    <w:abstractNumId w:val="69"/>
  </w:num>
  <w:num w:numId="78">
    <w:abstractNumId w:val="67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hideSpellingErrors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0B5C"/>
    <w:rsid w:val="000004B0"/>
    <w:rsid w:val="00000821"/>
    <w:rsid w:val="00000A5F"/>
    <w:rsid w:val="000017BC"/>
    <w:rsid w:val="00001921"/>
    <w:rsid w:val="00001CA8"/>
    <w:rsid w:val="00001E55"/>
    <w:rsid w:val="000021E0"/>
    <w:rsid w:val="00002AE0"/>
    <w:rsid w:val="00002B67"/>
    <w:rsid w:val="00002D2E"/>
    <w:rsid w:val="00004FCB"/>
    <w:rsid w:val="00005AA4"/>
    <w:rsid w:val="0000773F"/>
    <w:rsid w:val="00007FFA"/>
    <w:rsid w:val="00010D96"/>
    <w:rsid w:val="000115EF"/>
    <w:rsid w:val="0001163A"/>
    <w:rsid w:val="000118D2"/>
    <w:rsid w:val="00011FEB"/>
    <w:rsid w:val="00013607"/>
    <w:rsid w:val="000138B1"/>
    <w:rsid w:val="000138F2"/>
    <w:rsid w:val="00014669"/>
    <w:rsid w:val="000147DE"/>
    <w:rsid w:val="00014BB2"/>
    <w:rsid w:val="00015254"/>
    <w:rsid w:val="0001525A"/>
    <w:rsid w:val="00015400"/>
    <w:rsid w:val="0001546C"/>
    <w:rsid w:val="00015B89"/>
    <w:rsid w:val="000161E7"/>
    <w:rsid w:val="00016803"/>
    <w:rsid w:val="00016956"/>
    <w:rsid w:val="00017EB9"/>
    <w:rsid w:val="00020207"/>
    <w:rsid w:val="00020375"/>
    <w:rsid w:val="0002038A"/>
    <w:rsid w:val="0002082C"/>
    <w:rsid w:val="00020C7D"/>
    <w:rsid w:val="00020E3B"/>
    <w:rsid w:val="00021512"/>
    <w:rsid w:val="000216D8"/>
    <w:rsid w:val="0002175E"/>
    <w:rsid w:val="00021DEA"/>
    <w:rsid w:val="0002291A"/>
    <w:rsid w:val="00022CE8"/>
    <w:rsid w:val="00022F79"/>
    <w:rsid w:val="00022FC3"/>
    <w:rsid w:val="00023773"/>
    <w:rsid w:val="0002414A"/>
    <w:rsid w:val="000247D5"/>
    <w:rsid w:val="00024F00"/>
    <w:rsid w:val="00025073"/>
    <w:rsid w:val="0002509F"/>
    <w:rsid w:val="00025293"/>
    <w:rsid w:val="0002539B"/>
    <w:rsid w:val="0002593B"/>
    <w:rsid w:val="00025A35"/>
    <w:rsid w:val="00025A8B"/>
    <w:rsid w:val="00025A93"/>
    <w:rsid w:val="000260C6"/>
    <w:rsid w:val="000265B8"/>
    <w:rsid w:val="00026BA6"/>
    <w:rsid w:val="00026C5D"/>
    <w:rsid w:val="00026C80"/>
    <w:rsid w:val="000272E8"/>
    <w:rsid w:val="000274B7"/>
    <w:rsid w:val="000300F9"/>
    <w:rsid w:val="00030141"/>
    <w:rsid w:val="000303AB"/>
    <w:rsid w:val="000303AF"/>
    <w:rsid w:val="00030709"/>
    <w:rsid w:val="00030D2E"/>
    <w:rsid w:val="00030F25"/>
    <w:rsid w:val="00031248"/>
    <w:rsid w:val="0003212C"/>
    <w:rsid w:val="000326D7"/>
    <w:rsid w:val="00032B0A"/>
    <w:rsid w:val="00032E5B"/>
    <w:rsid w:val="00033146"/>
    <w:rsid w:val="00033596"/>
    <w:rsid w:val="00033839"/>
    <w:rsid w:val="000339AA"/>
    <w:rsid w:val="000342E9"/>
    <w:rsid w:val="00034476"/>
    <w:rsid w:val="00034637"/>
    <w:rsid w:val="000348CE"/>
    <w:rsid w:val="00035BE0"/>
    <w:rsid w:val="00036D84"/>
    <w:rsid w:val="00036DFB"/>
    <w:rsid w:val="00040926"/>
    <w:rsid w:val="00040F76"/>
    <w:rsid w:val="00040FB3"/>
    <w:rsid w:val="0004163F"/>
    <w:rsid w:val="00041AA9"/>
    <w:rsid w:val="00041BE9"/>
    <w:rsid w:val="000422ED"/>
    <w:rsid w:val="00042841"/>
    <w:rsid w:val="0004285A"/>
    <w:rsid w:val="00042944"/>
    <w:rsid w:val="000441F3"/>
    <w:rsid w:val="00044B55"/>
    <w:rsid w:val="000459BA"/>
    <w:rsid w:val="00045EA5"/>
    <w:rsid w:val="000465FA"/>
    <w:rsid w:val="00046793"/>
    <w:rsid w:val="00046858"/>
    <w:rsid w:val="0004699D"/>
    <w:rsid w:val="000470F9"/>
    <w:rsid w:val="000472C4"/>
    <w:rsid w:val="00047837"/>
    <w:rsid w:val="000501B0"/>
    <w:rsid w:val="00050882"/>
    <w:rsid w:val="00051030"/>
    <w:rsid w:val="00051126"/>
    <w:rsid w:val="00051EF8"/>
    <w:rsid w:val="000523EB"/>
    <w:rsid w:val="0005272F"/>
    <w:rsid w:val="000529EB"/>
    <w:rsid w:val="00052CC8"/>
    <w:rsid w:val="0005320A"/>
    <w:rsid w:val="0005345C"/>
    <w:rsid w:val="00053912"/>
    <w:rsid w:val="00053C19"/>
    <w:rsid w:val="000549BC"/>
    <w:rsid w:val="00054F52"/>
    <w:rsid w:val="00054FA6"/>
    <w:rsid w:val="00056155"/>
    <w:rsid w:val="00060D58"/>
    <w:rsid w:val="000619E1"/>
    <w:rsid w:val="00062322"/>
    <w:rsid w:val="00062355"/>
    <w:rsid w:val="00062E06"/>
    <w:rsid w:val="00062FBD"/>
    <w:rsid w:val="00063BA4"/>
    <w:rsid w:val="0006423C"/>
    <w:rsid w:val="00064809"/>
    <w:rsid w:val="00064E87"/>
    <w:rsid w:val="0006560F"/>
    <w:rsid w:val="000659BD"/>
    <w:rsid w:val="00065A67"/>
    <w:rsid w:val="00066281"/>
    <w:rsid w:val="00066620"/>
    <w:rsid w:val="000666E0"/>
    <w:rsid w:val="000667B8"/>
    <w:rsid w:val="00066CE0"/>
    <w:rsid w:val="00066E1E"/>
    <w:rsid w:val="00067241"/>
    <w:rsid w:val="00070B61"/>
    <w:rsid w:val="00070B70"/>
    <w:rsid w:val="00070D24"/>
    <w:rsid w:val="00070E2A"/>
    <w:rsid w:val="00071094"/>
    <w:rsid w:val="00071DAB"/>
    <w:rsid w:val="00071EB3"/>
    <w:rsid w:val="00072177"/>
    <w:rsid w:val="00072310"/>
    <w:rsid w:val="00072DA0"/>
    <w:rsid w:val="00073338"/>
    <w:rsid w:val="00073421"/>
    <w:rsid w:val="00073C95"/>
    <w:rsid w:val="000742D3"/>
    <w:rsid w:val="0007493F"/>
    <w:rsid w:val="00074A5A"/>
    <w:rsid w:val="00075011"/>
    <w:rsid w:val="00075484"/>
    <w:rsid w:val="000754AC"/>
    <w:rsid w:val="00075A95"/>
    <w:rsid w:val="000766CD"/>
    <w:rsid w:val="00076865"/>
    <w:rsid w:val="00076E15"/>
    <w:rsid w:val="00077DB5"/>
    <w:rsid w:val="000813AB"/>
    <w:rsid w:val="00081721"/>
    <w:rsid w:val="000818E3"/>
    <w:rsid w:val="000819BD"/>
    <w:rsid w:val="00081C49"/>
    <w:rsid w:val="00081CC2"/>
    <w:rsid w:val="00081D02"/>
    <w:rsid w:val="00081DF5"/>
    <w:rsid w:val="0008222F"/>
    <w:rsid w:val="0008266E"/>
    <w:rsid w:val="00083656"/>
    <w:rsid w:val="00083C88"/>
    <w:rsid w:val="000845D1"/>
    <w:rsid w:val="00085669"/>
    <w:rsid w:val="000858EC"/>
    <w:rsid w:val="00086045"/>
    <w:rsid w:val="000861C3"/>
    <w:rsid w:val="000865E5"/>
    <w:rsid w:val="00086C07"/>
    <w:rsid w:val="00086C4A"/>
    <w:rsid w:val="000872DC"/>
    <w:rsid w:val="00087472"/>
    <w:rsid w:val="00087AFB"/>
    <w:rsid w:val="00087B75"/>
    <w:rsid w:val="00090BA6"/>
    <w:rsid w:val="0009112A"/>
    <w:rsid w:val="000913F7"/>
    <w:rsid w:val="00091441"/>
    <w:rsid w:val="000915C0"/>
    <w:rsid w:val="000921DB"/>
    <w:rsid w:val="00092242"/>
    <w:rsid w:val="0009251D"/>
    <w:rsid w:val="00092833"/>
    <w:rsid w:val="00092987"/>
    <w:rsid w:val="00093FFA"/>
    <w:rsid w:val="00094612"/>
    <w:rsid w:val="000946B5"/>
    <w:rsid w:val="000949FB"/>
    <w:rsid w:val="0009580C"/>
    <w:rsid w:val="000964B1"/>
    <w:rsid w:val="00097453"/>
    <w:rsid w:val="000979AF"/>
    <w:rsid w:val="00097BBF"/>
    <w:rsid w:val="00097E9A"/>
    <w:rsid w:val="000A02FC"/>
    <w:rsid w:val="000A0655"/>
    <w:rsid w:val="000A0F91"/>
    <w:rsid w:val="000A13DB"/>
    <w:rsid w:val="000A16F3"/>
    <w:rsid w:val="000A1DA7"/>
    <w:rsid w:val="000A1F55"/>
    <w:rsid w:val="000A22EB"/>
    <w:rsid w:val="000A231A"/>
    <w:rsid w:val="000A2364"/>
    <w:rsid w:val="000A2BC0"/>
    <w:rsid w:val="000A3852"/>
    <w:rsid w:val="000A38F2"/>
    <w:rsid w:val="000A3FE6"/>
    <w:rsid w:val="000A4B67"/>
    <w:rsid w:val="000A4DF9"/>
    <w:rsid w:val="000A5696"/>
    <w:rsid w:val="000A5F0A"/>
    <w:rsid w:val="000A6EC6"/>
    <w:rsid w:val="000A798A"/>
    <w:rsid w:val="000B0034"/>
    <w:rsid w:val="000B170F"/>
    <w:rsid w:val="000B24D4"/>
    <w:rsid w:val="000B24DE"/>
    <w:rsid w:val="000B2567"/>
    <w:rsid w:val="000B2A5E"/>
    <w:rsid w:val="000B2F1D"/>
    <w:rsid w:val="000B37F2"/>
    <w:rsid w:val="000B3F69"/>
    <w:rsid w:val="000B450C"/>
    <w:rsid w:val="000B464E"/>
    <w:rsid w:val="000B4A86"/>
    <w:rsid w:val="000B4E57"/>
    <w:rsid w:val="000B5E97"/>
    <w:rsid w:val="000B5ED7"/>
    <w:rsid w:val="000B5FB4"/>
    <w:rsid w:val="000B60B8"/>
    <w:rsid w:val="000B6CA2"/>
    <w:rsid w:val="000B6DB4"/>
    <w:rsid w:val="000B783B"/>
    <w:rsid w:val="000B791B"/>
    <w:rsid w:val="000C00A5"/>
    <w:rsid w:val="000C0370"/>
    <w:rsid w:val="000C0500"/>
    <w:rsid w:val="000C06C8"/>
    <w:rsid w:val="000C1EDC"/>
    <w:rsid w:val="000C274E"/>
    <w:rsid w:val="000C2797"/>
    <w:rsid w:val="000C3072"/>
    <w:rsid w:val="000C3195"/>
    <w:rsid w:val="000C333A"/>
    <w:rsid w:val="000C351C"/>
    <w:rsid w:val="000C3800"/>
    <w:rsid w:val="000C3C4F"/>
    <w:rsid w:val="000C4215"/>
    <w:rsid w:val="000C43D1"/>
    <w:rsid w:val="000C4740"/>
    <w:rsid w:val="000C4BC8"/>
    <w:rsid w:val="000C4EB3"/>
    <w:rsid w:val="000C58EF"/>
    <w:rsid w:val="000C5D0E"/>
    <w:rsid w:val="000C637D"/>
    <w:rsid w:val="000C6546"/>
    <w:rsid w:val="000C6882"/>
    <w:rsid w:val="000C6B6C"/>
    <w:rsid w:val="000C6DAE"/>
    <w:rsid w:val="000C795C"/>
    <w:rsid w:val="000D0C47"/>
    <w:rsid w:val="000D186F"/>
    <w:rsid w:val="000D1893"/>
    <w:rsid w:val="000D1A8B"/>
    <w:rsid w:val="000D1DC8"/>
    <w:rsid w:val="000D221E"/>
    <w:rsid w:val="000D2D4A"/>
    <w:rsid w:val="000D34DA"/>
    <w:rsid w:val="000D35BC"/>
    <w:rsid w:val="000D35C3"/>
    <w:rsid w:val="000D3C02"/>
    <w:rsid w:val="000D3DAB"/>
    <w:rsid w:val="000D48DE"/>
    <w:rsid w:val="000D5A23"/>
    <w:rsid w:val="000D5C6A"/>
    <w:rsid w:val="000D6657"/>
    <w:rsid w:val="000D7310"/>
    <w:rsid w:val="000D7621"/>
    <w:rsid w:val="000D776E"/>
    <w:rsid w:val="000D7B53"/>
    <w:rsid w:val="000D7D56"/>
    <w:rsid w:val="000E09C7"/>
    <w:rsid w:val="000E0B7B"/>
    <w:rsid w:val="000E15E1"/>
    <w:rsid w:val="000E22B9"/>
    <w:rsid w:val="000E265F"/>
    <w:rsid w:val="000E2ECC"/>
    <w:rsid w:val="000E322D"/>
    <w:rsid w:val="000E32CA"/>
    <w:rsid w:val="000E379C"/>
    <w:rsid w:val="000E3AF3"/>
    <w:rsid w:val="000E410A"/>
    <w:rsid w:val="000E4B10"/>
    <w:rsid w:val="000E5300"/>
    <w:rsid w:val="000E532A"/>
    <w:rsid w:val="000E560E"/>
    <w:rsid w:val="000E5E5F"/>
    <w:rsid w:val="000E6003"/>
    <w:rsid w:val="000E6A0C"/>
    <w:rsid w:val="000E6BEA"/>
    <w:rsid w:val="000F08BC"/>
    <w:rsid w:val="000F0DA9"/>
    <w:rsid w:val="000F104A"/>
    <w:rsid w:val="000F10D0"/>
    <w:rsid w:val="000F1625"/>
    <w:rsid w:val="000F38B5"/>
    <w:rsid w:val="000F3A48"/>
    <w:rsid w:val="000F425B"/>
    <w:rsid w:val="000F461D"/>
    <w:rsid w:val="000F5392"/>
    <w:rsid w:val="000F5C9C"/>
    <w:rsid w:val="000F61BE"/>
    <w:rsid w:val="000F6735"/>
    <w:rsid w:val="000F76D6"/>
    <w:rsid w:val="000F77ED"/>
    <w:rsid w:val="000F7BE0"/>
    <w:rsid w:val="000F7D3F"/>
    <w:rsid w:val="00100330"/>
    <w:rsid w:val="001008D7"/>
    <w:rsid w:val="00100D32"/>
    <w:rsid w:val="00100E72"/>
    <w:rsid w:val="00101298"/>
    <w:rsid w:val="00101313"/>
    <w:rsid w:val="0010131F"/>
    <w:rsid w:val="0010166D"/>
    <w:rsid w:val="00102680"/>
    <w:rsid w:val="00102BC9"/>
    <w:rsid w:val="00102C70"/>
    <w:rsid w:val="0010334B"/>
    <w:rsid w:val="001034BE"/>
    <w:rsid w:val="00103C3A"/>
    <w:rsid w:val="00104331"/>
    <w:rsid w:val="001043B4"/>
    <w:rsid w:val="00104548"/>
    <w:rsid w:val="001047FF"/>
    <w:rsid w:val="00105A79"/>
    <w:rsid w:val="00105DD1"/>
    <w:rsid w:val="00105F5E"/>
    <w:rsid w:val="00107106"/>
    <w:rsid w:val="00110000"/>
    <w:rsid w:val="0011046A"/>
    <w:rsid w:val="0011079D"/>
    <w:rsid w:val="001107B1"/>
    <w:rsid w:val="0011080E"/>
    <w:rsid w:val="00110F0F"/>
    <w:rsid w:val="001127F0"/>
    <w:rsid w:val="0011299A"/>
    <w:rsid w:val="001129D0"/>
    <w:rsid w:val="00112BAE"/>
    <w:rsid w:val="00112E65"/>
    <w:rsid w:val="001130E8"/>
    <w:rsid w:val="001136CC"/>
    <w:rsid w:val="00114300"/>
    <w:rsid w:val="001145A4"/>
    <w:rsid w:val="0011484E"/>
    <w:rsid w:val="00114BF1"/>
    <w:rsid w:val="00115E45"/>
    <w:rsid w:val="00115E55"/>
    <w:rsid w:val="00116A1B"/>
    <w:rsid w:val="00117AE3"/>
    <w:rsid w:val="00120238"/>
    <w:rsid w:val="00120481"/>
    <w:rsid w:val="001209AA"/>
    <w:rsid w:val="0012131C"/>
    <w:rsid w:val="0012165D"/>
    <w:rsid w:val="0012183B"/>
    <w:rsid w:val="00121BD1"/>
    <w:rsid w:val="00121FD8"/>
    <w:rsid w:val="00122CF1"/>
    <w:rsid w:val="001244C6"/>
    <w:rsid w:val="0012500F"/>
    <w:rsid w:val="00125232"/>
    <w:rsid w:val="001256E3"/>
    <w:rsid w:val="00125921"/>
    <w:rsid w:val="001259C1"/>
    <w:rsid w:val="00125BD8"/>
    <w:rsid w:val="0012649F"/>
    <w:rsid w:val="001277E5"/>
    <w:rsid w:val="001307A5"/>
    <w:rsid w:val="00130D5A"/>
    <w:rsid w:val="0013123A"/>
    <w:rsid w:val="00131482"/>
    <w:rsid w:val="00131D3F"/>
    <w:rsid w:val="00131DD2"/>
    <w:rsid w:val="001327FB"/>
    <w:rsid w:val="00132B55"/>
    <w:rsid w:val="00133E7D"/>
    <w:rsid w:val="00133ED8"/>
    <w:rsid w:val="00134121"/>
    <w:rsid w:val="00134B71"/>
    <w:rsid w:val="00134BA6"/>
    <w:rsid w:val="00135DA2"/>
    <w:rsid w:val="00135F14"/>
    <w:rsid w:val="001369EE"/>
    <w:rsid w:val="00136B92"/>
    <w:rsid w:val="00136FD4"/>
    <w:rsid w:val="001373E2"/>
    <w:rsid w:val="00137626"/>
    <w:rsid w:val="00140602"/>
    <w:rsid w:val="00142129"/>
    <w:rsid w:val="00142433"/>
    <w:rsid w:val="00142472"/>
    <w:rsid w:val="00142552"/>
    <w:rsid w:val="001426E3"/>
    <w:rsid w:val="00142B53"/>
    <w:rsid w:val="00142DCD"/>
    <w:rsid w:val="0014335B"/>
    <w:rsid w:val="001435BB"/>
    <w:rsid w:val="00143F16"/>
    <w:rsid w:val="001443FB"/>
    <w:rsid w:val="001451A0"/>
    <w:rsid w:val="00145569"/>
    <w:rsid w:val="0014584B"/>
    <w:rsid w:val="001458D4"/>
    <w:rsid w:val="00147031"/>
    <w:rsid w:val="00147044"/>
    <w:rsid w:val="0014745E"/>
    <w:rsid w:val="0014794B"/>
    <w:rsid w:val="00147964"/>
    <w:rsid w:val="00150812"/>
    <w:rsid w:val="00150A3A"/>
    <w:rsid w:val="00150E60"/>
    <w:rsid w:val="00151A50"/>
    <w:rsid w:val="00151FD5"/>
    <w:rsid w:val="00152B14"/>
    <w:rsid w:val="0015300E"/>
    <w:rsid w:val="0015391D"/>
    <w:rsid w:val="00154109"/>
    <w:rsid w:val="0015491C"/>
    <w:rsid w:val="00154A1C"/>
    <w:rsid w:val="00154BDF"/>
    <w:rsid w:val="00154ED1"/>
    <w:rsid w:val="001558F4"/>
    <w:rsid w:val="001558F7"/>
    <w:rsid w:val="00155B09"/>
    <w:rsid w:val="00155DD4"/>
    <w:rsid w:val="00155FDE"/>
    <w:rsid w:val="00156174"/>
    <w:rsid w:val="00156178"/>
    <w:rsid w:val="00156947"/>
    <w:rsid w:val="00156FEC"/>
    <w:rsid w:val="0015745E"/>
    <w:rsid w:val="001605B2"/>
    <w:rsid w:val="0016082B"/>
    <w:rsid w:val="00160AAA"/>
    <w:rsid w:val="00161B1D"/>
    <w:rsid w:val="001628FD"/>
    <w:rsid w:val="00162EDC"/>
    <w:rsid w:val="00163233"/>
    <w:rsid w:val="00163CCD"/>
    <w:rsid w:val="00163D81"/>
    <w:rsid w:val="00164890"/>
    <w:rsid w:val="001649AE"/>
    <w:rsid w:val="00164A9A"/>
    <w:rsid w:val="00164C59"/>
    <w:rsid w:val="00164E28"/>
    <w:rsid w:val="001652EF"/>
    <w:rsid w:val="00165341"/>
    <w:rsid w:val="001658B3"/>
    <w:rsid w:val="00166069"/>
    <w:rsid w:val="0016673F"/>
    <w:rsid w:val="0016692A"/>
    <w:rsid w:val="00166AF1"/>
    <w:rsid w:val="001676EE"/>
    <w:rsid w:val="001700F2"/>
    <w:rsid w:val="001708B8"/>
    <w:rsid w:val="00171406"/>
    <w:rsid w:val="0017157F"/>
    <w:rsid w:val="00171FB4"/>
    <w:rsid w:val="00172393"/>
    <w:rsid w:val="00172591"/>
    <w:rsid w:val="00172909"/>
    <w:rsid w:val="00173568"/>
    <w:rsid w:val="00173C00"/>
    <w:rsid w:val="0017494A"/>
    <w:rsid w:val="001756F5"/>
    <w:rsid w:val="001761E7"/>
    <w:rsid w:val="00176B3E"/>
    <w:rsid w:val="00176F2B"/>
    <w:rsid w:val="00176FF2"/>
    <w:rsid w:val="001774CF"/>
    <w:rsid w:val="00177AD7"/>
    <w:rsid w:val="00177BEE"/>
    <w:rsid w:val="001806BA"/>
    <w:rsid w:val="001809AD"/>
    <w:rsid w:val="00180A0D"/>
    <w:rsid w:val="0018110F"/>
    <w:rsid w:val="001811AB"/>
    <w:rsid w:val="00182100"/>
    <w:rsid w:val="00182542"/>
    <w:rsid w:val="00182B57"/>
    <w:rsid w:val="00183367"/>
    <w:rsid w:val="0018336A"/>
    <w:rsid w:val="001835BC"/>
    <w:rsid w:val="00183642"/>
    <w:rsid w:val="00183803"/>
    <w:rsid w:val="00183C88"/>
    <w:rsid w:val="00184534"/>
    <w:rsid w:val="0018490E"/>
    <w:rsid w:val="0018525D"/>
    <w:rsid w:val="001856E3"/>
    <w:rsid w:val="00185B04"/>
    <w:rsid w:val="00186CA5"/>
    <w:rsid w:val="00187021"/>
    <w:rsid w:val="00187316"/>
    <w:rsid w:val="001879DB"/>
    <w:rsid w:val="00187A46"/>
    <w:rsid w:val="00187F7D"/>
    <w:rsid w:val="0019013A"/>
    <w:rsid w:val="00190A99"/>
    <w:rsid w:val="00191227"/>
    <w:rsid w:val="001918EC"/>
    <w:rsid w:val="00191A98"/>
    <w:rsid w:val="00192D5C"/>
    <w:rsid w:val="00192F9D"/>
    <w:rsid w:val="00192FDE"/>
    <w:rsid w:val="00193742"/>
    <w:rsid w:val="00193EBC"/>
    <w:rsid w:val="00193F43"/>
    <w:rsid w:val="00194306"/>
    <w:rsid w:val="00194DC1"/>
    <w:rsid w:val="001952CC"/>
    <w:rsid w:val="00195482"/>
    <w:rsid w:val="00195704"/>
    <w:rsid w:val="0019591A"/>
    <w:rsid w:val="00195E48"/>
    <w:rsid w:val="00195EEC"/>
    <w:rsid w:val="001963C3"/>
    <w:rsid w:val="00196F57"/>
    <w:rsid w:val="00196F6B"/>
    <w:rsid w:val="001979CB"/>
    <w:rsid w:val="00197C0C"/>
    <w:rsid w:val="001A00A6"/>
    <w:rsid w:val="001A04CD"/>
    <w:rsid w:val="001A062C"/>
    <w:rsid w:val="001A0876"/>
    <w:rsid w:val="001A0AC7"/>
    <w:rsid w:val="001A0B5D"/>
    <w:rsid w:val="001A12E5"/>
    <w:rsid w:val="001A1DB4"/>
    <w:rsid w:val="001A1F3A"/>
    <w:rsid w:val="001A1FDC"/>
    <w:rsid w:val="001A2366"/>
    <w:rsid w:val="001A26BD"/>
    <w:rsid w:val="001A2A13"/>
    <w:rsid w:val="001A2ED3"/>
    <w:rsid w:val="001A4363"/>
    <w:rsid w:val="001A4842"/>
    <w:rsid w:val="001A4D66"/>
    <w:rsid w:val="001A4E32"/>
    <w:rsid w:val="001A52CF"/>
    <w:rsid w:val="001A5437"/>
    <w:rsid w:val="001A6569"/>
    <w:rsid w:val="001A6948"/>
    <w:rsid w:val="001A6F69"/>
    <w:rsid w:val="001A71D6"/>
    <w:rsid w:val="001A7C79"/>
    <w:rsid w:val="001B0794"/>
    <w:rsid w:val="001B0843"/>
    <w:rsid w:val="001B1925"/>
    <w:rsid w:val="001B1B1A"/>
    <w:rsid w:val="001B1CC4"/>
    <w:rsid w:val="001B1DBC"/>
    <w:rsid w:val="001B2080"/>
    <w:rsid w:val="001B21E9"/>
    <w:rsid w:val="001B251F"/>
    <w:rsid w:val="001B259A"/>
    <w:rsid w:val="001B27FE"/>
    <w:rsid w:val="001B296D"/>
    <w:rsid w:val="001B3661"/>
    <w:rsid w:val="001B38E0"/>
    <w:rsid w:val="001B3ABE"/>
    <w:rsid w:val="001B487A"/>
    <w:rsid w:val="001B4EB8"/>
    <w:rsid w:val="001B57B1"/>
    <w:rsid w:val="001B5FB1"/>
    <w:rsid w:val="001B612C"/>
    <w:rsid w:val="001B6908"/>
    <w:rsid w:val="001B6967"/>
    <w:rsid w:val="001B6E6A"/>
    <w:rsid w:val="001B73F0"/>
    <w:rsid w:val="001B7C34"/>
    <w:rsid w:val="001C1441"/>
    <w:rsid w:val="001C17BB"/>
    <w:rsid w:val="001C1BBC"/>
    <w:rsid w:val="001C207E"/>
    <w:rsid w:val="001C224A"/>
    <w:rsid w:val="001C2418"/>
    <w:rsid w:val="001C4F9B"/>
    <w:rsid w:val="001C53D8"/>
    <w:rsid w:val="001C5ACC"/>
    <w:rsid w:val="001C5CAC"/>
    <w:rsid w:val="001C5CFA"/>
    <w:rsid w:val="001C5F45"/>
    <w:rsid w:val="001C5F77"/>
    <w:rsid w:val="001C60C3"/>
    <w:rsid w:val="001C6175"/>
    <w:rsid w:val="001C6895"/>
    <w:rsid w:val="001C74BC"/>
    <w:rsid w:val="001C7FE0"/>
    <w:rsid w:val="001D0370"/>
    <w:rsid w:val="001D05A0"/>
    <w:rsid w:val="001D06C3"/>
    <w:rsid w:val="001D0771"/>
    <w:rsid w:val="001D0D25"/>
    <w:rsid w:val="001D0EFF"/>
    <w:rsid w:val="001D1658"/>
    <w:rsid w:val="001D238F"/>
    <w:rsid w:val="001D2471"/>
    <w:rsid w:val="001D253A"/>
    <w:rsid w:val="001D2BC5"/>
    <w:rsid w:val="001D2DE3"/>
    <w:rsid w:val="001D34E9"/>
    <w:rsid w:val="001D4499"/>
    <w:rsid w:val="001D485C"/>
    <w:rsid w:val="001D4879"/>
    <w:rsid w:val="001D4BE3"/>
    <w:rsid w:val="001D4EE7"/>
    <w:rsid w:val="001D555C"/>
    <w:rsid w:val="001D5DAC"/>
    <w:rsid w:val="001D6A97"/>
    <w:rsid w:val="001D6BA0"/>
    <w:rsid w:val="001D776E"/>
    <w:rsid w:val="001D7FCB"/>
    <w:rsid w:val="001E0D76"/>
    <w:rsid w:val="001E12E8"/>
    <w:rsid w:val="001E1425"/>
    <w:rsid w:val="001E17C5"/>
    <w:rsid w:val="001E19A1"/>
    <w:rsid w:val="001E28EF"/>
    <w:rsid w:val="001E3098"/>
    <w:rsid w:val="001E3232"/>
    <w:rsid w:val="001E35B1"/>
    <w:rsid w:val="001E5312"/>
    <w:rsid w:val="001E610C"/>
    <w:rsid w:val="001E66C2"/>
    <w:rsid w:val="001E6829"/>
    <w:rsid w:val="001E6925"/>
    <w:rsid w:val="001E73BF"/>
    <w:rsid w:val="001F118A"/>
    <w:rsid w:val="001F164C"/>
    <w:rsid w:val="001F18B8"/>
    <w:rsid w:val="001F1B19"/>
    <w:rsid w:val="001F1E52"/>
    <w:rsid w:val="001F1F03"/>
    <w:rsid w:val="001F3808"/>
    <w:rsid w:val="001F3D87"/>
    <w:rsid w:val="001F4596"/>
    <w:rsid w:val="001F4C4D"/>
    <w:rsid w:val="001F4DB7"/>
    <w:rsid w:val="001F5483"/>
    <w:rsid w:val="001F5A6A"/>
    <w:rsid w:val="001F5EF4"/>
    <w:rsid w:val="001F6177"/>
    <w:rsid w:val="001F6A79"/>
    <w:rsid w:val="001F6D52"/>
    <w:rsid w:val="001F6E94"/>
    <w:rsid w:val="001F710E"/>
    <w:rsid w:val="001F754F"/>
    <w:rsid w:val="00200546"/>
    <w:rsid w:val="002012BA"/>
    <w:rsid w:val="00201475"/>
    <w:rsid w:val="00201813"/>
    <w:rsid w:val="00201D4E"/>
    <w:rsid w:val="002026C7"/>
    <w:rsid w:val="00202DE4"/>
    <w:rsid w:val="002036FC"/>
    <w:rsid w:val="0020388D"/>
    <w:rsid w:val="00203B2C"/>
    <w:rsid w:val="00203C29"/>
    <w:rsid w:val="00203D22"/>
    <w:rsid w:val="00203E26"/>
    <w:rsid w:val="0020436A"/>
    <w:rsid w:val="00205EBD"/>
    <w:rsid w:val="00206C2E"/>
    <w:rsid w:val="00206C49"/>
    <w:rsid w:val="00207D4A"/>
    <w:rsid w:val="00210688"/>
    <w:rsid w:val="00210E8A"/>
    <w:rsid w:val="00211413"/>
    <w:rsid w:val="00211452"/>
    <w:rsid w:val="00211A5B"/>
    <w:rsid w:val="00211CDD"/>
    <w:rsid w:val="00212304"/>
    <w:rsid w:val="0021262E"/>
    <w:rsid w:val="0021274D"/>
    <w:rsid w:val="00212BE0"/>
    <w:rsid w:val="00212C07"/>
    <w:rsid w:val="002139D5"/>
    <w:rsid w:val="00213AE6"/>
    <w:rsid w:val="00213B01"/>
    <w:rsid w:val="00214506"/>
    <w:rsid w:val="0021454F"/>
    <w:rsid w:val="00215070"/>
    <w:rsid w:val="0021588C"/>
    <w:rsid w:val="00215CE9"/>
    <w:rsid w:val="00215F15"/>
    <w:rsid w:val="00216A98"/>
    <w:rsid w:val="00217BA3"/>
    <w:rsid w:val="002202B7"/>
    <w:rsid w:val="00220310"/>
    <w:rsid w:val="002205C5"/>
    <w:rsid w:val="00220641"/>
    <w:rsid w:val="00220698"/>
    <w:rsid w:val="00221481"/>
    <w:rsid w:val="002218C1"/>
    <w:rsid w:val="00221B07"/>
    <w:rsid w:val="00222CF5"/>
    <w:rsid w:val="00223053"/>
    <w:rsid w:val="0022309A"/>
    <w:rsid w:val="002234DA"/>
    <w:rsid w:val="00223AA8"/>
    <w:rsid w:val="002269D0"/>
    <w:rsid w:val="00226A9D"/>
    <w:rsid w:val="00226DEC"/>
    <w:rsid w:val="00226FC3"/>
    <w:rsid w:val="00227158"/>
    <w:rsid w:val="002273FF"/>
    <w:rsid w:val="002276D3"/>
    <w:rsid w:val="00227D15"/>
    <w:rsid w:val="002308C9"/>
    <w:rsid w:val="002310BC"/>
    <w:rsid w:val="00231799"/>
    <w:rsid w:val="00231901"/>
    <w:rsid w:val="00231B00"/>
    <w:rsid w:val="00232737"/>
    <w:rsid w:val="00232B00"/>
    <w:rsid w:val="00232D60"/>
    <w:rsid w:val="00232F0B"/>
    <w:rsid w:val="002334CF"/>
    <w:rsid w:val="002334E6"/>
    <w:rsid w:val="0023352E"/>
    <w:rsid w:val="002337E3"/>
    <w:rsid w:val="00233C09"/>
    <w:rsid w:val="00234709"/>
    <w:rsid w:val="002348B1"/>
    <w:rsid w:val="0023528B"/>
    <w:rsid w:val="0023566F"/>
    <w:rsid w:val="0023598B"/>
    <w:rsid w:val="00235E95"/>
    <w:rsid w:val="00235F55"/>
    <w:rsid w:val="00236136"/>
    <w:rsid w:val="00236AD3"/>
    <w:rsid w:val="00236E5F"/>
    <w:rsid w:val="002377C1"/>
    <w:rsid w:val="00237A56"/>
    <w:rsid w:val="00237BE5"/>
    <w:rsid w:val="00237F7F"/>
    <w:rsid w:val="00237FD6"/>
    <w:rsid w:val="00240134"/>
    <w:rsid w:val="002405F8"/>
    <w:rsid w:val="0024067A"/>
    <w:rsid w:val="00240BE1"/>
    <w:rsid w:val="002411F3"/>
    <w:rsid w:val="0024134A"/>
    <w:rsid w:val="00241748"/>
    <w:rsid w:val="00241C2A"/>
    <w:rsid w:val="00241C69"/>
    <w:rsid w:val="00241C8A"/>
    <w:rsid w:val="0024225A"/>
    <w:rsid w:val="0024234E"/>
    <w:rsid w:val="002426CB"/>
    <w:rsid w:val="002428B9"/>
    <w:rsid w:val="00242C8E"/>
    <w:rsid w:val="002441C4"/>
    <w:rsid w:val="0024462A"/>
    <w:rsid w:val="00244CC1"/>
    <w:rsid w:val="00244F32"/>
    <w:rsid w:val="002453A2"/>
    <w:rsid w:val="002458F6"/>
    <w:rsid w:val="00245F7E"/>
    <w:rsid w:val="0024605E"/>
    <w:rsid w:val="00246B6C"/>
    <w:rsid w:val="00246C84"/>
    <w:rsid w:val="00246E60"/>
    <w:rsid w:val="00247036"/>
    <w:rsid w:val="0024787D"/>
    <w:rsid w:val="00250B6F"/>
    <w:rsid w:val="00250F78"/>
    <w:rsid w:val="00251341"/>
    <w:rsid w:val="002526F6"/>
    <w:rsid w:val="0025278C"/>
    <w:rsid w:val="0025294B"/>
    <w:rsid w:val="00252AC4"/>
    <w:rsid w:val="00252FC0"/>
    <w:rsid w:val="00253348"/>
    <w:rsid w:val="0025398D"/>
    <w:rsid w:val="00253E91"/>
    <w:rsid w:val="00254148"/>
    <w:rsid w:val="0025484D"/>
    <w:rsid w:val="0025610F"/>
    <w:rsid w:val="002561E9"/>
    <w:rsid w:val="002575F3"/>
    <w:rsid w:val="002603EA"/>
    <w:rsid w:val="00260763"/>
    <w:rsid w:val="002613E6"/>
    <w:rsid w:val="00261A40"/>
    <w:rsid w:val="0026282C"/>
    <w:rsid w:val="002628BE"/>
    <w:rsid w:val="00262957"/>
    <w:rsid w:val="00262B60"/>
    <w:rsid w:val="00262B76"/>
    <w:rsid w:val="00262C32"/>
    <w:rsid w:val="00262D11"/>
    <w:rsid w:val="00262D83"/>
    <w:rsid w:val="002635F3"/>
    <w:rsid w:val="00263B21"/>
    <w:rsid w:val="00263B82"/>
    <w:rsid w:val="00263C56"/>
    <w:rsid w:val="00264921"/>
    <w:rsid w:val="00264FA4"/>
    <w:rsid w:val="00265595"/>
    <w:rsid w:val="002655B3"/>
    <w:rsid w:val="002659C6"/>
    <w:rsid w:val="00266085"/>
    <w:rsid w:val="002662AD"/>
    <w:rsid w:val="00266A8E"/>
    <w:rsid w:val="002700EC"/>
    <w:rsid w:val="0027033E"/>
    <w:rsid w:val="002715F1"/>
    <w:rsid w:val="00271907"/>
    <w:rsid w:val="00272AB0"/>
    <w:rsid w:val="00273F5B"/>
    <w:rsid w:val="00273FE3"/>
    <w:rsid w:val="00274FA0"/>
    <w:rsid w:val="0027523A"/>
    <w:rsid w:val="00275508"/>
    <w:rsid w:val="002769A7"/>
    <w:rsid w:val="0027756C"/>
    <w:rsid w:val="00277FCA"/>
    <w:rsid w:val="00280650"/>
    <w:rsid w:val="00280E6F"/>
    <w:rsid w:val="0028153D"/>
    <w:rsid w:val="002816D1"/>
    <w:rsid w:val="002819AE"/>
    <w:rsid w:val="00281FFF"/>
    <w:rsid w:val="00282A77"/>
    <w:rsid w:val="00282B31"/>
    <w:rsid w:val="00282D33"/>
    <w:rsid w:val="0028304F"/>
    <w:rsid w:val="002833D9"/>
    <w:rsid w:val="00283B36"/>
    <w:rsid w:val="00285883"/>
    <w:rsid w:val="00285ADA"/>
    <w:rsid w:val="00286F98"/>
    <w:rsid w:val="002878BF"/>
    <w:rsid w:val="002906BE"/>
    <w:rsid w:val="00290DC5"/>
    <w:rsid w:val="00290F56"/>
    <w:rsid w:val="002918BC"/>
    <w:rsid w:val="00291B63"/>
    <w:rsid w:val="00291B91"/>
    <w:rsid w:val="00291E4C"/>
    <w:rsid w:val="0029217F"/>
    <w:rsid w:val="002927D2"/>
    <w:rsid w:val="00292FEB"/>
    <w:rsid w:val="002935C6"/>
    <w:rsid w:val="002951D4"/>
    <w:rsid w:val="00295B9D"/>
    <w:rsid w:val="002960BF"/>
    <w:rsid w:val="00296737"/>
    <w:rsid w:val="00297455"/>
    <w:rsid w:val="002A0025"/>
    <w:rsid w:val="002A064D"/>
    <w:rsid w:val="002A07C3"/>
    <w:rsid w:val="002A10B6"/>
    <w:rsid w:val="002A1335"/>
    <w:rsid w:val="002A1488"/>
    <w:rsid w:val="002A1584"/>
    <w:rsid w:val="002A18EA"/>
    <w:rsid w:val="002A198E"/>
    <w:rsid w:val="002A2EB3"/>
    <w:rsid w:val="002A33B8"/>
    <w:rsid w:val="002A3DC1"/>
    <w:rsid w:val="002A3E0E"/>
    <w:rsid w:val="002A45E7"/>
    <w:rsid w:val="002A51A5"/>
    <w:rsid w:val="002A56D2"/>
    <w:rsid w:val="002A5A97"/>
    <w:rsid w:val="002A69B7"/>
    <w:rsid w:val="002A7AD2"/>
    <w:rsid w:val="002A7DD5"/>
    <w:rsid w:val="002A7F9D"/>
    <w:rsid w:val="002B1218"/>
    <w:rsid w:val="002B1641"/>
    <w:rsid w:val="002B1EE1"/>
    <w:rsid w:val="002B2109"/>
    <w:rsid w:val="002B2212"/>
    <w:rsid w:val="002B3245"/>
    <w:rsid w:val="002B3A7F"/>
    <w:rsid w:val="002B3F79"/>
    <w:rsid w:val="002B4064"/>
    <w:rsid w:val="002B40B0"/>
    <w:rsid w:val="002B42FA"/>
    <w:rsid w:val="002B45F9"/>
    <w:rsid w:val="002B4C83"/>
    <w:rsid w:val="002B4D47"/>
    <w:rsid w:val="002B5018"/>
    <w:rsid w:val="002B566A"/>
    <w:rsid w:val="002B580D"/>
    <w:rsid w:val="002B5AA3"/>
    <w:rsid w:val="002B5B7F"/>
    <w:rsid w:val="002B65A9"/>
    <w:rsid w:val="002B716E"/>
    <w:rsid w:val="002C00A1"/>
    <w:rsid w:val="002C0651"/>
    <w:rsid w:val="002C086C"/>
    <w:rsid w:val="002C0FE2"/>
    <w:rsid w:val="002C1247"/>
    <w:rsid w:val="002C12BA"/>
    <w:rsid w:val="002C1E95"/>
    <w:rsid w:val="002C1EE4"/>
    <w:rsid w:val="002C23FB"/>
    <w:rsid w:val="002C2AAF"/>
    <w:rsid w:val="002C2F04"/>
    <w:rsid w:val="002C332C"/>
    <w:rsid w:val="002C3918"/>
    <w:rsid w:val="002C49B2"/>
    <w:rsid w:val="002C51FA"/>
    <w:rsid w:val="002C5D18"/>
    <w:rsid w:val="002C5D50"/>
    <w:rsid w:val="002C61B4"/>
    <w:rsid w:val="002C62A7"/>
    <w:rsid w:val="002C7438"/>
    <w:rsid w:val="002C7F62"/>
    <w:rsid w:val="002D03A3"/>
    <w:rsid w:val="002D1380"/>
    <w:rsid w:val="002D1789"/>
    <w:rsid w:val="002D2E8F"/>
    <w:rsid w:val="002D36E4"/>
    <w:rsid w:val="002D49B4"/>
    <w:rsid w:val="002D50B9"/>
    <w:rsid w:val="002D5ACA"/>
    <w:rsid w:val="002D6C32"/>
    <w:rsid w:val="002D6CB0"/>
    <w:rsid w:val="002D6F5F"/>
    <w:rsid w:val="002D7B8C"/>
    <w:rsid w:val="002D7D7C"/>
    <w:rsid w:val="002E0094"/>
    <w:rsid w:val="002E00EB"/>
    <w:rsid w:val="002E0317"/>
    <w:rsid w:val="002E085E"/>
    <w:rsid w:val="002E0E55"/>
    <w:rsid w:val="002E0FDF"/>
    <w:rsid w:val="002E139B"/>
    <w:rsid w:val="002E1CD5"/>
    <w:rsid w:val="002E2799"/>
    <w:rsid w:val="002E2B68"/>
    <w:rsid w:val="002E2C0A"/>
    <w:rsid w:val="002E31DD"/>
    <w:rsid w:val="002E3668"/>
    <w:rsid w:val="002E3AAA"/>
    <w:rsid w:val="002E3B32"/>
    <w:rsid w:val="002E4E31"/>
    <w:rsid w:val="002E541D"/>
    <w:rsid w:val="002E5C40"/>
    <w:rsid w:val="002E5CD0"/>
    <w:rsid w:val="002E5D0A"/>
    <w:rsid w:val="002E62E7"/>
    <w:rsid w:val="002E677B"/>
    <w:rsid w:val="002E6A65"/>
    <w:rsid w:val="002E6D3E"/>
    <w:rsid w:val="002E7043"/>
    <w:rsid w:val="002E71A5"/>
    <w:rsid w:val="002E7350"/>
    <w:rsid w:val="002E7356"/>
    <w:rsid w:val="002E7D19"/>
    <w:rsid w:val="002E7D58"/>
    <w:rsid w:val="002F0BB9"/>
    <w:rsid w:val="002F123B"/>
    <w:rsid w:val="002F1415"/>
    <w:rsid w:val="002F1820"/>
    <w:rsid w:val="002F185B"/>
    <w:rsid w:val="002F1E01"/>
    <w:rsid w:val="002F2049"/>
    <w:rsid w:val="002F222A"/>
    <w:rsid w:val="002F2430"/>
    <w:rsid w:val="002F2AC2"/>
    <w:rsid w:val="002F322D"/>
    <w:rsid w:val="002F33A8"/>
    <w:rsid w:val="002F34F8"/>
    <w:rsid w:val="002F38B5"/>
    <w:rsid w:val="002F4B34"/>
    <w:rsid w:val="002F546B"/>
    <w:rsid w:val="002F5565"/>
    <w:rsid w:val="002F5BBA"/>
    <w:rsid w:val="002F5E9F"/>
    <w:rsid w:val="002F5FD6"/>
    <w:rsid w:val="002F604E"/>
    <w:rsid w:val="002F61F1"/>
    <w:rsid w:val="002F638F"/>
    <w:rsid w:val="002F639A"/>
    <w:rsid w:val="002F648C"/>
    <w:rsid w:val="002F6FF9"/>
    <w:rsid w:val="002F7B70"/>
    <w:rsid w:val="0030010B"/>
    <w:rsid w:val="003008B9"/>
    <w:rsid w:val="00300945"/>
    <w:rsid w:val="00300E1E"/>
    <w:rsid w:val="003017BC"/>
    <w:rsid w:val="00301DAA"/>
    <w:rsid w:val="003020C5"/>
    <w:rsid w:val="00302183"/>
    <w:rsid w:val="0030271C"/>
    <w:rsid w:val="003027ED"/>
    <w:rsid w:val="00302CCA"/>
    <w:rsid w:val="0030319E"/>
    <w:rsid w:val="00303E06"/>
    <w:rsid w:val="00304941"/>
    <w:rsid w:val="00304E4A"/>
    <w:rsid w:val="00305239"/>
    <w:rsid w:val="003060D0"/>
    <w:rsid w:val="00306EB8"/>
    <w:rsid w:val="00307225"/>
    <w:rsid w:val="00307AAE"/>
    <w:rsid w:val="00307CD3"/>
    <w:rsid w:val="00307DDC"/>
    <w:rsid w:val="003106E4"/>
    <w:rsid w:val="00310787"/>
    <w:rsid w:val="00310D92"/>
    <w:rsid w:val="003111B6"/>
    <w:rsid w:val="003111C1"/>
    <w:rsid w:val="003116F9"/>
    <w:rsid w:val="003119F6"/>
    <w:rsid w:val="00312A51"/>
    <w:rsid w:val="00312CE6"/>
    <w:rsid w:val="0031308B"/>
    <w:rsid w:val="003135AA"/>
    <w:rsid w:val="003138AE"/>
    <w:rsid w:val="003138AF"/>
    <w:rsid w:val="00313C60"/>
    <w:rsid w:val="00313DC7"/>
    <w:rsid w:val="0031416D"/>
    <w:rsid w:val="00314646"/>
    <w:rsid w:val="00314655"/>
    <w:rsid w:val="0031465B"/>
    <w:rsid w:val="0031547E"/>
    <w:rsid w:val="0031648D"/>
    <w:rsid w:val="00316FA2"/>
    <w:rsid w:val="00317097"/>
    <w:rsid w:val="00317795"/>
    <w:rsid w:val="0031791E"/>
    <w:rsid w:val="003179F3"/>
    <w:rsid w:val="00317B63"/>
    <w:rsid w:val="00317BDE"/>
    <w:rsid w:val="00320313"/>
    <w:rsid w:val="0032052A"/>
    <w:rsid w:val="00320E03"/>
    <w:rsid w:val="003222B2"/>
    <w:rsid w:val="0032254E"/>
    <w:rsid w:val="0032261F"/>
    <w:rsid w:val="0032296B"/>
    <w:rsid w:val="003235E0"/>
    <w:rsid w:val="003241F1"/>
    <w:rsid w:val="0032437C"/>
    <w:rsid w:val="0032522E"/>
    <w:rsid w:val="003254BE"/>
    <w:rsid w:val="00325D0C"/>
    <w:rsid w:val="003264CA"/>
    <w:rsid w:val="00326715"/>
    <w:rsid w:val="00326F56"/>
    <w:rsid w:val="003273EA"/>
    <w:rsid w:val="00327885"/>
    <w:rsid w:val="00327B44"/>
    <w:rsid w:val="0033143A"/>
    <w:rsid w:val="00331943"/>
    <w:rsid w:val="0033195D"/>
    <w:rsid w:val="0033197D"/>
    <w:rsid w:val="00331DF1"/>
    <w:rsid w:val="0033213A"/>
    <w:rsid w:val="00332467"/>
    <w:rsid w:val="00332B8B"/>
    <w:rsid w:val="0033343D"/>
    <w:rsid w:val="00333A4D"/>
    <w:rsid w:val="00333F82"/>
    <w:rsid w:val="00334396"/>
    <w:rsid w:val="00334553"/>
    <w:rsid w:val="00334B27"/>
    <w:rsid w:val="0033513F"/>
    <w:rsid w:val="00335749"/>
    <w:rsid w:val="003358F5"/>
    <w:rsid w:val="00335A8C"/>
    <w:rsid w:val="00335E05"/>
    <w:rsid w:val="00336149"/>
    <w:rsid w:val="003362F9"/>
    <w:rsid w:val="003363B0"/>
    <w:rsid w:val="00336A8D"/>
    <w:rsid w:val="00337811"/>
    <w:rsid w:val="00337CA8"/>
    <w:rsid w:val="00340121"/>
    <w:rsid w:val="0034089C"/>
    <w:rsid w:val="003412CA"/>
    <w:rsid w:val="003422BC"/>
    <w:rsid w:val="003424C9"/>
    <w:rsid w:val="0034268F"/>
    <w:rsid w:val="00342A73"/>
    <w:rsid w:val="00342F82"/>
    <w:rsid w:val="00343074"/>
    <w:rsid w:val="003430E7"/>
    <w:rsid w:val="0034351C"/>
    <w:rsid w:val="00343F19"/>
    <w:rsid w:val="00343FFB"/>
    <w:rsid w:val="00344644"/>
    <w:rsid w:val="00344BF6"/>
    <w:rsid w:val="00344ED0"/>
    <w:rsid w:val="0034563C"/>
    <w:rsid w:val="00345A4B"/>
    <w:rsid w:val="00345E75"/>
    <w:rsid w:val="00346FAE"/>
    <w:rsid w:val="003470F3"/>
    <w:rsid w:val="00347AAC"/>
    <w:rsid w:val="00347FCC"/>
    <w:rsid w:val="00350523"/>
    <w:rsid w:val="0035083C"/>
    <w:rsid w:val="00350A06"/>
    <w:rsid w:val="0035135F"/>
    <w:rsid w:val="00351375"/>
    <w:rsid w:val="003518FB"/>
    <w:rsid w:val="003519EE"/>
    <w:rsid w:val="00351A09"/>
    <w:rsid w:val="00351C1C"/>
    <w:rsid w:val="003526B7"/>
    <w:rsid w:val="00352D30"/>
    <w:rsid w:val="0035311C"/>
    <w:rsid w:val="00353216"/>
    <w:rsid w:val="00353FCC"/>
    <w:rsid w:val="003545F1"/>
    <w:rsid w:val="003546C8"/>
    <w:rsid w:val="0035509F"/>
    <w:rsid w:val="0035566C"/>
    <w:rsid w:val="003562A4"/>
    <w:rsid w:val="00356B1D"/>
    <w:rsid w:val="00357067"/>
    <w:rsid w:val="003572A9"/>
    <w:rsid w:val="003577B1"/>
    <w:rsid w:val="0035784F"/>
    <w:rsid w:val="00357B2C"/>
    <w:rsid w:val="00360432"/>
    <w:rsid w:val="00360ADB"/>
    <w:rsid w:val="00360BBA"/>
    <w:rsid w:val="0036137D"/>
    <w:rsid w:val="0036141D"/>
    <w:rsid w:val="0036179D"/>
    <w:rsid w:val="003618D0"/>
    <w:rsid w:val="00361956"/>
    <w:rsid w:val="00361973"/>
    <w:rsid w:val="00363778"/>
    <w:rsid w:val="00364247"/>
    <w:rsid w:val="003647C4"/>
    <w:rsid w:val="00364912"/>
    <w:rsid w:val="00364C16"/>
    <w:rsid w:val="00364D92"/>
    <w:rsid w:val="00364E05"/>
    <w:rsid w:val="00365293"/>
    <w:rsid w:val="003652CD"/>
    <w:rsid w:val="00365E9D"/>
    <w:rsid w:val="0036608E"/>
    <w:rsid w:val="003661F4"/>
    <w:rsid w:val="003666C1"/>
    <w:rsid w:val="00366FE6"/>
    <w:rsid w:val="00367E60"/>
    <w:rsid w:val="00367E87"/>
    <w:rsid w:val="00370AB4"/>
    <w:rsid w:val="00370B4E"/>
    <w:rsid w:val="0037127D"/>
    <w:rsid w:val="0037231C"/>
    <w:rsid w:val="0037246B"/>
    <w:rsid w:val="00372AED"/>
    <w:rsid w:val="00372C25"/>
    <w:rsid w:val="00374C57"/>
    <w:rsid w:val="00374F15"/>
    <w:rsid w:val="003752B7"/>
    <w:rsid w:val="00375652"/>
    <w:rsid w:val="00375777"/>
    <w:rsid w:val="00375F67"/>
    <w:rsid w:val="0037643E"/>
    <w:rsid w:val="0037686A"/>
    <w:rsid w:val="00376907"/>
    <w:rsid w:val="00376D2A"/>
    <w:rsid w:val="00376F33"/>
    <w:rsid w:val="003777EB"/>
    <w:rsid w:val="00377C14"/>
    <w:rsid w:val="00377F78"/>
    <w:rsid w:val="003803E9"/>
    <w:rsid w:val="003809B9"/>
    <w:rsid w:val="0038126D"/>
    <w:rsid w:val="0038181F"/>
    <w:rsid w:val="00381A72"/>
    <w:rsid w:val="0038293F"/>
    <w:rsid w:val="00382F7B"/>
    <w:rsid w:val="00382F85"/>
    <w:rsid w:val="00383794"/>
    <w:rsid w:val="003845CB"/>
    <w:rsid w:val="00384FD0"/>
    <w:rsid w:val="003852AC"/>
    <w:rsid w:val="003856E7"/>
    <w:rsid w:val="0038580D"/>
    <w:rsid w:val="00385C28"/>
    <w:rsid w:val="00385D34"/>
    <w:rsid w:val="0038653E"/>
    <w:rsid w:val="00386A72"/>
    <w:rsid w:val="00386D98"/>
    <w:rsid w:val="00386DF6"/>
    <w:rsid w:val="00387E26"/>
    <w:rsid w:val="00390EC2"/>
    <w:rsid w:val="003914A8"/>
    <w:rsid w:val="0039157D"/>
    <w:rsid w:val="0039165C"/>
    <w:rsid w:val="003916E1"/>
    <w:rsid w:val="003918E2"/>
    <w:rsid w:val="00391B91"/>
    <w:rsid w:val="00392BA0"/>
    <w:rsid w:val="00392D6F"/>
    <w:rsid w:val="00392E44"/>
    <w:rsid w:val="00393069"/>
    <w:rsid w:val="00393A05"/>
    <w:rsid w:val="00393E61"/>
    <w:rsid w:val="00393F17"/>
    <w:rsid w:val="00394EB8"/>
    <w:rsid w:val="0039536E"/>
    <w:rsid w:val="00395955"/>
    <w:rsid w:val="00396953"/>
    <w:rsid w:val="00396FAE"/>
    <w:rsid w:val="00397014"/>
    <w:rsid w:val="00397391"/>
    <w:rsid w:val="00397850"/>
    <w:rsid w:val="00397855"/>
    <w:rsid w:val="00397B80"/>
    <w:rsid w:val="00397B9B"/>
    <w:rsid w:val="003A00A9"/>
    <w:rsid w:val="003A0CDF"/>
    <w:rsid w:val="003A1203"/>
    <w:rsid w:val="003A128A"/>
    <w:rsid w:val="003A1ACB"/>
    <w:rsid w:val="003A20E0"/>
    <w:rsid w:val="003A2124"/>
    <w:rsid w:val="003A270D"/>
    <w:rsid w:val="003A2D17"/>
    <w:rsid w:val="003A3583"/>
    <w:rsid w:val="003A39CA"/>
    <w:rsid w:val="003A3BC9"/>
    <w:rsid w:val="003A44A0"/>
    <w:rsid w:val="003A4C0A"/>
    <w:rsid w:val="003A4E5E"/>
    <w:rsid w:val="003A5091"/>
    <w:rsid w:val="003A5BB3"/>
    <w:rsid w:val="003A6A05"/>
    <w:rsid w:val="003A6E10"/>
    <w:rsid w:val="003A70E5"/>
    <w:rsid w:val="003A7688"/>
    <w:rsid w:val="003A7C67"/>
    <w:rsid w:val="003B064B"/>
    <w:rsid w:val="003B072D"/>
    <w:rsid w:val="003B0744"/>
    <w:rsid w:val="003B0B08"/>
    <w:rsid w:val="003B0DF9"/>
    <w:rsid w:val="003B1025"/>
    <w:rsid w:val="003B10FA"/>
    <w:rsid w:val="003B1E6B"/>
    <w:rsid w:val="003B1F53"/>
    <w:rsid w:val="003B2A6C"/>
    <w:rsid w:val="003B3005"/>
    <w:rsid w:val="003B3B0C"/>
    <w:rsid w:val="003B4985"/>
    <w:rsid w:val="003B50BD"/>
    <w:rsid w:val="003B5207"/>
    <w:rsid w:val="003B5526"/>
    <w:rsid w:val="003B6135"/>
    <w:rsid w:val="003B64D8"/>
    <w:rsid w:val="003B6722"/>
    <w:rsid w:val="003B6904"/>
    <w:rsid w:val="003B7530"/>
    <w:rsid w:val="003B7B95"/>
    <w:rsid w:val="003B7EDC"/>
    <w:rsid w:val="003B7F8C"/>
    <w:rsid w:val="003C0B1A"/>
    <w:rsid w:val="003C1089"/>
    <w:rsid w:val="003C15C0"/>
    <w:rsid w:val="003C1962"/>
    <w:rsid w:val="003C1B59"/>
    <w:rsid w:val="003C1C3D"/>
    <w:rsid w:val="003C1F0A"/>
    <w:rsid w:val="003C2842"/>
    <w:rsid w:val="003C2A46"/>
    <w:rsid w:val="003C2C98"/>
    <w:rsid w:val="003C33E5"/>
    <w:rsid w:val="003C3467"/>
    <w:rsid w:val="003C3624"/>
    <w:rsid w:val="003C3640"/>
    <w:rsid w:val="003C388B"/>
    <w:rsid w:val="003C42B6"/>
    <w:rsid w:val="003C4DE5"/>
    <w:rsid w:val="003C5C1D"/>
    <w:rsid w:val="003C5EBD"/>
    <w:rsid w:val="003C7507"/>
    <w:rsid w:val="003C7795"/>
    <w:rsid w:val="003C7842"/>
    <w:rsid w:val="003C7D31"/>
    <w:rsid w:val="003C7DEF"/>
    <w:rsid w:val="003D147C"/>
    <w:rsid w:val="003D164E"/>
    <w:rsid w:val="003D186C"/>
    <w:rsid w:val="003D1902"/>
    <w:rsid w:val="003D1B6C"/>
    <w:rsid w:val="003D1FF6"/>
    <w:rsid w:val="003D2256"/>
    <w:rsid w:val="003D2450"/>
    <w:rsid w:val="003D33B3"/>
    <w:rsid w:val="003D3410"/>
    <w:rsid w:val="003D3996"/>
    <w:rsid w:val="003D3C7C"/>
    <w:rsid w:val="003D3CE3"/>
    <w:rsid w:val="003D3DD5"/>
    <w:rsid w:val="003D3E78"/>
    <w:rsid w:val="003D4022"/>
    <w:rsid w:val="003D411D"/>
    <w:rsid w:val="003D4FDA"/>
    <w:rsid w:val="003D59C3"/>
    <w:rsid w:val="003D6375"/>
    <w:rsid w:val="003D6566"/>
    <w:rsid w:val="003D6684"/>
    <w:rsid w:val="003D6774"/>
    <w:rsid w:val="003D6C84"/>
    <w:rsid w:val="003D777D"/>
    <w:rsid w:val="003E0611"/>
    <w:rsid w:val="003E11B4"/>
    <w:rsid w:val="003E1539"/>
    <w:rsid w:val="003E24A7"/>
    <w:rsid w:val="003E26FA"/>
    <w:rsid w:val="003E2782"/>
    <w:rsid w:val="003E33D6"/>
    <w:rsid w:val="003E39F4"/>
    <w:rsid w:val="003E3A25"/>
    <w:rsid w:val="003E3AF7"/>
    <w:rsid w:val="003E40B8"/>
    <w:rsid w:val="003E4386"/>
    <w:rsid w:val="003E471B"/>
    <w:rsid w:val="003E55BB"/>
    <w:rsid w:val="003E56F1"/>
    <w:rsid w:val="003E6AD5"/>
    <w:rsid w:val="003E6CEE"/>
    <w:rsid w:val="003E6D24"/>
    <w:rsid w:val="003E757B"/>
    <w:rsid w:val="003F019A"/>
    <w:rsid w:val="003F0DBC"/>
    <w:rsid w:val="003F1EDF"/>
    <w:rsid w:val="003F1F69"/>
    <w:rsid w:val="003F342B"/>
    <w:rsid w:val="003F409E"/>
    <w:rsid w:val="003F4826"/>
    <w:rsid w:val="003F50CB"/>
    <w:rsid w:val="003F5122"/>
    <w:rsid w:val="003F534D"/>
    <w:rsid w:val="003F5B48"/>
    <w:rsid w:val="003F5CE2"/>
    <w:rsid w:val="003F5D08"/>
    <w:rsid w:val="003F5D24"/>
    <w:rsid w:val="003F5D29"/>
    <w:rsid w:val="003F5D78"/>
    <w:rsid w:val="003F6140"/>
    <w:rsid w:val="003F6302"/>
    <w:rsid w:val="003F6397"/>
    <w:rsid w:val="003F6D96"/>
    <w:rsid w:val="003F6F50"/>
    <w:rsid w:val="003F788C"/>
    <w:rsid w:val="003F78AB"/>
    <w:rsid w:val="004002F3"/>
    <w:rsid w:val="00400548"/>
    <w:rsid w:val="0040096B"/>
    <w:rsid w:val="00400F38"/>
    <w:rsid w:val="004011AA"/>
    <w:rsid w:val="00401717"/>
    <w:rsid w:val="00401950"/>
    <w:rsid w:val="00401968"/>
    <w:rsid w:val="0040209E"/>
    <w:rsid w:val="004020F9"/>
    <w:rsid w:val="004024B3"/>
    <w:rsid w:val="00402769"/>
    <w:rsid w:val="00402B1B"/>
    <w:rsid w:val="00402CCB"/>
    <w:rsid w:val="00402CEC"/>
    <w:rsid w:val="0040309A"/>
    <w:rsid w:val="00404194"/>
    <w:rsid w:val="004041AA"/>
    <w:rsid w:val="00405898"/>
    <w:rsid w:val="00405DE2"/>
    <w:rsid w:val="004061FF"/>
    <w:rsid w:val="00406721"/>
    <w:rsid w:val="00406A52"/>
    <w:rsid w:val="00406DDA"/>
    <w:rsid w:val="00406EF1"/>
    <w:rsid w:val="00406F64"/>
    <w:rsid w:val="0040725E"/>
    <w:rsid w:val="00407C39"/>
    <w:rsid w:val="0041012C"/>
    <w:rsid w:val="004102D0"/>
    <w:rsid w:val="00411048"/>
    <w:rsid w:val="00411853"/>
    <w:rsid w:val="00411A06"/>
    <w:rsid w:val="004121F7"/>
    <w:rsid w:val="0041259A"/>
    <w:rsid w:val="004128C0"/>
    <w:rsid w:val="004129CB"/>
    <w:rsid w:val="00413098"/>
    <w:rsid w:val="00414949"/>
    <w:rsid w:val="0041496F"/>
    <w:rsid w:val="004149BA"/>
    <w:rsid w:val="00414C3D"/>
    <w:rsid w:val="004154B2"/>
    <w:rsid w:val="00415AB9"/>
    <w:rsid w:val="00415B79"/>
    <w:rsid w:val="00415EBE"/>
    <w:rsid w:val="00416138"/>
    <w:rsid w:val="004166ED"/>
    <w:rsid w:val="0041692B"/>
    <w:rsid w:val="0041696C"/>
    <w:rsid w:val="00420222"/>
    <w:rsid w:val="00421382"/>
    <w:rsid w:val="00421443"/>
    <w:rsid w:val="00421705"/>
    <w:rsid w:val="004218EA"/>
    <w:rsid w:val="00421900"/>
    <w:rsid w:val="00421D6E"/>
    <w:rsid w:val="004222F9"/>
    <w:rsid w:val="00422367"/>
    <w:rsid w:val="00422FE5"/>
    <w:rsid w:val="00424B24"/>
    <w:rsid w:val="00424D02"/>
    <w:rsid w:val="00425884"/>
    <w:rsid w:val="00425DD6"/>
    <w:rsid w:val="00425F9C"/>
    <w:rsid w:val="00426933"/>
    <w:rsid w:val="00426A84"/>
    <w:rsid w:val="00426AB4"/>
    <w:rsid w:val="00426E02"/>
    <w:rsid w:val="00426E24"/>
    <w:rsid w:val="00427040"/>
    <w:rsid w:val="004271A4"/>
    <w:rsid w:val="00427AB2"/>
    <w:rsid w:val="00430214"/>
    <w:rsid w:val="004303E4"/>
    <w:rsid w:val="00430BCA"/>
    <w:rsid w:val="004311DA"/>
    <w:rsid w:val="0043149A"/>
    <w:rsid w:val="00431630"/>
    <w:rsid w:val="004316F6"/>
    <w:rsid w:val="0043198B"/>
    <w:rsid w:val="00431C52"/>
    <w:rsid w:val="00431F67"/>
    <w:rsid w:val="0043278F"/>
    <w:rsid w:val="0043301B"/>
    <w:rsid w:val="004332BE"/>
    <w:rsid w:val="0043364B"/>
    <w:rsid w:val="004336A7"/>
    <w:rsid w:val="004336EC"/>
    <w:rsid w:val="004339C7"/>
    <w:rsid w:val="00433CE4"/>
    <w:rsid w:val="00433EF4"/>
    <w:rsid w:val="00434EA0"/>
    <w:rsid w:val="00435476"/>
    <w:rsid w:val="00435616"/>
    <w:rsid w:val="004358C1"/>
    <w:rsid w:val="00435900"/>
    <w:rsid w:val="00435971"/>
    <w:rsid w:val="00435FD3"/>
    <w:rsid w:val="00436005"/>
    <w:rsid w:val="004369FE"/>
    <w:rsid w:val="00436D20"/>
    <w:rsid w:val="00436ED2"/>
    <w:rsid w:val="00436FA4"/>
    <w:rsid w:val="00437C5C"/>
    <w:rsid w:val="00437FC0"/>
    <w:rsid w:val="004400A7"/>
    <w:rsid w:val="004408AD"/>
    <w:rsid w:val="004422CB"/>
    <w:rsid w:val="0044247D"/>
    <w:rsid w:val="0044255B"/>
    <w:rsid w:val="00442843"/>
    <w:rsid w:val="0044286F"/>
    <w:rsid w:val="00442F4B"/>
    <w:rsid w:val="0044359C"/>
    <w:rsid w:val="00443DC8"/>
    <w:rsid w:val="0044427A"/>
    <w:rsid w:val="0044474F"/>
    <w:rsid w:val="00444CC8"/>
    <w:rsid w:val="00445146"/>
    <w:rsid w:val="00445288"/>
    <w:rsid w:val="004457EB"/>
    <w:rsid w:val="00445ACE"/>
    <w:rsid w:val="00446910"/>
    <w:rsid w:val="00446C6D"/>
    <w:rsid w:val="00446EA5"/>
    <w:rsid w:val="004472DE"/>
    <w:rsid w:val="00447FD6"/>
    <w:rsid w:val="00450BCA"/>
    <w:rsid w:val="004515F2"/>
    <w:rsid w:val="00451A2A"/>
    <w:rsid w:val="0045216D"/>
    <w:rsid w:val="0045258C"/>
    <w:rsid w:val="004525A8"/>
    <w:rsid w:val="00453E2A"/>
    <w:rsid w:val="00454196"/>
    <w:rsid w:val="00454F7C"/>
    <w:rsid w:val="00455322"/>
    <w:rsid w:val="004562BC"/>
    <w:rsid w:val="004562D7"/>
    <w:rsid w:val="0045646C"/>
    <w:rsid w:val="00456D3F"/>
    <w:rsid w:val="00456D76"/>
    <w:rsid w:val="004573F3"/>
    <w:rsid w:val="00457D24"/>
    <w:rsid w:val="00457F5A"/>
    <w:rsid w:val="0046044C"/>
    <w:rsid w:val="00460768"/>
    <w:rsid w:val="00461CF2"/>
    <w:rsid w:val="00461FAD"/>
    <w:rsid w:val="00462021"/>
    <w:rsid w:val="00462B45"/>
    <w:rsid w:val="00462B99"/>
    <w:rsid w:val="00462D60"/>
    <w:rsid w:val="00462F4E"/>
    <w:rsid w:val="00463012"/>
    <w:rsid w:val="00463266"/>
    <w:rsid w:val="004634BE"/>
    <w:rsid w:val="00463842"/>
    <w:rsid w:val="00463A1F"/>
    <w:rsid w:val="00463B2C"/>
    <w:rsid w:val="0046439B"/>
    <w:rsid w:val="004644AA"/>
    <w:rsid w:val="004648CD"/>
    <w:rsid w:val="0046516E"/>
    <w:rsid w:val="00466146"/>
    <w:rsid w:val="0046711E"/>
    <w:rsid w:val="00467583"/>
    <w:rsid w:val="0046780F"/>
    <w:rsid w:val="00467B7F"/>
    <w:rsid w:val="0047047A"/>
    <w:rsid w:val="0047094F"/>
    <w:rsid w:val="00471163"/>
    <w:rsid w:val="004712E7"/>
    <w:rsid w:val="004714CD"/>
    <w:rsid w:val="0047154A"/>
    <w:rsid w:val="00471A4F"/>
    <w:rsid w:val="00471CAB"/>
    <w:rsid w:val="00471D7B"/>
    <w:rsid w:val="00472C71"/>
    <w:rsid w:val="00472EDF"/>
    <w:rsid w:val="00472FFF"/>
    <w:rsid w:val="00474207"/>
    <w:rsid w:val="004747A4"/>
    <w:rsid w:val="00475011"/>
    <w:rsid w:val="00475531"/>
    <w:rsid w:val="00475630"/>
    <w:rsid w:val="00476034"/>
    <w:rsid w:val="00476285"/>
    <w:rsid w:val="00476E2C"/>
    <w:rsid w:val="00477068"/>
    <w:rsid w:val="0047711E"/>
    <w:rsid w:val="00477249"/>
    <w:rsid w:val="0047789C"/>
    <w:rsid w:val="004778AF"/>
    <w:rsid w:val="00480195"/>
    <w:rsid w:val="004808F2"/>
    <w:rsid w:val="00480D58"/>
    <w:rsid w:val="004815B5"/>
    <w:rsid w:val="0048195D"/>
    <w:rsid w:val="004819EE"/>
    <w:rsid w:val="00481AA9"/>
    <w:rsid w:val="00481BC2"/>
    <w:rsid w:val="00481FB6"/>
    <w:rsid w:val="00482067"/>
    <w:rsid w:val="00482537"/>
    <w:rsid w:val="00482B2A"/>
    <w:rsid w:val="00482FE9"/>
    <w:rsid w:val="004834C0"/>
    <w:rsid w:val="00483719"/>
    <w:rsid w:val="00483741"/>
    <w:rsid w:val="00484598"/>
    <w:rsid w:val="00484BE4"/>
    <w:rsid w:val="00484CC9"/>
    <w:rsid w:val="0048527D"/>
    <w:rsid w:val="004855CC"/>
    <w:rsid w:val="0048618C"/>
    <w:rsid w:val="004864DA"/>
    <w:rsid w:val="0048685D"/>
    <w:rsid w:val="00486957"/>
    <w:rsid w:val="004869D3"/>
    <w:rsid w:val="00486F23"/>
    <w:rsid w:val="004875C6"/>
    <w:rsid w:val="00487ECE"/>
    <w:rsid w:val="004900ED"/>
    <w:rsid w:val="004903FF"/>
    <w:rsid w:val="00490849"/>
    <w:rsid w:val="0049117B"/>
    <w:rsid w:val="004911AE"/>
    <w:rsid w:val="00491232"/>
    <w:rsid w:val="00491F70"/>
    <w:rsid w:val="00492342"/>
    <w:rsid w:val="004923EF"/>
    <w:rsid w:val="00492FA7"/>
    <w:rsid w:val="00493331"/>
    <w:rsid w:val="00493A56"/>
    <w:rsid w:val="00494054"/>
    <w:rsid w:val="00494116"/>
    <w:rsid w:val="00494D78"/>
    <w:rsid w:val="00494EC0"/>
    <w:rsid w:val="00495701"/>
    <w:rsid w:val="00495936"/>
    <w:rsid w:val="0049596B"/>
    <w:rsid w:val="004961E8"/>
    <w:rsid w:val="00496861"/>
    <w:rsid w:val="00496AD1"/>
    <w:rsid w:val="00497015"/>
    <w:rsid w:val="00497672"/>
    <w:rsid w:val="00497AE5"/>
    <w:rsid w:val="00497B57"/>
    <w:rsid w:val="00497BB2"/>
    <w:rsid w:val="00497E0B"/>
    <w:rsid w:val="004A0353"/>
    <w:rsid w:val="004A05E4"/>
    <w:rsid w:val="004A10C3"/>
    <w:rsid w:val="004A1191"/>
    <w:rsid w:val="004A2388"/>
    <w:rsid w:val="004A2783"/>
    <w:rsid w:val="004A28D5"/>
    <w:rsid w:val="004A3018"/>
    <w:rsid w:val="004A33A4"/>
    <w:rsid w:val="004A3CAA"/>
    <w:rsid w:val="004A3D63"/>
    <w:rsid w:val="004A3E28"/>
    <w:rsid w:val="004A3E5E"/>
    <w:rsid w:val="004A4529"/>
    <w:rsid w:val="004A48C3"/>
    <w:rsid w:val="004A498F"/>
    <w:rsid w:val="004A4F3B"/>
    <w:rsid w:val="004A52BE"/>
    <w:rsid w:val="004A6221"/>
    <w:rsid w:val="004A6257"/>
    <w:rsid w:val="004A65FC"/>
    <w:rsid w:val="004A6996"/>
    <w:rsid w:val="004A6EBD"/>
    <w:rsid w:val="004A72A5"/>
    <w:rsid w:val="004A7361"/>
    <w:rsid w:val="004A7455"/>
    <w:rsid w:val="004A7557"/>
    <w:rsid w:val="004A79BF"/>
    <w:rsid w:val="004A7C7F"/>
    <w:rsid w:val="004B00BF"/>
    <w:rsid w:val="004B0EA6"/>
    <w:rsid w:val="004B11D9"/>
    <w:rsid w:val="004B148C"/>
    <w:rsid w:val="004B15A6"/>
    <w:rsid w:val="004B1669"/>
    <w:rsid w:val="004B1961"/>
    <w:rsid w:val="004B1A3D"/>
    <w:rsid w:val="004B2413"/>
    <w:rsid w:val="004B25E5"/>
    <w:rsid w:val="004B27F9"/>
    <w:rsid w:val="004B380C"/>
    <w:rsid w:val="004B3F63"/>
    <w:rsid w:val="004B426C"/>
    <w:rsid w:val="004B45B7"/>
    <w:rsid w:val="004B4739"/>
    <w:rsid w:val="004B4943"/>
    <w:rsid w:val="004B498E"/>
    <w:rsid w:val="004B4B8F"/>
    <w:rsid w:val="004B5637"/>
    <w:rsid w:val="004B5FA2"/>
    <w:rsid w:val="004B60A4"/>
    <w:rsid w:val="004B64E1"/>
    <w:rsid w:val="004B653C"/>
    <w:rsid w:val="004B6715"/>
    <w:rsid w:val="004B67C5"/>
    <w:rsid w:val="004B6C05"/>
    <w:rsid w:val="004B6C9A"/>
    <w:rsid w:val="004B7028"/>
    <w:rsid w:val="004C025D"/>
    <w:rsid w:val="004C0A89"/>
    <w:rsid w:val="004C143C"/>
    <w:rsid w:val="004C1637"/>
    <w:rsid w:val="004C16B5"/>
    <w:rsid w:val="004C1712"/>
    <w:rsid w:val="004C33E0"/>
    <w:rsid w:val="004C35BC"/>
    <w:rsid w:val="004C4787"/>
    <w:rsid w:val="004C5525"/>
    <w:rsid w:val="004C5A93"/>
    <w:rsid w:val="004C5CEF"/>
    <w:rsid w:val="004C62B3"/>
    <w:rsid w:val="004C6A58"/>
    <w:rsid w:val="004C6BD0"/>
    <w:rsid w:val="004C6FFE"/>
    <w:rsid w:val="004C7088"/>
    <w:rsid w:val="004C73F0"/>
    <w:rsid w:val="004C74F9"/>
    <w:rsid w:val="004C7C7B"/>
    <w:rsid w:val="004C7D65"/>
    <w:rsid w:val="004C7DC5"/>
    <w:rsid w:val="004D035E"/>
    <w:rsid w:val="004D0693"/>
    <w:rsid w:val="004D0925"/>
    <w:rsid w:val="004D0E4A"/>
    <w:rsid w:val="004D0FFD"/>
    <w:rsid w:val="004D1837"/>
    <w:rsid w:val="004D1956"/>
    <w:rsid w:val="004D1966"/>
    <w:rsid w:val="004D3071"/>
    <w:rsid w:val="004D3142"/>
    <w:rsid w:val="004D3375"/>
    <w:rsid w:val="004D3843"/>
    <w:rsid w:val="004D3D20"/>
    <w:rsid w:val="004D3D6B"/>
    <w:rsid w:val="004D424C"/>
    <w:rsid w:val="004D45CE"/>
    <w:rsid w:val="004D4824"/>
    <w:rsid w:val="004D4F77"/>
    <w:rsid w:val="004D56FA"/>
    <w:rsid w:val="004D5804"/>
    <w:rsid w:val="004D6708"/>
    <w:rsid w:val="004D691A"/>
    <w:rsid w:val="004D73EB"/>
    <w:rsid w:val="004D7763"/>
    <w:rsid w:val="004D7C5B"/>
    <w:rsid w:val="004D7FD9"/>
    <w:rsid w:val="004E05AE"/>
    <w:rsid w:val="004E2044"/>
    <w:rsid w:val="004E2C21"/>
    <w:rsid w:val="004E338D"/>
    <w:rsid w:val="004E3A3A"/>
    <w:rsid w:val="004E3A79"/>
    <w:rsid w:val="004E3AD3"/>
    <w:rsid w:val="004E4001"/>
    <w:rsid w:val="004E400A"/>
    <w:rsid w:val="004E4044"/>
    <w:rsid w:val="004E43BC"/>
    <w:rsid w:val="004E4A3E"/>
    <w:rsid w:val="004E5035"/>
    <w:rsid w:val="004E6134"/>
    <w:rsid w:val="004E644F"/>
    <w:rsid w:val="004E68AE"/>
    <w:rsid w:val="004E7136"/>
    <w:rsid w:val="004E735C"/>
    <w:rsid w:val="004E7E3B"/>
    <w:rsid w:val="004F0BED"/>
    <w:rsid w:val="004F3481"/>
    <w:rsid w:val="004F35F7"/>
    <w:rsid w:val="004F37F8"/>
    <w:rsid w:val="004F38D6"/>
    <w:rsid w:val="004F3C3B"/>
    <w:rsid w:val="004F4397"/>
    <w:rsid w:val="004F43FD"/>
    <w:rsid w:val="004F4AD0"/>
    <w:rsid w:val="004F4F2E"/>
    <w:rsid w:val="004F6901"/>
    <w:rsid w:val="004F6A16"/>
    <w:rsid w:val="004F6B24"/>
    <w:rsid w:val="004F7F6F"/>
    <w:rsid w:val="005003D1"/>
    <w:rsid w:val="005004E2"/>
    <w:rsid w:val="00500CDB"/>
    <w:rsid w:val="00501765"/>
    <w:rsid w:val="005018D2"/>
    <w:rsid w:val="0050192C"/>
    <w:rsid w:val="00501AB0"/>
    <w:rsid w:val="00502EB7"/>
    <w:rsid w:val="00502FFA"/>
    <w:rsid w:val="005031C6"/>
    <w:rsid w:val="0050326A"/>
    <w:rsid w:val="00503658"/>
    <w:rsid w:val="00504120"/>
    <w:rsid w:val="005043FC"/>
    <w:rsid w:val="0050444E"/>
    <w:rsid w:val="00504663"/>
    <w:rsid w:val="0050471E"/>
    <w:rsid w:val="00505FD9"/>
    <w:rsid w:val="00506222"/>
    <w:rsid w:val="00507637"/>
    <w:rsid w:val="00507B90"/>
    <w:rsid w:val="00507E24"/>
    <w:rsid w:val="00507E9A"/>
    <w:rsid w:val="00510832"/>
    <w:rsid w:val="00510883"/>
    <w:rsid w:val="00510A45"/>
    <w:rsid w:val="00510CA7"/>
    <w:rsid w:val="00510D7D"/>
    <w:rsid w:val="00511284"/>
    <w:rsid w:val="00511681"/>
    <w:rsid w:val="005116E9"/>
    <w:rsid w:val="00511AC6"/>
    <w:rsid w:val="00511E16"/>
    <w:rsid w:val="00512032"/>
    <w:rsid w:val="00512567"/>
    <w:rsid w:val="005128EC"/>
    <w:rsid w:val="005134E7"/>
    <w:rsid w:val="0051359C"/>
    <w:rsid w:val="005144AF"/>
    <w:rsid w:val="00514520"/>
    <w:rsid w:val="00516EF9"/>
    <w:rsid w:val="00517095"/>
    <w:rsid w:val="005176DD"/>
    <w:rsid w:val="005177DD"/>
    <w:rsid w:val="0052129C"/>
    <w:rsid w:val="00521756"/>
    <w:rsid w:val="0052190A"/>
    <w:rsid w:val="00523695"/>
    <w:rsid w:val="00523AD1"/>
    <w:rsid w:val="00523CC4"/>
    <w:rsid w:val="005248BF"/>
    <w:rsid w:val="005268CC"/>
    <w:rsid w:val="00526FEE"/>
    <w:rsid w:val="005272BF"/>
    <w:rsid w:val="0052735F"/>
    <w:rsid w:val="00527382"/>
    <w:rsid w:val="00527F1D"/>
    <w:rsid w:val="005307D5"/>
    <w:rsid w:val="00531335"/>
    <w:rsid w:val="00531890"/>
    <w:rsid w:val="00531922"/>
    <w:rsid w:val="00531AC9"/>
    <w:rsid w:val="005320D9"/>
    <w:rsid w:val="005323E1"/>
    <w:rsid w:val="00533331"/>
    <w:rsid w:val="00533F99"/>
    <w:rsid w:val="005346D3"/>
    <w:rsid w:val="005347FD"/>
    <w:rsid w:val="00534866"/>
    <w:rsid w:val="005348D8"/>
    <w:rsid w:val="00534AE8"/>
    <w:rsid w:val="00534EA4"/>
    <w:rsid w:val="00535699"/>
    <w:rsid w:val="00535817"/>
    <w:rsid w:val="00536463"/>
    <w:rsid w:val="00536ABE"/>
    <w:rsid w:val="00536B33"/>
    <w:rsid w:val="00536CBA"/>
    <w:rsid w:val="00536D5B"/>
    <w:rsid w:val="00536DB6"/>
    <w:rsid w:val="00537D16"/>
    <w:rsid w:val="00537F59"/>
    <w:rsid w:val="0054028C"/>
    <w:rsid w:val="00540306"/>
    <w:rsid w:val="00540666"/>
    <w:rsid w:val="00540969"/>
    <w:rsid w:val="00540EE5"/>
    <w:rsid w:val="005410B9"/>
    <w:rsid w:val="005410FF"/>
    <w:rsid w:val="00541645"/>
    <w:rsid w:val="00542573"/>
    <w:rsid w:val="00542825"/>
    <w:rsid w:val="00542EC5"/>
    <w:rsid w:val="005440AB"/>
    <w:rsid w:val="00544554"/>
    <w:rsid w:val="00544AA5"/>
    <w:rsid w:val="00544C5B"/>
    <w:rsid w:val="00544DF8"/>
    <w:rsid w:val="00545852"/>
    <w:rsid w:val="00545D62"/>
    <w:rsid w:val="005460D7"/>
    <w:rsid w:val="00546314"/>
    <w:rsid w:val="00546486"/>
    <w:rsid w:val="00546741"/>
    <w:rsid w:val="00546783"/>
    <w:rsid w:val="0054693B"/>
    <w:rsid w:val="005469AE"/>
    <w:rsid w:val="005472E2"/>
    <w:rsid w:val="00547DD8"/>
    <w:rsid w:val="00547E83"/>
    <w:rsid w:val="00547F4C"/>
    <w:rsid w:val="00550440"/>
    <w:rsid w:val="00550B78"/>
    <w:rsid w:val="005513A1"/>
    <w:rsid w:val="00551EF8"/>
    <w:rsid w:val="005524F9"/>
    <w:rsid w:val="0055278C"/>
    <w:rsid w:val="005528F1"/>
    <w:rsid w:val="00552E93"/>
    <w:rsid w:val="00553151"/>
    <w:rsid w:val="0055316C"/>
    <w:rsid w:val="0055367B"/>
    <w:rsid w:val="00553A3A"/>
    <w:rsid w:val="00553EEC"/>
    <w:rsid w:val="00554236"/>
    <w:rsid w:val="005543E0"/>
    <w:rsid w:val="00554B49"/>
    <w:rsid w:val="00555483"/>
    <w:rsid w:val="00555595"/>
    <w:rsid w:val="00555A7B"/>
    <w:rsid w:val="00555E15"/>
    <w:rsid w:val="005562AE"/>
    <w:rsid w:val="0055679A"/>
    <w:rsid w:val="005602B0"/>
    <w:rsid w:val="005608C7"/>
    <w:rsid w:val="00560CB8"/>
    <w:rsid w:val="005615BB"/>
    <w:rsid w:val="00561A82"/>
    <w:rsid w:val="00561FA4"/>
    <w:rsid w:val="0056207C"/>
    <w:rsid w:val="005620C5"/>
    <w:rsid w:val="005624EF"/>
    <w:rsid w:val="00562F80"/>
    <w:rsid w:val="005633E9"/>
    <w:rsid w:val="0056491E"/>
    <w:rsid w:val="0056514F"/>
    <w:rsid w:val="0056644C"/>
    <w:rsid w:val="00566C6D"/>
    <w:rsid w:val="00566F78"/>
    <w:rsid w:val="005670AB"/>
    <w:rsid w:val="005674A7"/>
    <w:rsid w:val="00567DDA"/>
    <w:rsid w:val="00567E7B"/>
    <w:rsid w:val="005704E2"/>
    <w:rsid w:val="00570924"/>
    <w:rsid w:val="005721C8"/>
    <w:rsid w:val="00572805"/>
    <w:rsid w:val="00572E1C"/>
    <w:rsid w:val="005733E2"/>
    <w:rsid w:val="005734BA"/>
    <w:rsid w:val="00573CD0"/>
    <w:rsid w:val="00573E68"/>
    <w:rsid w:val="00574243"/>
    <w:rsid w:val="0057426C"/>
    <w:rsid w:val="00574844"/>
    <w:rsid w:val="00575305"/>
    <w:rsid w:val="0057594F"/>
    <w:rsid w:val="00576845"/>
    <w:rsid w:val="00577412"/>
    <w:rsid w:val="005774A4"/>
    <w:rsid w:val="0057754B"/>
    <w:rsid w:val="00577BD7"/>
    <w:rsid w:val="005806C2"/>
    <w:rsid w:val="005807CF"/>
    <w:rsid w:val="00580849"/>
    <w:rsid w:val="00580C26"/>
    <w:rsid w:val="00580FDC"/>
    <w:rsid w:val="0058145D"/>
    <w:rsid w:val="00581501"/>
    <w:rsid w:val="00581A24"/>
    <w:rsid w:val="00581A50"/>
    <w:rsid w:val="00582A61"/>
    <w:rsid w:val="00582B6D"/>
    <w:rsid w:val="00582D2E"/>
    <w:rsid w:val="005836E8"/>
    <w:rsid w:val="0058448F"/>
    <w:rsid w:val="0058478B"/>
    <w:rsid w:val="005847A4"/>
    <w:rsid w:val="005857BE"/>
    <w:rsid w:val="00585B8A"/>
    <w:rsid w:val="00585E37"/>
    <w:rsid w:val="00587621"/>
    <w:rsid w:val="005876C9"/>
    <w:rsid w:val="00587EB9"/>
    <w:rsid w:val="00590565"/>
    <w:rsid w:val="0059065D"/>
    <w:rsid w:val="005906EB"/>
    <w:rsid w:val="00590A76"/>
    <w:rsid w:val="00591292"/>
    <w:rsid w:val="005915CB"/>
    <w:rsid w:val="00591767"/>
    <w:rsid w:val="00591AFF"/>
    <w:rsid w:val="00591F69"/>
    <w:rsid w:val="00592D9A"/>
    <w:rsid w:val="00593173"/>
    <w:rsid w:val="005932AE"/>
    <w:rsid w:val="0059365D"/>
    <w:rsid w:val="00593AA1"/>
    <w:rsid w:val="00593B4F"/>
    <w:rsid w:val="00594242"/>
    <w:rsid w:val="005944B8"/>
    <w:rsid w:val="00594BE8"/>
    <w:rsid w:val="00594D24"/>
    <w:rsid w:val="005950C8"/>
    <w:rsid w:val="0059516B"/>
    <w:rsid w:val="00595428"/>
    <w:rsid w:val="0059552E"/>
    <w:rsid w:val="00595C55"/>
    <w:rsid w:val="00595D14"/>
    <w:rsid w:val="00595FE0"/>
    <w:rsid w:val="0059610A"/>
    <w:rsid w:val="00596200"/>
    <w:rsid w:val="0059658A"/>
    <w:rsid w:val="00596B04"/>
    <w:rsid w:val="00596BFC"/>
    <w:rsid w:val="00596C5B"/>
    <w:rsid w:val="00596FBB"/>
    <w:rsid w:val="005973B3"/>
    <w:rsid w:val="005A0377"/>
    <w:rsid w:val="005A178A"/>
    <w:rsid w:val="005A18CA"/>
    <w:rsid w:val="005A18EF"/>
    <w:rsid w:val="005A1C59"/>
    <w:rsid w:val="005A23EC"/>
    <w:rsid w:val="005A2813"/>
    <w:rsid w:val="005A2817"/>
    <w:rsid w:val="005A2A04"/>
    <w:rsid w:val="005A2E88"/>
    <w:rsid w:val="005A3924"/>
    <w:rsid w:val="005A3CE6"/>
    <w:rsid w:val="005A3F20"/>
    <w:rsid w:val="005A4065"/>
    <w:rsid w:val="005A4899"/>
    <w:rsid w:val="005A5C65"/>
    <w:rsid w:val="005A6040"/>
    <w:rsid w:val="005A6C44"/>
    <w:rsid w:val="005A7EAB"/>
    <w:rsid w:val="005B02EE"/>
    <w:rsid w:val="005B07A3"/>
    <w:rsid w:val="005B09FB"/>
    <w:rsid w:val="005B0D72"/>
    <w:rsid w:val="005B0EF4"/>
    <w:rsid w:val="005B1054"/>
    <w:rsid w:val="005B11E5"/>
    <w:rsid w:val="005B140D"/>
    <w:rsid w:val="005B141C"/>
    <w:rsid w:val="005B1667"/>
    <w:rsid w:val="005B1C05"/>
    <w:rsid w:val="005B27A1"/>
    <w:rsid w:val="005B2C9A"/>
    <w:rsid w:val="005B3F4C"/>
    <w:rsid w:val="005B4627"/>
    <w:rsid w:val="005B4970"/>
    <w:rsid w:val="005B4DB7"/>
    <w:rsid w:val="005B541A"/>
    <w:rsid w:val="005B55EC"/>
    <w:rsid w:val="005B59C9"/>
    <w:rsid w:val="005B5F39"/>
    <w:rsid w:val="005B6A89"/>
    <w:rsid w:val="005B74A6"/>
    <w:rsid w:val="005C03C1"/>
    <w:rsid w:val="005C0AF2"/>
    <w:rsid w:val="005C0EAE"/>
    <w:rsid w:val="005C0EBA"/>
    <w:rsid w:val="005C149A"/>
    <w:rsid w:val="005C154F"/>
    <w:rsid w:val="005C180B"/>
    <w:rsid w:val="005C19FD"/>
    <w:rsid w:val="005C1BAA"/>
    <w:rsid w:val="005C1C90"/>
    <w:rsid w:val="005C1F6E"/>
    <w:rsid w:val="005C2042"/>
    <w:rsid w:val="005C2478"/>
    <w:rsid w:val="005C265E"/>
    <w:rsid w:val="005C26D4"/>
    <w:rsid w:val="005C2895"/>
    <w:rsid w:val="005C2982"/>
    <w:rsid w:val="005C29F2"/>
    <w:rsid w:val="005C35F7"/>
    <w:rsid w:val="005C3DC2"/>
    <w:rsid w:val="005C4BEC"/>
    <w:rsid w:val="005C5C47"/>
    <w:rsid w:val="005C6CAE"/>
    <w:rsid w:val="005C77E9"/>
    <w:rsid w:val="005C7FEF"/>
    <w:rsid w:val="005D1210"/>
    <w:rsid w:val="005D13A1"/>
    <w:rsid w:val="005D17FD"/>
    <w:rsid w:val="005D17FE"/>
    <w:rsid w:val="005D22F2"/>
    <w:rsid w:val="005D28BB"/>
    <w:rsid w:val="005D2DA0"/>
    <w:rsid w:val="005D308F"/>
    <w:rsid w:val="005D3409"/>
    <w:rsid w:val="005D37B1"/>
    <w:rsid w:val="005D3ABF"/>
    <w:rsid w:val="005D3CBB"/>
    <w:rsid w:val="005D48A0"/>
    <w:rsid w:val="005D4BEB"/>
    <w:rsid w:val="005D50C2"/>
    <w:rsid w:val="005D5162"/>
    <w:rsid w:val="005D5545"/>
    <w:rsid w:val="005D60EB"/>
    <w:rsid w:val="005D6A51"/>
    <w:rsid w:val="005D6EB1"/>
    <w:rsid w:val="005D6F6F"/>
    <w:rsid w:val="005D714E"/>
    <w:rsid w:val="005D71F6"/>
    <w:rsid w:val="005D7D79"/>
    <w:rsid w:val="005E1029"/>
    <w:rsid w:val="005E1185"/>
    <w:rsid w:val="005E13E2"/>
    <w:rsid w:val="005E1CD9"/>
    <w:rsid w:val="005E2837"/>
    <w:rsid w:val="005E289C"/>
    <w:rsid w:val="005E2A2E"/>
    <w:rsid w:val="005E2D19"/>
    <w:rsid w:val="005E2E22"/>
    <w:rsid w:val="005E3000"/>
    <w:rsid w:val="005E332C"/>
    <w:rsid w:val="005E3E17"/>
    <w:rsid w:val="005E4442"/>
    <w:rsid w:val="005E46C8"/>
    <w:rsid w:val="005E4D82"/>
    <w:rsid w:val="005E5233"/>
    <w:rsid w:val="005E537D"/>
    <w:rsid w:val="005E5FFB"/>
    <w:rsid w:val="005E6971"/>
    <w:rsid w:val="005E71E7"/>
    <w:rsid w:val="005E7439"/>
    <w:rsid w:val="005E7942"/>
    <w:rsid w:val="005E7978"/>
    <w:rsid w:val="005F0B78"/>
    <w:rsid w:val="005F0D71"/>
    <w:rsid w:val="005F1D4E"/>
    <w:rsid w:val="005F22D9"/>
    <w:rsid w:val="005F3791"/>
    <w:rsid w:val="005F4682"/>
    <w:rsid w:val="005F4AD3"/>
    <w:rsid w:val="005F5489"/>
    <w:rsid w:val="005F5D54"/>
    <w:rsid w:val="005F5D91"/>
    <w:rsid w:val="005F63DA"/>
    <w:rsid w:val="005F6408"/>
    <w:rsid w:val="005F6436"/>
    <w:rsid w:val="005F6489"/>
    <w:rsid w:val="005F6713"/>
    <w:rsid w:val="005F7300"/>
    <w:rsid w:val="005F797F"/>
    <w:rsid w:val="005F798E"/>
    <w:rsid w:val="0060005B"/>
    <w:rsid w:val="006006FE"/>
    <w:rsid w:val="00600B2F"/>
    <w:rsid w:val="00600BD5"/>
    <w:rsid w:val="00600D85"/>
    <w:rsid w:val="00600E75"/>
    <w:rsid w:val="0060183D"/>
    <w:rsid w:val="00601971"/>
    <w:rsid w:val="00602F9F"/>
    <w:rsid w:val="0060351E"/>
    <w:rsid w:val="00603FEA"/>
    <w:rsid w:val="00604224"/>
    <w:rsid w:val="006042F6"/>
    <w:rsid w:val="006046D8"/>
    <w:rsid w:val="006046E2"/>
    <w:rsid w:val="006048CA"/>
    <w:rsid w:val="00604E68"/>
    <w:rsid w:val="00605516"/>
    <w:rsid w:val="0060571D"/>
    <w:rsid w:val="00605AA4"/>
    <w:rsid w:val="00605E0D"/>
    <w:rsid w:val="00606BB5"/>
    <w:rsid w:val="00606C5F"/>
    <w:rsid w:val="0060724D"/>
    <w:rsid w:val="00607964"/>
    <w:rsid w:val="00607BA8"/>
    <w:rsid w:val="0061007E"/>
    <w:rsid w:val="00610488"/>
    <w:rsid w:val="00610567"/>
    <w:rsid w:val="0061101F"/>
    <w:rsid w:val="006123F7"/>
    <w:rsid w:val="006128B7"/>
    <w:rsid w:val="006133FE"/>
    <w:rsid w:val="00613FF1"/>
    <w:rsid w:val="006142A7"/>
    <w:rsid w:val="00615589"/>
    <w:rsid w:val="0061591F"/>
    <w:rsid w:val="00615B3B"/>
    <w:rsid w:val="00615D28"/>
    <w:rsid w:val="00615E66"/>
    <w:rsid w:val="0061611F"/>
    <w:rsid w:val="0061660B"/>
    <w:rsid w:val="00616877"/>
    <w:rsid w:val="006168E9"/>
    <w:rsid w:val="00616AA2"/>
    <w:rsid w:val="00616C5A"/>
    <w:rsid w:val="00617247"/>
    <w:rsid w:val="00617B4C"/>
    <w:rsid w:val="006207A7"/>
    <w:rsid w:val="00620D44"/>
    <w:rsid w:val="00621554"/>
    <w:rsid w:val="0062199F"/>
    <w:rsid w:val="00621A5C"/>
    <w:rsid w:val="00621D3D"/>
    <w:rsid w:val="006221D4"/>
    <w:rsid w:val="00622257"/>
    <w:rsid w:val="00622840"/>
    <w:rsid w:val="0062364D"/>
    <w:rsid w:val="00623B64"/>
    <w:rsid w:val="00623BBC"/>
    <w:rsid w:val="00623C30"/>
    <w:rsid w:val="00623CCF"/>
    <w:rsid w:val="00623E60"/>
    <w:rsid w:val="00624067"/>
    <w:rsid w:val="0062445F"/>
    <w:rsid w:val="006244F0"/>
    <w:rsid w:val="00625520"/>
    <w:rsid w:val="0062592E"/>
    <w:rsid w:val="00626359"/>
    <w:rsid w:val="006263C1"/>
    <w:rsid w:val="00626C11"/>
    <w:rsid w:val="006271B4"/>
    <w:rsid w:val="0062768B"/>
    <w:rsid w:val="00627728"/>
    <w:rsid w:val="00627DC1"/>
    <w:rsid w:val="006307BE"/>
    <w:rsid w:val="00630ACC"/>
    <w:rsid w:val="00631157"/>
    <w:rsid w:val="00631854"/>
    <w:rsid w:val="006324F8"/>
    <w:rsid w:val="00633755"/>
    <w:rsid w:val="006339C2"/>
    <w:rsid w:val="00633E6E"/>
    <w:rsid w:val="0063493B"/>
    <w:rsid w:val="00634C2B"/>
    <w:rsid w:val="00634F84"/>
    <w:rsid w:val="006358C8"/>
    <w:rsid w:val="00636315"/>
    <w:rsid w:val="00636901"/>
    <w:rsid w:val="006369A5"/>
    <w:rsid w:val="006373B5"/>
    <w:rsid w:val="006377AD"/>
    <w:rsid w:val="0064012A"/>
    <w:rsid w:val="00640A1D"/>
    <w:rsid w:val="0064114C"/>
    <w:rsid w:val="00641812"/>
    <w:rsid w:val="00641E4F"/>
    <w:rsid w:val="00641EF8"/>
    <w:rsid w:val="006425EE"/>
    <w:rsid w:val="00642F2D"/>
    <w:rsid w:val="006431BF"/>
    <w:rsid w:val="0064335A"/>
    <w:rsid w:val="00643F8C"/>
    <w:rsid w:val="00643FE7"/>
    <w:rsid w:val="006441BE"/>
    <w:rsid w:val="0064459F"/>
    <w:rsid w:val="0064482A"/>
    <w:rsid w:val="00644A2A"/>
    <w:rsid w:val="0064549C"/>
    <w:rsid w:val="00645C00"/>
    <w:rsid w:val="00645DE7"/>
    <w:rsid w:val="00646359"/>
    <w:rsid w:val="0064667D"/>
    <w:rsid w:val="00646736"/>
    <w:rsid w:val="00646C57"/>
    <w:rsid w:val="00646EC2"/>
    <w:rsid w:val="006470E0"/>
    <w:rsid w:val="00647E61"/>
    <w:rsid w:val="006501FE"/>
    <w:rsid w:val="0065071E"/>
    <w:rsid w:val="00650B64"/>
    <w:rsid w:val="00650FE7"/>
    <w:rsid w:val="00651504"/>
    <w:rsid w:val="0065178B"/>
    <w:rsid w:val="0065294C"/>
    <w:rsid w:val="006538EA"/>
    <w:rsid w:val="00653B7A"/>
    <w:rsid w:val="00653BF8"/>
    <w:rsid w:val="00653CF3"/>
    <w:rsid w:val="00653DF5"/>
    <w:rsid w:val="00653FC7"/>
    <w:rsid w:val="00654DB5"/>
    <w:rsid w:val="00654F13"/>
    <w:rsid w:val="00654F9F"/>
    <w:rsid w:val="00655495"/>
    <w:rsid w:val="00655D4C"/>
    <w:rsid w:val="006561D0"/>
    <w:rsid w:val="0065698D"/>
    <w:rsid w:val="00656E72"/>
    <w:rsid w:val="00656E7D"/>
    <w:rsid w:val="006570CF"/>
    <w:rsid w:val="00657101"/>
    <w:rsid w:val="006571FC"/>
    <w:rsid w:val="0065748A"/>
    <w:rsid w:val="00657E51"/>
    <w:rsid w:val="00660A60"/>
    <w:rsid w:val="00660D35"/>
    <w:rsid w:val="0066163F"/>
    <w:rsid w:val="00662FEE"/>
    <w:rsid w:val="00663127"/>
    <w:rsid w:val="00664161"/>
    <w:rsid w:val="00664178"/>
    <w:rsid w:val="00664DC1"/>
    <w:rsid w:val="00664FF1"/>
    <w:rsid w:val="006653C7"/>
    <w:rsid w:val="0066626C"/>
    <w:rsid w:val="00667042"/>
    <w:rsid w:val="00667652"/>
    <w:rsid w:val="0067051E"/>
    <w:rsid w:val="00670C50"/>
    <w:rsid w:val="00670F41"/>
    <w:rsid w:val="006711B1"/>
    <w:rsid w:val="006725F2"/>
    <w:rsid w:val="00672BA1"/>
    <w:rsid w:val="0067387F"/>
    <w:rsid w:val="00673FE6"/>
    <w:rsid w:val="0067413F"/>
    <w:rsid w:val="006752EA"/>
    <w:rsid w:val="0067579B"/>
    <w:rsid w:val="006758BA"/>
    <w:rsid w:val="00676434"/>
    <w:rsid w:val="0067672F"/>
    <w:rsid w:val="00676D13"/>
    <w:rsid w:val="006772D7"/>
    <w:rsid w:val="006800D4"/>
    <w:rsid w:val="0068033D"/>
    <w:rsid w:val="00680711"/>
    <w:rsid w:val="006817D0"/>
    <w:rsid w:val="00681DF4"/>
    <w:rsid w:val="00682280"/>
    <w:rsid w:val="00682512"/>
    <w:rsid w:val="0068254F"/>
    <w:rsid w:val="00682561"/>
    <w:rsid w:val="00682A43"/>
    <w:rsid w:val="00682D19"/>
    <w:rsid w:val="00682ECF"/>
    <w:rsid w:val="00682FDE"/>
    <w:rsid w:val="0068362F"/>
    <w:rsid w:val="0068447D"/>
    <w:rsid w:val="0068481A"/>
    <w:rsid w:val="006848B0"/>
    <w:rsid w:val="006853FF"/>
    <w:rsid w:val="00685445"/>
    <w:rsid w:val="006857FA"/>
    <w:rsid w:val="0068580B"/>
    <w:rsid w:val="00685DF8"/>
    <w:rsid w:val="00685EB5"/>
    <w:rsid w:val="00686C79"/>
    <w:rsid w:val="00687025"/>
    <w:rsid w:val="00687238"/>
    <w:rsid w:val="006878BD"/>
    <w:rsid w:val="00690019"/>
    <w:rsid w:val="00690666"/>
    <w:rsid w:val="00690A28"/>
    <w:rsid w:val="00690DAE"/>
    <w:rsid w:val="00690F4F"/>
    <w:rsid w:val="00690FCC"/>
    <w:rsid w:val="00691440"/>
    <w:rsid w:val="0069179E"/>
    <w:rsid w:val="00692407"/>
    <w:rsid w:val="006937C5"/>
    <w:rsid w:val="0069397D"/>
    <w:rsid w:val="00693994"/>
    <w:rsid w:val="00693C1E"/>
    <w:rsid w:val="00693DFF"/>
    <w:rsid w:val="00693FD1"/>
    <w:rsid w:val="0069422F"/>
    <w:rsid w:val="0069499A"/>
    <w:rsid w:val="00694FFE"/>
    <w:rsid w:val="00695663"/>
    <w:rsid w:val="006969D0"/>
    <w:rsid w:val="006971E7"/>
    <w:rsid w:val="006972DB"/>
    <w:rsid w:val="00697381"/>
    <w:rsid w:val="00697559"/>
    <w:rsid w:val="00697613"/>
    <w:rsid w:val="00697615"/>
    <w:rsid w:val="0069769B"/>
    <w:rsid w:val="0069794A"/>
    <w:rsid w:val="006A0061"/>
    <w:rsid w:val="006A0BA6"/>
    <w:rsid w:val="006A19C1"/>
    <w:rsid w:val="006A2799"/>
    <w:rsid w:val="006A29FE"/>
    <w:rsid w:val="006A2E96"/>
    <w:rsid w:val="006A483F"/>
    <w:rsid w:val="006A4A56"/>
    <w:rsid w:val="006A5658"/>
    <w:rsid w:val="006A5E18"/>
    <w:rsid w:val="006A611B"/>
    <w:rsid w:val="006A61D9"/>
    <w:rsid w:val="006A66AB"/>
    <w:rsid w:val="006A6708"/>
    <w:rsid w:val="006A67F8"/>
    <w:rsid w:val="006A6B0C"/>
    <w:rsid w:val="006A7374"/>
    <w:rsid w:val="006A7EC7"/>
    <w:rsid w:val="006B05D8"/>
    <w:rsid w:val="006B0CB7"/>
    <w:rsid w:val="006B101B"/>
    <w:rsid w:val="006B1274"/>
    <w:rsid w:val="006B1A02"/>
    <w:rsid w:val="006B1A85"/>
    <w:rsid w:val="006B1A99"/>
    <w:rsid w:val="006B1C90"/>
    <w:rsid w:val="006B1E6E"/>
    <w:rsid w:val="006B25EC"/>
    <w:rsid w:val="006B27ED"/>
    <w:rsid w:val="006B28EA"/>
    <w:rsid w:val="006B29D3"/>
    <w:rsid w:val="006B2C3D"/>
    <w:rsid w:val="006B300A"/>
    <w:rsid w:val="006B331B"/>
    <w:rsid w:val="006B3661"/>
    <w:rsid w:val="006B3C32"/>
    <w:rsid w:val="006B402E"/>
    <w:rsid w:val="006B4BE0"/>
    <w:rsid w:val="006B5782"/>
    <w:rsid w:val="006B586B"/>
    <w:rsid w:val="006B589E"/>
    <w:rsid w:val="006B607C"/>
    <w:rsid w:val="006B6694"/>
    <w:rsid w:val="006B7B38"/>
    <w:rsid w:val="006C00B2"/>
    <w:rsid w:val="006C05F1"/>
    <w:rsid w:val="006C0E11"/>
    <w:rsid w:val="006C14C2"/>
    <w:rsid w:val="006C1583"/>
    <w:rsid w:val="006C17B7"/>
    <w:rsid w:val="006C27EC"/>
    <w:rsid w:val="006C324F"/>
    <w:rsid w:val="006C34F6"/>
    <w:rsid w:val="006C3532"/>
    <w:rsid w:val="006C361E"/>
    <w:rsid w:val="006C3B4F"/>
    <w:rsid w:val="006C3D11"/>
    <w:rsid w:val="006C4420"/>
    <w:rsid w:val="006C44EA"/>
    <w:rsid w:val="006C455B"/>
    <w:rsid w:val="006C45B7"/>
    <w:rsid w:val="006C4BA2"/>
    <w:rsid w:val="006C5582"/>
    <w:rsid w:val="006C564E"/>
    <w:rsid w:val="006C5E55"/>
    <w:rsid w:val="006C5F01"/>
    <w:rsid w:val="006C6368"/>
    <w:rsid w:val="006C6845"/>
    <w:rsid w:val="006C6941"/>
    <w:rsid w:val="006C6D9B"/>
    <w:rsid w:val="006C703C"/>
    <w:rsid w:val="006C7641"/>
    <w:rsid w:val="006D017E"/>
    <w:rsid w:val="006D025B"/>
    <w:rsid w:val="006D0780"/>
    <w:rsid w:val="006D0D73"/>
    <w:rsid w:val="006D1623"/>
    <w:rsid w:val="006D1E4B"/>
    <w:rsid w:val="006D22A3"/>
    <w:rsid w:val="006D2520"/>
    <w:rsid w:val="006D277F"/>
    <w:rsid w:val="006D2A5C"/>
    <w:rsid w:val="006D3164"/>
    <w:rsid w:val="006D3D45"/>
    <w:rsid w:val="006D400B"/>
    <w:rsid w:val="006D438A"/>
    <w:rsid w:val="006D450E"/>
    <w:rsid w:val="006D4735"/>
    <w:rsid w:val="006D47C0"/>
    <w:rsid w:val="006D4A45"/>
    <w:rsid w:val="006D50B5"/>
    <w:rsid w:val="006D5A06"/>
    <w:rsid w:val="006D5CB5"/>
    <w:rsid w:val="006D5E08"/>
    <w:rsid w:val="006D6BD0"/>
    <w:rsid w:val="006D6C79"/>
    <w:rsid w:val="006D6F60"/>
    <w:rsid w:val="006D7AA8"/>
    <w:rsid w:val="006E062E"/>
    <w:rsid w:val="006E1DC0"/>
    <w:rsid w:val="006E228E"/>
    <w:rsid w:val="006E2D85"/>
    <w:rsid w:val="006E31F2"/>
    <w:rsid w:val="006E329C"/>
    <w:rsid w:val="006E4043"/>
    <w:rsid w:val="006E406A"/>
    <w:rsid w:val="006E43DA"/>
    <w:rsid w:val="006E4F69"/>
    <w:rsid w:val="006E623B"/>
    <w:rsid w:val="006E637C"/>
    <w:rsid w:val="006E6976"/>
    <w:rsid w:val="006E7574"/>
    <w:rsid w:val="006E7A02"/>
    <w:rsid w:val="006E7E8A"/>
    <w:rsid w:val="006F0A28"/>
    <w:rsid w:val="006F0B5A"/>
    <w:rsid w:val="006F0D4E"/>
    <w:rsid w:val="006F0FEA"/>
    <w:rsid w:val="006F10F5"/>
    <w:rsid w:val="006F1C59"/>
    <w:rsid w:val="006F1E10"/>
    <w:rsid w:val="006F1F9F"/>
    <w:rsid w:val="006F207E"/>
    <w:rsid w:val="006F2404"/>
    <w:rsid w:val="006F2AC9"/>
    <w:rsid w:val="006F2F1D"/>
    <w:rsid w:val="006F30E5"/>
    <w:rsid w:val="006F3295"/>
    <w:rsid w:val="006F34F4"/>
    <w:rsid w:val="006F3ADE"/>
    <w:rsid w:val="006F3CEE"/>
    <w:rsid w:val="006F3E7E"/>
    <w:rsid w:val="006F442F"/>
    <w:rsid w:val="006F4B96"/>
    <w:rsid w:val="006F5BA9"/>
    <w:rsid w:val="006F5D0C"/>
    <w:rsid w:val="006F62A5"/>
    <w:rsid w:val="006F63AB"/>
    <w:rsid w:val="006F64B7"/>
    <w:rsid w:val="006F6D2A"/>
    <w:rsid w:val="006F6D50"/>
    <w:rsid w:val="006F6EC8"/>
    <w:rsid w:val="006F72EB"/>
    <w:rsid w:val="006F7E0B"/>
    <w:rsid w:val="00700F0F"/>
    <w:rsid w:val="00700FDB"/>
    <w:rsid w:val="00701470"/>
    <w:rsid w:val="00701C13"/>
    <w:rsid w:val="00701CC2"/>
    <w:rsid w:val="00701CD3"/>
    <w:rsid w:val="00702CE3"/>
    <w:rsid w:val="0070303B"/>
    <w:rsid w:val="0070306B"/>
    <w:rsid w:val="007037F7"/>
    <w:rsid w:val="00703E5D"/>
    <w:rsid w:val="00704260"/>
    <w:rsid w:val="00704D90"/>
    <w:rsid w:val="00704F56"/>
    <w:rsid w:val="00705301"/>
    <w:rsid w:val="007054EE"/>
    <w:rsid w:val="00705983"/>
    <w:rsid w:val="00705FA9"/>
    <w:rsid w:val="00706268"/>
    <w:rsid w:val="00706C6A"/>
    <w:rsid w:val="00706D94"/>
    <w:rsid w:val="007070B7"/>
    <w:rsid w:val="00707200"/>
    <w:rsid w:val="007074E9"/>
    <w:rsid w:val="00707E74"/>
    <w:rsid w:val="007101F2"/>
    <w:rsid w:val="007103E3"/>
    <w:rsid w:val="0071044B"/>
    <w:rsid w:val="0071105F"/>
    <w:rsid w:val="00711115"/>
    <w:rsid w:val="007111B6"/>
    <w:rsid w:val="00711378"/>
    <w:rsid w:val="00711BB4"/>
    <w:rsid w:val="00711CA7"/>
    <w:rsid w:val="0071252C"/>
    <w:rsid w:val="00712D64"/>
    <w:rsid w:val="00713AF0"/>
    <w:rsid w:val="007146AF"/>
    <w:rsid w:val="00715AC8"/>
    <w:rsid w:val="00716D44"/>
    <w:rsid w:val="00717488"/>
    <w:rsid w:val="00717CEE"/>
    <w:rsid w:val="00717EBD"/>
    <w:rsid w:val="007203C3"/>
    <w:rsid w:val="0072051E"/>
    <w:rsid w:val="00720848"/>
    <w:rsid w:val="00721057"/>
    <w:rsid w:val="0072138D"/>
    <w:rsid w:val="00721478"/>
    <w:rsid w:val="00721B0B"/>
    <w:rsid w:val="00721C73"/>
    <w:rsid w:val="00722ACD"/>
    <w:rsid w:val="00722BB4"/>
    <w:rsid w:val="00723430"/>
    <w:rsid w:val="0072348B"/>
    <w:rsid w:val="0072358A"/>
    <w:rsid w:val="007242B3"/>
    <w:rsid w:val="00725448"/>
    <w:rsid w:val="007254B3"/>
    <w:rsid w:val="007261FC"/>
    <w:rsid w:val="00726A9D"/>
    <w:rsid w:val="007273BC"/>
    <w:rsid w:val="0072750B"/>
    <w:rsid w:val="00727AA6"/>
    <w:rsid w:val="00727C3E"/>
    <w:rsid w:val="007300F0"/>
    <w:rsid w:val="007305AE"/>
    <w:rsid w:val="00730778"/>
    <w:rsid w:val="00730942"/>
    <w:rsid w:val="00730F2C"/>
    <w:rsid w:val="007316F4"/>
    <w:rsid w:val="00732105"/>
    <w:rsid w:val="007324F9"/>
    <w:rsid w:val="00732D31"/>
    <w:rsid w:val="00732FEB"/>
    <w:rsid w:val="00733220"/>
    <w:rsid w:val="00733723"/>
    <w:rsid w:val="007340A2"/>
    <w:rsid w:val="0073453C"/>
    <w:rsid w:val="0073470F"/>
    <w:rsid w:val="00734A7E"/>
    <w:rsid w:val="00734D84"/>
    <w:rsid w:val="007353FA"/>
    <w:rsid w:val="007356C3"/>
    <w:rsid w:val="00736CF0"/>
    <w:rsid w:val="00736E9E"/>
    <w:rsid w:val="0073734F"/>
    <w:rsid w:val="007374C2"/>
    <w:rsid w:val="0073772C"/>
    <w:rsid w:val="007379E8"/>
    <w:rsid w:val="00740634"/>
    <w:rsid w:val="0074096F"/>
    <w:rsid w:val="00740CC4"/>
    <w:rsid w:val="0074154A"/>
    <w:rsid w:val="00741676"/>
    <w:rsid w:val="007425A9"/>
    <w:rsid w:val="0074307D"/>
    <w:rsid w:val="0074348B"/>
    <w:rsid w:val="00743861"/>
    <w:rsid w:val="00743882"/>
    <w:rsid w:val="00743AB6"/>
    <w:rsid w:val="00743B67"/>
    <w:rsid w:val="00743F84"/>
    <w:rsid w:val="00744010"/>
    <w:rsid w:val="0074471A"/>
    <w:rsid w:val="00744BD2"/>
    <w:rsid w:val="007452E5"/>
    <w:rsid w:val="00746358"/>
    <w:rsid w:val="00746913"/>
    <w:rsid w:val="0074713C"/>
    <w:rsid w:val="007477DD"/>
    <w:rsid w:val="00747D9B"/>
    <w:rsid w:val="00747EEF"/>
    <w:rsid w:val="00750688"/>
    <w:rsid w:val="00750FEE"/>
    <w:rsid w:val="00751046"/>
    <w:rsid w:val="00751059"/>
    <w:rsid w:val="007510DF"/>
    <w:rsid w:val="0075180D"/>
    <w:rsid w:val="007521CA"/>
    <w:rsid w:val="0075244A"/>
    <w:rsid w:val="00753390"/>
    <w:rsid w:val="00753F9A"/>
    <w:rsid w:val="007546B8"/>
    <w:rsid w:val="00754CFD"/>
    <w:rsid w:val="00755A49"/>
    <w:rsid w:val="00756775"/>
    <w:rsid w:val="00756DA4"/>
    <w:rsid w:val="00757746"/>
    <w:rsid w:val="00757B49"/>
    <w:rsid w:val="00757E7D"/>
    <w:rsid w:val="0076026D"/>
    <w:rsid w:val="007607B2"/>
    <w:rsid w:val="0076096C"/>
    <w:rsid w:val="00761AAE"/>
    <w:rsid w:val="00761FDC"/>
    <w:rsid w:val="0076232E"/>
    <w:rsid w:val="00762469"/>
    <w:rsid w:val="00762A48"/>
    <w:rsid w:val="0076351A"/>
    <w:rsid w:val="00763664"/>
    <w:rsid w:val="0076462E"/>
    <w:rsid w:val="007657CD"/>
    <w:rsid w:val="00765E2E"/>
    <w:rsid w:val="0076631B"/>
    <w:rsid w:val="007663AE"/>
    <w:rsid w:val="007665B5"/>
    <w:rsid w:val="007670A8"/>
    <w:rsid w:val="00767A80"/>
    <w:rsid w:val="00767BE1"/>
    <w:rsid w:val="00770720"/>
    <w:rsid w:val="007708CB"/>
    <w:rsid w:val="00770CD4"/>
    <w:rsid w:val="00770D13"/>
    <w:rsid w:val="00771220"/>
    <w:rsid w:val="00771F3A"/>
    <w:rsid w:val="00773064"/>
    <w:rsid w:val="007732B8"/>
    <w:rsid w:val="0077426B"/>
    <w:rsid w:val="0077435E"/>
    <w:rsid w:val="007764CD"/>
    <w:rsid w:val="00776520"/>
    <w:rsid w:val="00776892"/>
    <w:rsid w:val="00776A6D"/>
    <w:rsid w:val="00777258"/>
    <w:rsid w:val="00777395"/>
    <w:rsid w:val="0077781E"/>
    <w:rsid w:val="00777B9C"/>
    <w:rsid w:val="00780386"/>
    <w:rsid w:val="00780888"/>
    <w:rsid w:val="00780A55"/>
    <w:rsid w:val="00781040"/>
    <w:rsid w:val="007811DA"/>
    <w:rsid w:val="0078131D"/>
    <w:rsid w:val="00781456"/>
    <w:rsid w:val="007814B9"/>
    <w:rsid w:val="007814EF"/>
    <w:rsid w:val="0078150B"/>
    <w:rsid w:val="00781D47"/>
    <w:rsid w:val="0078212F"/>
    <w:rsid w:val="00782439"/>
    <w:rsid w:val="00782B93"/>
    <w:rsid w:val="007831AF"/>
    <w:rsid w:val="00783AF4"/>
    <w:rsid w:val="00783F7C"/>
    <w:rsid w:val="00784FA8"/>
    <w:rsid w:val="007853BB"/>
    <w:rsid w:val="0078542C"/>
    <w:rsid w:val="00785D66"/>
    <w:rsid w:val="00786E12"/>
    <w:rsid w:val="007878D0"/>
    <w:rsid w:val="00787AEB"/>
    <w:rsid w:val="0079060B"/>
    <w:rsid w:val="00790AAC"/>
    <w:rsid w:val="00791B83"/>
    <w:rsid w:val="0079272A"/>
    <w:rsid w:val="007927CF"/>
    <w:rsid w:val="0079295E"/>
    <w:rsid w:val="00793052"/>
    <w:rsid w:val="00793950"/>
    <w:rsid w:val="00793A20"/>
    <w:rsid w:val="00793E0D"/>
    <w:rsid w:val="00793F73"/>
    <w:rsid w:val="00794220"/>
    <w:rsid w:val="00794AD4"/>
    <w:rsid w:val="00794F56"/>
    <w:rsid w:val="007963C2"/>
    <w:rsid w:val="00796822"/>
    <w:rsid w:val="00796A0A"/>
    <w:rsid w:val="00796F21"/>
    <w:rsid w:val="00797047"/>
    <w:rsid w:val="00797E36"/>
    <w:rsid w:val="00797E43"/>
    <w:rsid w:val="007A09C1"/>
    <w:rsid w:val="007A10BA"/>
    <w:rsid w:val="007A13A2"/>
    <w:rsid w:val="007A15AC"/>
    <w:rsid w:val="007A1B98"/>
    <w:rsid w:val="007A1E71"/>
    <w:rsid w:val="007A2761"/>
    <w:rsid w:val="007A27BF"/>
    <w:rsid w:val="007A2D27"/>
    <w:rsid w:val="007A317F"/>
    <w:rsid w:val="007A33F9"/>
    <w:rsid w:val="007A3579"/>
    <w:rsid w:val="007A3BF8"/>
    <w:rsid w:val="007A3D5C"/>
    <w:rsid w:val="007A3DD5"/>
    <w:rsid w:val="007A4236"/>
    <w:rsid w:val="007A4938"/>
    <w:rsid w:val="007A4B84"/>
    <w:rsid w:val="007A4C09"/>
    <w:rsid w:val="007A4D93"/>
    <w:rsid w:val="007A5151"/>
    <w:rsid w:val="007A594D"/>
    <w:rsid w:val="007A6753"/>
    <w:rsid w:val="007A6834"/>
    <w:rsid w:val="007A6C7E"/>
    <w:rsid w:val="007A75A7"/>
    <w:rsid w:val="007A7C4F"/>
    <w:rsid w:val="007B0140"/>
    <w:rsid w:val="007B02FE"/>
    <w:rsid w:val="007B06B1"/>
    <w:rsid w:val="007B0C64"/>
    <w:rsid w:val="007B0CC3"/>
    <w:rsid w:val="007B11FA"/>
    <w:rsid w:val="007B12C1"/>
    <w:rsid w:val="007B2237"/>
    <w:rsid w:val="007B2805"/>
    <w:rsid w:val="007B2A87"/>
    <w:rsid w:val="007B2B59"/>
    <w:rsid w:val="007B2BF6"/>
    <w:rsid w:val="007B31FE"/>
    <w:rsid w:val="007B4625"/>
    <w:rsid w:val="007B4898"/>
    <w:rsid w:val="007B4EFB"/>
    <w:rsid w:val="007B5022"/>
    <w:rsid w:val="007B544E"/>
    <w:rsid w:val="007B5F3D"/>
    <w:rsid w:val="007B5FCF"/>
    <w:rsid w:val="007B6040"/>
    <w:rsid w:val="007B64A1"/>
    <w:rsid w:val="007B6B04"/>
    <w:rsid w:val="007B7613"/>
    <w:rsid w:val="007B7B04"/>
    <w:rsid w:val="007B7C6B"/>
    <w:rsid w:val="007C0355"/>
    <w:rsid w:val="007C065E"/>
    <w:rsid w:val="007C0987"/>
    <w:rsid w:val="007C0E89"/>
    <w:rsid w:val="007C1553"/>
    <w:rsid w:val="007C1E0B"/>
    <w:rsid w:val="007C274E"/>
    <w:rsid w:val="007C2988"/>
    <w:rsid w:val="007C3A4B"/>
    <w:rsid w:val="007C491F"/>
    <w:rsid w:val="007C50B8"/>
    <w:rsid w:val="007C6069"/>
    <w:rsid w:val="007C6AEB"/>
    <w:rsid w:val="007C6F27"/>
    <w:rsid w:val="007C70B8"/>
    <w:rsid w:val="007C71BB"/>
    <w:rsid w:val="007C7D86"/>
    <w:rsid w:val="007D00FB"/>
    <w:rsid w:val="007D0872"/>
    <w:rsid w:val="007D0A00"/>
    <w:rsid w:val="007D0D87"/>
    <w:rsid w:val="007D0EF7"/>
    <w:rsid w:val="007D199C"/>
    <w:rsid w:val="007D234D"/>
    <w:rsid w:val="007D2675"/>
    <w:rsid w:val="007D2A68"/>
    <w:rsid w:val="007D2DFF"/>
    <w:rsid w:val="007D2FE7"/>
    <w:rsid w:val="007D30BC"/>
    <w:rsid w:val="007D382D"/>
    <w:rsid w:val="007D3D37"/>
    <w:rsid w:val="007D429A"/>
    <w:rsid w:val="007D45E6"/>
    <w:rsid w:val="007D566A"/>
    <w:rsid w:val="007D5EED"/>
    <w:rsid w:val="007D6105"/>
    <w:rsid w:val="007D669C"/>
    <w:rsid w:val="007D6C28"/>
    <w:rsid w:val="007D70AE"/>
    <w:rsid w:val="007D7B0E"/>
    <w:rsid w:val="007D7C53"/>
    <w:rsid w:val="007E05AF"/>
    <w:rsid w:val="007E0B73"/>
    <w:rsid w:val="007E163D"/>
    <w:rsid w:val="007E1ED7"/>
    <w:rsid w:val="007E2049"/>
    <w:rsid w:val="007E277D"/>
    <w:rsid w:val="007E30EC"/>
    <w:rsid w:val="007E32FD"/>
    <w:rsid w:val="007E3504"/>
    <w:rsid w:val="007E46FC"/>
    <w:rsid w:val="007E58A2"/>
    <w:rsid w:val="007E5AD0"/>
    <w:rsid w:val="007E6257"/>
    <w:rsid w:val="007E6308"/>
    <w:rsid w:val="007E6C48"/>
    <w:rsid w:val="007E6EB4"/>
    <w:rsid w:val="007E6F8F"/>
    <w:rsid w:val="007E7012"/>
    <w:rsid w:val="007E740C"/>
    <w:rsid w:val="007E772E"/>
    <w:rsid w:val="007E77D6"/>
    <w:rsid w:val="007E7A7B"/>
    <w:rsid w:val="007E7B15"/>
    <w:rsid w:val="007E7EE7"/>
    <w:rsid w:val="007F01CE"/>
    <w:rsid w:val="007F08E0"/>
    <w:rsid w:val="007F1521"/>
    <w:rsid w:val="007F156F"/>
    <w:rsid w:val="007F177E"/>
    <w:rsid w:val="007F1AFC"/>
    <w:rsid w:val="007F1DC4"/>
    <w:rsid w:val="007F1EAE"/>
    <w:rsid w:val="007F22EA"/>
    <w:rsid w:val="007F2E22"/>
    <w:rsid w:val="007F2F28"/>
    <w:rsid w:val="007F2FF1"/>
    <w:rsid w:val="007F4567"/>
    <w:rsid w:val="007F4935"/>
    <w:rsid w:val="007F4C2E"/>
    <w:rsid w:val="007F51AD"/>
    <w:rsid w:val="007F52D0"/>
    <w:rsid w:val="007F563B"/>
    <w:rsid w:val="007F5A56"/>
    <w:rsid w:val="007F5FDD"/>
    <w:rsid w:val="007F6454"/>
    <w:rsid w:val="007F6786"/>
    <w:rsid w:val="007F6966"/>
    <w:rsid w:val="007F6FFC"/>
    <w:rsid w:val="007F7540"/>
    <w:rsid w:val="007F778A"/>
    <w:rsid w:val="007F786F"/>
    <w:rsid w:val="0080090E"/>
    <w:rsid w:val="00800B6A"/>
    <w:rsid w:val="00801FB1"/>
    <w:rsid w:val="008031C9"/>
    <w:rsid w:val="008036AF"/>
    <w:rsid w:val="008038B7"/>
    <w:rsid w:val="00803A5A"/>
    <w:rsid w:val="00803DB3"/>
    <w:rsid w:val="008052AA"/>
    <w:rsid w:val="00805529"/>
    <w:rsid w:val="008056F1"/>
    <w:rsid w:val="0080581A"/>
    <w:rsid w:val="00805C32"/>
    <w:rsid w:val="00806B27"/>
    <w:rsid w:val="008071D2"/>
    <w:rsid w:val="0080793D"/>
    <w:rsid w:val="008079FF"/>
    <w:rsid w:val="0081054F"/>
    <w:rsid w:val="008109E3"/>
    <w:rsid w:val="00810DC0"/>
    <w:rsid w:val="00811941"/>
    <w:rsid w:val="00811AE2"/>
    <w:rsid w:val="00812356"/>
    <w:rsid w:val="008123A8"/>
    <w:rsid w:val="00812892"/>
    <w:rsid w:val="00813763"/>
    <w:rsid w:val="00813AEA"/>
    <w:rsid w:val="008146C8"/>
    <w:rsid w:val="00814E94"/>
    <w:rsid w:val="00815512"/>
    <w:rsid w:val="0081584D"/>
    <w:rsid w:val="00815A92"/>
    <w:rsid w:val="00815BCE"/>
    <w:rsid w:val="00815FC9"/>
    <w:rsid w:val="00816200"/>
    <w:rsid w:val="0081678C"/>
    <w:rsid w:val="00816A85"/>
    <w:rsid w:val="0081775F"/>
    <w:rsid w:val="00817B1F"/>
    <w:rsid w:val="00820957"/>
    <w:rsid w:val="0082157A"/>
    <w:rsid w:val="00821C89"/>
    <w:rsid w:val="00822743"/>
    <w:rsid w:val="008229E5"/>
    <w:rsid w:val="00822E78"/>
    <w:rsid w:val="00822F05"/>
    <w:rsid w:val="00822F7B"/>
    <w:rsid w:val="00823092"/>
    <w:rsid w:val="00823442"/>
    <w:rsid w:val="008235A1"/>
    <w:rsid w:val="00823683"/>
    <w:rsid w:val="00823F59"/>
    <w:rsid w:val="0082400F"/>
    <w:rsid w:val="0082487F"/>
    <w:rsid w:val="00824E3D"/>
    <w:rsid w:val="008254A7"/>
    <w:rsid w:val="008258C8"/>
    <w:rsid w:val="00825B1F"/>
    <w:rsid w:val="00825B5F"/>
    <w:rsid w:val="00825B9D"/>
    <w:rsid w:val="00826762"/>
    <w:rsid w:val="00826A50"/>
    <w:rsid w:val="00826BA1"/>
    <w:rsid w:val="00826CF8"/>
    <w:rsid w:val="00826E37"/>
    <w:rsid w:val="008272C9"/>
    <w:rsid w:val="008275D9"/>
    <w:rsid w:val="00830013"/>
    <w:rsid w:val="008301E0"/>
    <w:rsid w:val="00830266"/>
    <w:rsid w:val="0083032A"/>
    <w:rsid w:val="00830786"/>
    <w:rsid w:val="00831258"/>
    <w:rsid w:val="00831C6D"/>
    <w:rsid w:val="00831CF4"/>
    <w:rsid w:val="00832848"/>
    <w:rsid w:val="00832DF2"/>
    <w:rsid w:val="00834662"/>
    <w:rsid w:val="00834903"/>
    <w:rsid w:val="00834A94"/>
    <w:rsid w:val="00834D66"/>
    <w:rsid w:val="00834FCD"/>
    <w:rsid w:val="008351A7"/>
    <w:rsid w:val="00835600"/>
    <w:rsid w:val="00835822"/>
    <w:rsid w:val="00835B17"/>
    <w:rsid w:val="0083695E"/>
    <w:rsid w:val="00837D55"/>
    <w:rsid w:val="00837F54"/>
    <w:rsid w:val="0084064B"/>
    <w:rsid w:val="008406B4"/>
    <w:rsid w:val="00840800"/>
    <w:rsid w:val="00840841"/>
    <w:rsid w:val="008411D7"/>
    <w:rsid w:val="00841460"/>
    <w:rsid w:val="00841CEF"/>
    <w:rsid w:val="00841E91"/>
    <w:rsid w:val="008427F8"/>
    <w:rsid w:val="00842F85"/>
    <w:rsid w:val="008434D1"/>
    <w:rsid w:val="00843985"/>
    <w:rsid w:val="00843C33"/>
    <w:rsid w:val="0084469C"/>
    <w:rsid w:val="00845047"/>
    <w:rsid w:val="008452FC"/>
    <w:rsid w:val="00845707"/>
    <w:rsid w:val="00845A78"/>
    <w:rsid w:val="0084624A"/>
    <w:rsid w:val="00846CEF"/>
    <w:rsid w:val="008475C7"/>
    <w:rsid w:val="00847CF0"/>
    <w:rsid w:val="00850AED"/>
    <w:rsid w:val="00850E36"/>
    <w:rsid w:val="00851AE3"/>
    <w:rsid w:val="00852A09"/>
    <w:rsid w:val="008532A7"/>
    <w:rsid w:val="00853550"/>
    <w:rsid w:val="0085376D"/>
    <w:rsid w:val="00853C5F"/>
    <w:rsid w:val="00853D9F"/>
    <w:rsid w:val="00854965"/>
    <w:rsid w:val="00854FDD"/>
    <w:rsid w:val="008558CB"/>
    <w:rsid w:val="0085648C"/>
    <w:rsid w:val="008566B3"/>
    <w:rsid w:val="00856826"/>
    <w:rsid w:val="00856C2F"/>
    <w:rsid w:val="008575B6"/>
    <w:rsid w:val="00857FCC"/>
    <w:rsid w:val="0086016B"/>
    <w:rsid w:val="00860C1A"/>
    <w:rsid w:val="00860FDD"/>
    <w:rsid w:val="0086153C"/>
    <w:rsid w:val="00861BCE"/>
    <w:rsid w:val="00862144"/>
    <w:rsid w:val="00862F86"/>
    <w:rsid w:val="008631D7"/>
    <w:rsid w:val="00863848"/>
    <w:rsid w:val="00863EF1"/>
    <w:rsid w:val="008642FB"/>
    <w:rsid w:val="008643BF"/>
    <w:rsid w:val="008650D8"/>
    <w:rsid w:val="00865103"/>
    <w:rsid w:val="00865FCD"/>
    <w:rsid w:val="008660BE"/>
    <w:rsid w:val="008665E4"/>
    <w:rsid w:val="00866990"/>
    <w:rsid w:val="00867DF9"/>
    <w:rsid w:val="00867F8E"/>
    <w:rsid w:val="0087027E"/>
    <w:rsid w:val="00870300"/>
    <w:rsid w:val="00870952"/>
    <w:rsid w:val="008709DB"/>
    <w:rsid w:val="008709E3"/>
    <w:rsid w:val="00871398"/>
    <w:rsid w:val="00871492"/>
    <w:rsid w:val="00871FC7"/>
    <w:rsid w:val="00872002"/>
    <w:rsid w:val="008729BE"/>
    <w:rsid w:val="00872AFD"/>
    <w:rsid w:val="00872B41"/>
    <w:rsid w:val="008731A1"/>
    <w:rsid w:val="008732F2"/>
    <w:rsid w:val="00873890"/>
    <w:rsid w:val="00873D4E"/>
    <w:rsid w:val="008741C7"/>
    <w:rsid w:val="00874699"/>
    <w:rsid w:val="00874C38"/>
    <w:rsid w:val="0087503F"/>
    <w:rsid w:val="00875998"/>
    <w:rsid w:val="00876CD2"/>
    <w:rsid w:val="00876E7F"/>
    <w:rsid w:val="00877231"/>
    <w:rsid w:val="00877B80"/>
    <w:rsid w:val="008802A7"/>
    <w:rsid w:val="008808CF"/>
    <w:rsid w:val="00880C54"/>
    <w:rsid w:val="00880D88"/>
    <w:rsid w:val="00880F2B"/>
    <w:rsid w:val="00881302"/>
    <w:rsid w:val="00881AF4"/>
    <w:rsid w:val="00881D07"/>
    <w:rsid w:val="00881D1E"/>
    <w:rsid w:val="00881E73"/>
    <w:rsid w:val="0088305B"/>
    <w:rsid w:val="0088378C"/>
    <w:rsid w:val="00883DC5"/>
    <w:rsid w:val="00883E33"/>
    <w:rsid w:val="00884229"/>
    <w:rsid w:val="008848E7"/>
    <w:rsid w:val="00885075"/>
    <w:rsid w:val="00885CAA"/>
    <w:rsid w:val="00886335"/>
    <w:rsid w:val="0088704E"/>
    <w:rsid w:val="0088735A"/>
    <w:rsid w:val="0088737E"/>
    <w:rsid w:val="00887C66"/>
    <w:rsid w:val="00887F52"/>
    <w:rsid w:val="00890130"/>
    <w:rsid w:val="0089071E"/>
    <w:rsid w:val="00891A22"/>
    <w:rsid w:val="00891EF7"/>
    <w:rsid w:val="0089220F"/>
    <w:rsid w:val="008923C7"/>
    <w:rsid w:val="008928DF"/>
    <w:rsid w:val="00892A62"/>
    <w:rsid w:val="0089317E"/>
    <w:rsid w:val="008938F3"/>
    <w:rsid w:val="00893DFA"/>
    <w:rsid w:val="008945D8"/>
    <w:rsid w:val="00894A00"/>
    <w:rsid w:val="00896135"/>
    <w:rsid w:val="00896FEC"/>
    <w:rsid w:val="00897065"/>
    <w:rsid w:val="008974EC"/>
    <w:rsid w:val="00897EB9"/>
    <w:rsid w:val="00897FBC"/>
    <w:rsid w:val="008A0EC9"/>
    <w:rsid w:val="008A109A"/>
    <w:rsid w:val="008A11ED"/>
    <w:rsid w:val="008A18A1"/>
    <w:rsid w:val="008A18EC"/>
    <w:rsid w:val="008A1992"/>
    <w:rsid w:val="008A1C50"/>
    <w:rsid w:val="008A25B3"/>
    <w:rsid w:val="008A25C3"/>
    <w:rsid w:val="008A264F"/>
    <w:rsid w:val="008A2879"/>
    <w:rsid w:val="008A30EA"/>
    <w:rsid w:val="008A39CE"/>
    <w:rsid w:val="008A3BFF"/>
    <w:rsid w:val="008A3F15"/>
    <w:rsid w:val="008A48C8"/>
    <w:rsid w:val="008A4AFD"/>
    <w:rsid w:val="008A4B0F"/>
    <w:rsid w:val="008A4DE8"/>
    <w:rsid w:val="008A51C6"/>
    <w:rsid w:val="008A52D8"/>
    <w:rsid w:val="008A59F1"/>
    <w:rsid w:val="008A5C73"/>
    <w:rsid w:val="008A5CE4"/>
    <w:rsid w:val="008A616E"/>
    <w:rsid w:val="008A6274"/>
    <w:rsid w:val="008A6C3E"/>
    <w:rsid w:val="008A6D94"/>
    <w:rsid w:val="008A79B5"/>
    <w:rsid w:val="008B004D"/>
    <w:rsid w:val="008B035E"/>
    <w:rsid w:val="008B0644"/>
    <w:rsid w:val="008B0B55"/>
    <w:rsid w:val="008B0C14"/>
    <w:rsid w:val="008B0CD2"/>
    <w:rsid w:val="008B109E"/>
    <w:rsid w:val="008B10AA"/>
    <w:rsid w:val="008B10BA"/>
    <w:rsid w:val="008B134C"/>
    <w:rsid w:val="008B1973"/>
    <w:rsid w:val="008B1B7F"/>
    <w:rsid w:val="008B2019"/>
    <w:rsid w:val="008B2A97"/>
    <w:rsid w:val="008B328D"/>
    <w:rsid w:val="008B33EE"/>
    <w:rsid w:val="008B3532"/>
    <w:rsid w:val="008B36D6"/>
    <w:rsid w:val="008B3D47"/>
    <w:rsid w:val="008B4058"/>
    <w:rsid w:val="008B432A"/>
    <w:rsid w:val="008B4743"/>
    <w:rsid w:val="008B4A32"/>
    <w:rsid w:val="008B4A50"/>
    <w:rsid w:val="008B4EA4"/>
    <w:rsid w:val="008B5EFB"/>
    <w:rsid w:val="008B613E"/>
    <w:rsid w:val="008B6481"/>
    <w:rsid w:val="008B65AC"/>
    <w:rsid w:val="008B6665"/>
    <w:rsid w:val="008B667D"/>
    <w:rsid w:val="008B6987"/>
    <w:rsid w:val="008B7094"/>
    <w:rsid w:val="008B7536"/>
    <w:rsid w:val="008B7D31"/>
    <w:rsid w:val="008B7E7D"/>
    <w:rsid w:val="008B7E85"/>
    <w:rsid w:val="008B7EA1"/>
    <w:rsid w:val="008B7ED7"/>
    <w:rsid w:val="008C0046"/>
    <w:rsid w:val="008C0257"/>
    <w:rsid w:val="008C02CA"/>
    <w:rsid w:val="008C0965"/>
    <w:rsid w:val="008C0DDF"/>
    <w:rsid w:val="008C2085"/>
    <w:rsid w:val="008C248E"/>
    <w:rsid w:val="008C269B"/>
    <w:rsid w:val="008C26C4"/>
    <w:rsid w:val="008C2857"/>
    <w:rsid w:val="008C30C8"/>
    <w:rsid w:val="008C3131"/>
    <w:rsid w:val="008C3E7C"/>
    <w:rsid w:val="008C43A0"/>
    <w:rsid w:val="008C442D"/>
    <w:rsid w:val="008C4670"/>
    <w:rsid w:val="008C481E"/>
    <w:rsid w:val="008C4EC9"/>
    <w:rsid w:val="008C6812"/>
    <w:rsid w:val="008C6939"/>
    <w:rsid w:val="008C6B4E"/>
    <w:rsid w:val="008C722B"/>
    <w:rsid w:val="008C7C92"/>
    <w:rsid w:val="008C7F92"/>
    <w:rsid w:val="008D009A"/>
    <w:rsid w:val="008D0233"/>
    <w:rsid w:val="008D066D"/>
    <w:rsid w:val="008D0BBB"/>
    <w:rsid w:val="008D12BF"/>
    <w:rsid w:val="008D1C7F"/>
    <w:rsid w:val="008D1E90"/>
    <w:rsid w:val="008D1EBA"/>
    <w:rsid w:val="008D1F75"/>
    <w:rsid w:val="008D3755"/>
    <w:rsid w:val="008D386D"/>
    <w:rsid w:val="008D46A2"/>
    <w:rsid w:val="008D48F7"/>
    <w:rsid w:val="008D4996"/>
    <w:rsid w:val="008D4AAE"/>
    <w:rsid w:val="008D4B1B"/>
    <w:rsid w:val="008D4D97"/>
    <w:rsid w:val="008D559B"/>
    <w:rsid w:val="008D59EA"/>
    <w:rsid w:val="008D5C74"/>
    <w:rsid w:val="008D6490"/>
    <w:rsid w:val="008D703A"/>
    <w:rsid w:val="008D79FC"/>
    <w:rsid w:val="008D7F2B"/>
    <w:rsid w:val="008E03A5"/>
    <w:rsid w:val="008E07D5"/>
    <w:rsid w:val="008E1636"/>
    <w:rsid w:val="008E1CE6"/>
    <w:rsid w:val="008E350A"/>
    <w:rsid w:val="008E36D0"/>
    <w:rsid w:val="008E3719"/>
    <w:rsid w:val="008E46FC"/>
    <w:rsid w:val="008E4EA5"/>
    <w:rsid w:val="008E4EE2"/>
    <w:rsid w:val="008E537D"/>
    <w:rsid w:val="008E5A02"/>
    <w:rsid w:val="008E5A25"/>
    <w:rsid w:val="008E61CF"/>
    <w:rsid w:val="008E65FB"/>
    <w:rsid w:val="008E6C14"/>
    <w:rsid w:val="008E7049"/>
    <w:rsid w:val="008E70B1"/>
    <w:rsid w:val="008F0056"/>
    <w:rsid w:val="008F0CCD"/>
    <w:rsid w:val="008F1242"/>
    <w:rsid w:val="008F1568"/>
    <w:rsid w:val="008F1C59"/>
    <w:rsid w:val="008F1E48"/>
    <w:rsid w:val="008F20F7"/>
    <w:rsid w:val="008F29B7"/>
    <w:rsid w:val="008F2A78"/>
    <w:rsid w:val="008F2C1C"/>
    <w:rsid w:val="008F33E1"/>
    <w:rsid w:val="008F3463"/>
    <w:rsid w:val="008F3669"/>
    <w:rsid w:val="008F3C4A"/>
    <w:rsid w:val="008F414A"/>
    <w:rsid w:val="008F433B"/>
    <w:rsid w:val="008F4DE4"/>
    <w:rsid w:val="008F5280"/>
    <w:rsid w:val="008F53CA"/>
    <w:rsid w:val="008F5F12"/>
    <w:rsid w:val="008F65D7"/>
    <w:rsid w:val="008F6685"/>
    <w:rsid w:val="008F68F8"/>
    <w:rsid w:val="008F6945"/>
    <w:rsid w:val="008F6CCD"/>
    <w:rsid w:val="008F7112"/>
    <w:rsid w:val="008F71E6"/>
    <w:rsid w:val="008F775F"/>
    <w:rsid w:val="009000F6"/>
    <w:rsid w:val="00900751"/>
    <w:rsid w:val="00901BD4"/>
    <w:rsid w:val="00902D1A"/>
    <w:rsid w:val="00902DC9"/>
    <w:rsid w:val="009039ED"/>
    <w:rsid w:val="00903D98"/>
    <w:rsid w:val="00903FCF"/>
    <w:rsid w:val="0090427D"/>
    <w:rsid w:val="009047E3"/>
    <w:rsid w:val="00904B8C"/>
    <w:rsid w:val="00904CC2"/>
    <w:rsid w:val="009061EB"/>
    <w:rsid w:val="00906CC8"/>
    <w:rsid w:val="00907900"/>
    <w:rsid w:val="00907A9C"/>
    <w:rsid w:val="00907FB0"/>
    <w:rsid w:val="00911A81"/>
    <w:rsid w:val="009132B0"/>
    <w:rsid w:val="00913469"/>
    <w:rsid w:val="00913D87"/>
    <w:rsid w:val="00913FCD"/>
    <w:rsid w:val="0091452E"/>
    <w:rsid w:val="00914B52"/>
    <w:rsid w:val="00914D8F"/>
    <w:rsid w:val="00915013"/>
    <w:rsid w:val="00915112"/>
    <w:rsid w:val="009152E9"/>
    <w:rsid w:val="0091532C"/>
    <w:rsid w:val="00915518"/>
    <w:rsid w:val="00915754"/>
    <w:rsid w:val="009158D7"/>
    <w:rsid w:val="00915CA4"/>
    <w:rsid w:val="00915E44"/>
    <w:rsid w:val="00915F44"/>
    <w:rsid w:val="009165A3"/>
    <w:rsid w:val="00916678"/>
    <w:rsid w:val="009168CB"/>
    <w:rsid w:val="00916A9A"/>
    <w:rsid w:val="00916D28"/>
    <w:rsid w:val="00916D73"/>
    <w:rsid w:val="00917240"/>
    <w:rsid w:val="00917D86"/>
    <w:rsid w:val="00917F20"/>
    <w:rsid w:val="009204AA"/>
    <w:rsid w:val="00920BAA"/>
    <w:rsid w:val="009224A8"/>
    <w:rsid w:val="009224CA"/>
    <w:rsid w:val="009224DB"/>
    <w:rsid w:val="00922801"/>
    <w:rsid w:val="009228F9"/>
    <w:rsid w:val="00923187"/>
    <w:rsid w:val="009235E1"/>
    <w:rsid w:val="00923C12"/>
    <w:rsid w:val="00923CF0"/>
    <w:rsid w:val="00924209"/>
    <w:rsid w:val="009251B6"/>
    <w:rsid w:val="00925360"/>
    <w:rsid w:val="00925511"/>
    <w:rsid w:val="00925B12"/>
    <w:rsid w:val="00925C24"/>
    <w:rsid w:val="00926944"/>
    <w:rsid w:val="00926BF9"/>
    <w:rsid w:val="00927D6E"/>
    <w:rsid w:val="00930C87"/>
    <w:rsid w:val="00930E87"/>
    <w:rsid w:val="00931007"/>
    <w:rsid w:val="00931BD3"/>
    <w:rsid w:val="009322C7"/>
    <w:rsid w:val="00932A8E"/>
    <w:rsid w:val="00932E34"/>
    <w:rsid w:val="009333B7"/>
    <w:rsid w:val="00933479"/>
    <w:rsid w:val="00933814"/>
    <w:rsid w:val="00933915"/>
    <w:rsid w:val="00933F7A"/>
    <w:rsid w:val="00933F8A"/>
    <w:rsid w:val="00934DBD"/>
    <w:rsid w:val="0093515B"/>
    <w:rsid w:val="009352D8"/>
    <w:rsid w:val="00935BE0"/>
    <w:rsid w:val="00936000"/>
    <w:rsid w:val="009362BC"/>
    <w:rsid w:val="00936B0A"/>
    <w:rsid w:val="00936F79"/>
    <w:rsid w:val="0093763B"/>
    <w:rsid w:val="00937EAE"/>
    <w:rsid w:val="00940091"/>
    <w:rsid w:val="00941721"/>
    <w:rsid w:val="00941A17"/>
    <w:rsid w:val="00941D4C"/>
    <w:rsid w:val="009420DD"/>
    <w:rsid w:val="0094262E"/>
    <w:rsid w:val="009427B4"/>
    <w:rsid w:val="0094294C"/>
    <w:rsid w:val="00942D17"/>
    <w:rsid w:val="00943656"/>
    <w:rsid w:val="0094390F"/>
    <w:rsid w:val="0094426F"/>
    <w:rsid w:val="0094438B"/>
    <w:rsid w:val="009445CD"/>
    <w:rsid w:val="00944706"/>
    <w:rsid w:val="00944B8F"/>
    <w:rsid w:val="00945531"/>
    <w:rsid w:val="00945832"/>
    <w:rsid w:val="00945E11"/>
    <w:rsid w:val="0094604C"/>
    <w:rsid w:val="00946483"/>
    <w:rsid w:val="009469B6"/>
    <w:rsid w:val="009473BC"/>
    <w:rsid w:val="009476CE"/>
    <w:rsid w:val="009478BD"/>
    <w:rsid w:val="00947A4B"/>
    <w:rsid w:val="009501ED"/>
    <w:rsid w:val="009507BC"/>
    <w:rsid w:val="0095095D"/>
    <w:rsid w:val="00950C41"/>
    <w:rsid w:val="00950D1B"/>
    <w:rsid w:val="00950F20"/>
    <w:rsid w:val="009511CE"/>
    <w:rsid w:val="0095135C"/>
    <w:rsid w:val="00951685"/>
    <w:rsid w:val="009517AA"/>
    <w:rsid w:val="00952D86"/>
    <w:rsid w:val="00953822"/>
    <w:rsid w:val="009546EA"/>
    <w:rsid w:val="00954B97"/>
    <w:rsid w:val="00955DF3"/>
    <w:rsid w:val="00956312"/>
    <w:rsid w:val="009563E0"/>
    <w:rsid w:val="00956DD2"/>
    <w:rsid w:val="00956EDE"/>
    <w:rsid w:val="009572A2"/>
    <w:rsid w:val="00957885"/>
    <w:rsid w:val="00957C6C"/>
    <w:rsid w:val="00960C94"/>
    <w:rsid w:val="0096101B"/>
    <w:rsid w:val="00963114"/>
    <w:rsid w:val="00963769"/>
    <w:rsid w:val="00963BCE"/>
    <w:rsid w:val="00964059"/>
    <w:rsid w:val="009642E7"/>
    <w:rsid w:val="00964448"/>
    <w:rsid w:val="00964DED"/>
    <w:rsid w:val="00967804"/>
    <w:rsid w:val="00967C90"/>
    <w:rsid w:val="00967CFD"/>
    <w:rsid w:val="0097136C"/>
    <w:rsid w:val="00971379"/>
    <w:rsid w:val="00972061"/>
    <w:rsid w:val="009720A4"/>
    <w:rsid w:val="0097219D"/>
    <w:rsid w:val="00972900"/>
    <w:rsid w:val="00972967"/>
    <w:rsid w:val="00972CC1"/>
    <w:rsid w:val="00973492"/>
    <w:rsid w:val="009737D3"/>
    <w:rsid w:val="00974452"/>
    <w:rsid w:val="00974CC2"/>
    <w:rsid w:val="009751F7"/>
    <w:rsid w:val="00975DDE"/>
    <w:rsid w:val="00975FEC"/>
    <w:rsid w:val="009760B9"/>
    <w:rsid w:val="00976143"/>
    <w:rsid w:val="00976831"/>
    <w:rsid w:val="00976C58"/>
    <w:rsid w:val="00976CBA"/>
    <w:rsid w:val="009771F9"/>
    <w:rsid w:val="009772F6"/>
    <w:rsid w:val="009777F8"/>
    <w:rsid w:val="0097796F"/>
    <w:rsid w:val="00977B07"/>
    <w:rsid w:val="00980841"/>
    <w:rsid w:val="00980D93"/>
    <w:rsid w:val="00980ECE"/>
    <w:rsid w:val="009810C5"/>
    <w:rsid w:val="009813A1"/>
    <w:rsid w:val="009819FA"/>
    <w:rsid w:val="0098269C"/>
    <w:rsid w:val="00982B41"/>
    <w:rsid w:val="00983B1C"/>
    <w:rsid w:val="00984D70"/>
    <w:rsid w:val="00984EC9"/>
    <w:rsid w:val="00984EDE"/>
    <w:rsid w:val="00985215"/>
    <w:rsid w:val="0098542A"/>
    <w:rsid w:val="009859ED"/>
    <w:rsid w:val="0098630D"/>
    <w:rsid w:val="009867B0"/>
    <w:rsid w:val="00986846"/>
    <w:rsid w:val="00986A30"/>
    <w:rsid w:val="00986EC8"/>
    <w:rsid w:val="00986EC9"/>
    <w:rsid w:val="00987137"/>
    <w:rsid w:val="009872DF"/>
    <w:rsid w:val="00987878"/>
    <w:rsid w:val="0099028C"/>
    <w:rsid w:val="00990323"/>
    <w:rsid w:val="009903D3"/>
    <w:rsid w:val="00990532"/>
    <w:rsid w:val="00991553"/>
    <w:rsid w:val="009919BA"/>
    <w:rsid w:val="00991EEB"/>
    <w:rsid w:val="009922BF"/>
    <w:rsid w:val="00993F8B"/>
    <w:rsid w:val="009941FF"/>
    <w:rsid w:val="00994563"/>
    <w:rsid w:val="00995007"/>
    <w:rsid w:val="009958F0"/>
    <w:rsid w:val="00995987"/>
    <w:rsid w:val="00995ADC"/>
    <w:rsid w:val="00996EC6"/>
    <w:rsid w:val="009970E6"/>
    <w:rsid w:val="009974A4"/>
    <w:rsid w:val="00997602"/>
    <w:rsid w:val="00997626"/>
    <w:rsid w:val="009977EC"/>
    <w:rsid w:val="009978D6"/>
    <w:rsid w:val="009A09A2"/>
    <w:rsid w:val="009A0B06"/>
    <w:rsid w:val="009A2226"/>
    <w:rsid w:val="009A228B"/>
    <w:rsid w:val="009A2E04"/>
    <w:rsid w:val="009A2EC9"/>
    <w:rsid w:val="009A310D"/>
    <w:rsid w:val="009A34F3"/>
    <w:rsid w:val="009A3B67"/>
    <w:rsid w:val="009A411F"/>
    <w:rsid w:val="009A464D"/>
    <w:rsid w:val="009A4E83"/>
    <w:rsid w:val="009A51F4"/>
    <w:rsid w:val="009A59A4"/>
    <w:rsid w:val="009A75D9"/>
    <w:rsid w:val="009A78AF"/>
    <w:rsid w:val="009B0520"/>
    <w:rsid w:val="009B0613"/>
    <w:rsid w:val="009B0F0D"/>
    <w:rsid w:val="009B1AB8"/>
    <w:rsid w:val="009B22B0"/>
    <w:rsid w:val="009B2B7A"/>
    <w:rsid w:val="009B2F42"/>
    <w:rsid w:val="009B31FD"/>
    <w:rsid w:val="009B37ED"/>
    <w:rsid w:val="009B3C5C"/>
    <w:rsid w:val="009B4036"/>
    <w:rsid w:val="009B4066"/>
    <w:rsid w:val="009B4507"/>
    <w:rsid w:val="009B45E0"/>
    <w:rsid w:val="009B4974"/>
    <w:rsid w:val="009B5011"/>
    <w:rsid w:val="009B5924"/>
    <w:rsid w:val="009B6408"/>
    <w:rsid w:val="009B722A"/>
    <w:rsid w:val="009C0144"/>
    <w:rsid w:val="009C0944"/>
    <w:rsid w:val="009C0C52"/>
    <w:rsid w:val="009C1144"/>
    <w:rsid w:val="009C1308"/>
    <w:rsid w:val="009C1593"/>
    <w:rsid w:val="009C1915"/>
    <w:rsid w:val="009C194C"/>
    <w:rsid w:val="009C1B0A"/>
    <w:rsid w:val="009C1C85"/>
    <w:rsid w:val="009C2276"/>
    <w:rsid w:val="009C245F"/>
    <w:rsid w:val="009C2A53"/>
    <w:rsid w:val="009C3EA9"/>
    <w:rsid w:val="009C40AE"/>
    <w:rsid w:val="009C4194"/>
    <w:rsid w:val="009C45AF"/>
    <w:rsid w:val="009C46A2"/>
    <w:rsid w:val="009C4717"/>
    <w:rsid w:val="009C5C7F"/>
    <w:rsid w:val="009C5F3B"/>
    <w:rsid w:val="009C5F85"/>
    <w:rsid w:val="009C6406"/>
    <w:rsid w:val="009C65C1"/>
    <w:rsid w:val="009C66C0"/>
    <w:rsid w:val="009C6EEB"/>
    <w:rsid w:val="009C6FDA"/>
    <w:rsid w:val="009C710F"/>
    <w:rsid w:val="009C73BA"/>
    <w:rsid w:val="009C7430"/>
    <w:rsid w:val="009C7E0C"/>
    <w:rsid w:val="009D0449"/>
    <w:rsid w:val="009D04B5"/>
    <w:rsid w:val="009D103D"/>
    <w:rsid w:val="009D19D3"/>
    <w:rsid w:val="009D1B79"/>
    <w:rsid w:val="009D1F1B"/>
    <w:rsid w:val="009D25D7"/>
    <w:rsid w:val="009D27AF"/>
    <w:rsid w:val="009D29D4"/>
    <w:rsid w:val="009D3663"/>
    <w:rsid w:val="009D46EA"/>
    <w:rsid w:val="009D4FF9"/>
    <w:rsid w:val="009D5A2A"/>
    <w:rsid w:val="009D5DA5"/>
    <w:rsid w:val="009D608F"/>
    <w:rsid w:val="009D6680"/>
    <w:rsid w:val="009D6E21"/>
    <w:rsid w:val="009D720B"/>
    <w:rsid w:val="009D7500"/>
    <w:rsid w:val="009D766B"/>
    <w:rsid w:val="009E099E"/>
    <w:rsid w:val="009E0DD5"/>
    <w:rsid w:val="009E1155"/>
    <w:rsid w:val="009E1181"/>
    <w:rsid w:val="009E122F"/>
    <w:rsid w:val="009E22C2"/>
    <w:rsid w:val="009E2643"/>
    <w:rsid w:val="009E2BD4"/>
    <w:rsid w:val="009E2D10"/>
    <w:rsid w:val="009E31A1"/>
    <w:rsid w:val="009E359A"/>
    <w:rsid w:val="009E3FE7"/>
    <w:rsid w:val="009E4049"/>
    <w:rsid w:val="009E411A"/>
    <w:rsid w:val="009E4770"/>
    <w:rsid w:val="009E502E"/>
    <w:rsid w:val="009E5622"/>
    <w:rsid w:val="009E56E5"/>
    <w:rsid w:val="009E5941"/>
    <w:rsid w:val="009E6163"/>
    <w:rsid w:val="009E67EB"/>
    <w:rsid w:val="009E6D39"/>
    <w:rsid w:val="009E6DCB"/>
    <w:rsid w:val="009E7991"/>
    <w:rsid w:val="009E7BAD"/>
    <w:rsid w:val="009F01B9"/>
    <w:rsid w:val="009F0AA4"/>
    <w:rsid w:val="009F0EFE"/>
    <w:rsid w:val="009F19F7"/>
    <w:rsid w:val="009F24A1"/>
    <w:rsid w:val="009F2610"/>
    <w:rsid w:val="009F27FE"/>
    <w:rsid w:val="009F298F"/>
    <w:rsid w:val="009F2A2D"/>
    <w:rsid w:val="009F35E6"/>
    <w:rsid w:val="009F392A"/>
    <w:rsid w:val="009F395D"/>
    <w:rsid w:val="009F39B7"/>
    <w:rsid w:val="009F3A2D"/>
    <w:rsid w:val="009F3BC3"/>
    <w:rsid w:val="009F4915"/>
    <w:rsid w:val="009F4CE0"/>
    <w:rsid w:val="009F5094"/>
    <w:rsid w:val="009F52A0"/>
    <w:rsid w:val="009F58A7"/>
    <w:rsid w:val="009F59DF"/>
    <w:rsid w:val="009F7058"/>
    <w:rsid w:val="009F79F2"/>
    <w:rsid w:val="009F7A02"/>
    <w:rsid w:val="009F7B07"/>
    <w:rsid w:val="00A00485"/>
    <w:rsid w:val="00A00878"/>
    <w:rsid w:val="00A00F52"/>
    <w:rsid w:val="00A010CA"/>
    <w:rsid w:val="00A010D3"/>
    <w:rsid w:val="00A028EF"/>
    <w:rsid w:val="00A02D19"/>
    <w:rsid w:val="00A03952"/>
    <w:rsid w:val="00A03B6B"/>
    <w:rsid w:val="00A03EC2"/>
    <w:rsid w:val="00A04082"/>
    <w:rsid w:val="00A050C3"/>
    <w:rsid w:val="00A055B4"/>
    <w:rsid w:val="00A062E5"/>
    <w:rsid w:val="00A0679F"/>
    <w:rsid w:val="00A0698B"/>
    <w:rsid w:val="00A07FF9"/>
    <w:rsid w:val="00A104B3"/>
    <w:rsid w:val="00A11A43"/>
    <w:rsid w:val="00A11C83"/>
    <w:rsid w:val="00A11D20"/>
    <w:rsid w:val="00A126EC"/>
    <w:rsid w:val="00A13C13"/>
    <w:rsid w:val="00A13ECB"/>
    <w:rsid w:val="00A14619"/>
    <w:rsid w:val="00A14A9C"/>
    <w:rsid w:val="00A15089"/>
    <w:rsid w:val="00A1514A"/>
    <w:rsid w:val="00A15BE1"/>
    <w:rsid w:val="00A16549"/>
    <w:rsid w:val="00A16806"/>
    <w:rsid w:val="00A17B0B"/>
    <w:rsid w:val="00A17F7F"/>
    <w:rsid w:val="00A17FE5"/>
    <w:rsid w:val="00A20486"/>
    <w:rsid w:val="00A20779"/>
    <w:rsid w:val="00A220B6"/>
    <w:rsid w:val="00A22D7F"/>
    <w:rsid w:val="00A2393D"/>
    <w:rsid w:val="00A23E88"/>
    <w:rsid w:val="00A23E99"/>
    <w:rsid w:val="00A24CC1"/>
    <w:rsid w:val="00A24F60"/>
    <w:rsid w:val="00A25B1A"/>
    <w:rsid w:val="00A26C6B"/>
    <w:rsid w:val="00A2756E"/>
    <w:rsid w:val="00A27D5E"/>
    <w:rsid w:val="00A302D9"/>
    <w:rsid w:val="00A303EE"/>
    <w:rsid w:val="00A30434"/>
    <w:rsid w:val="00A31A35"/>
    <w:rsid w:val="00A31BAB"/>
    <w:rsid w:val="00A322BF"/>
    <w:rsid w:val="00A33031"/>
    <w:rsid w:val="00A33085"/>
    <w:rsid w:val="00A333E1"/>
    <w:rsid w:val="00A3346A"/>
    <w:rsid w:val="00A34348"/>
    <w:rsid w:val="00A34356"/>
    <w:rsid w:val="00A3453F"/>
    <w:rsid w:val="00A347AF"/>
    <w:rsid w:val="00A347CC"/>
    <w:rsid w:val="00A34976"/>
    <w:rsid w:val="00A34C79"/>
    <w:rsid w:val="00A34D95"/>
    <w:rsid w:val="00A35A87"/>
    <w:rsid w:val="00A35E7D"/>
    <w:rsid w:val="00A36495"/>
    <w:rsid w:val="00A36BD7"/>
    <w:rsid w:val="00A36D7F"/>
    <w:rsid w:val="00A37695"/>
    <w:rsid w:val="00A37B91"/>
    <w:rsid w:val="00A40108"/>
    <w:rsid w:val="00A40837"/>
    <w:rsid w:val="00A40AE8"/>
    <w:rsid w:val="00A40B2F"/>
    <w:rsid w:val="00A4186B"/>
    <w:rsid w:val="00A422F0"/>
    <w:rsid w:val="00A430F8"/>
    <w:rsid w:val="00A4315F"/>
    <w:rsid w:val="00A432DD"/>
    <w:rsid w:val="00A433B2"/>
    <w:rsid w:val="00A433D6"/>
    <w:rsid w:val="00A433E3"/>
    <w:rsid w:val="00A435C4"/>
    <w:rsid w:val="00A43991"/>
    <w:rsid w:val="00A43CEA"/>
    <w:rsid w:val="00A44281"/>
    <w:rsid w:val="00A457A4"/>
    <w:rsid w:val="00A45887"/>
    <w:rsid w:val="00A4608A"/>
    <w:rsid w:val="00A47113"/>
    <w:rsid w:val="00A477B8"/>
    <w:rsid w:val="00A50525"/>
    <w:rsid w:val="00A50838"/>
    <w:rsid w:val="00A50C6D"/>
    <w:rsid w:val="00A50F80"/>
    <w:rsid w:val="00A51273"/>
    <w:rsid w:val="00A51BB4"/>
    <w:rsid w:val="00A51E67"/>
    <w:rsid w:val="00A526B1"/>
    <w:rsid w:val="00A5326A"/>
    <w:rsid w:val="00A53B92"/>
    <w:rsid w:val="00A53F08"/>
    <w:rsid w:val="00A5543E"/>
    <w:rsid w:val="00A55839"/>
    <w:rsid w:val="00A55E42"/>
    <w:rsid w:val="00A55EF2"/>
    <w:rsid w:val="00A55F55"/>
    <w:rsid w:val="00A56376"/>
    <w:rsid w:val="00A5693A"/>
    <w:rsid w:val="00A5699A"/>
    <w:rsid w:val="00A57A6F"/>
    <w:rsid w:val="00A602BA"/>
    <w:rsid w:val="00A609E3"/>
    <w:rsid w:val="00A60FC1"/>
    <w:rsid w:val="00A611C2"/>
    <w:rsid w:val="00A61485"/>
    <w:rsid w:val="00A615DA"/>
    <w:rsid w:val="00A6172A"/>
    <w:rsid w:val="00A61898"/>
    <w:rsid w:val="00A61932"/>
    <w:rsid w:val="00A622DA"/>
    <w:rsid w:val="00A62C18"/>
    <w:rsid w:val="00A6310B"/>
    <w:rsid w:val="00A63609"/>
    <w:rsid w:val="00A6383C"/>
    <w:rsid w:val="00A63A46"/>
    <w:rsid w:val="00A63D33"/>
    <w:rsid w:val="00A63F6B"/>
    <w:rsid w:val="00A64629"/>
    <w:rsid w:val="00A64A60"/>
    <w:rsid w:val="00A64B9F"/>
    <w:rsid w:val="00A64C78"/>
    <w:rsid w:val="00A64F24"/>
    <w:rsid w:val="00A64FBB"/>
    <w:rsid w:val="00A65146"/>
    <w:rsid w:val="00A65B63"/>
    <w:rsid w:val="00A660EE"/>
    <w:rsid w:val="00A6617E"/>
    <w:rsid w:val="00A663E0"/>
    <w:rsid w:val="00A66620"/>
    <w:rsid w:val="00A667BE"/>
    <w:rsid w:val="00A66E9A"/>
    <w:rsid w:val="00A6704D"/>
    <w:rsid w:val="00A67172"/>
    <w:rsid w:val="00A67186"/>
    <w:rsid w:val="00A672F6"/>
    <w:rsid w:val="00A67A3F"/>
    <w:rsid w:val="00A67D16"/>
    <w:rsid w:val="00A67E32"/>
    <w:rsid w:val="00A70AB4"/>
    <w:rsid w:val="00A71379"/>
    <w:rsid w:val="00A717CF"/>
    <w:rsid w:val="00A71E68"/>
    <w:rsid w:val="00A72320"/>
    <w:rsid w:val="00A737F7"/>
    <w:rsid w:val="00A7398F"/>
    <w:rsid w:val="00A73DA7"/>
    <w:rsid w:val="00A74B8B"/>
    <w:rsid w:val="00A760DE"/>
    <w:rsid w:val="00A76531"/>
    <w:rsid w:val="00A76548"/>
    <w:rsid w:val="00A7674F"/>
    <w:rsid w:val="00A77256"/>
    <w:rsid w:val="00A777E2"/>
    <w:rsid w:val="00A77BE8"/>
    <w:rsid w:val="00A806A2"/>
    <w:rsid w:val="00A80F73"/>
    <w:rsid w:val="00A8128D"/>
    <w:rsid w:val="00A81AA8"/>
    <w:rsid w:val="00A81E68"/>
    <w:rsid w:val="00A81EFF"/>
    <w:rsid w:val="00A82484"/>
    <w:rsid w:val="00A82893"/>
    <w:rsid w:val="00A82A6D"/>
    <w:rsid w:val="00A83D67"/>
    <w:rsid w:val="00A8414B"/>
    <w:rsid w:val="00A84263"/>
    <w:rsid w:val="00A843CC"/>
    <w:rsid w:val="00A84B76"/>
    <w:rsid w:val="00A8511F"/>
    <w:rsid w:val="00A85205"/>
    <w:rsid w:val="00A85312"/>
    <w:rsid w:val="00A85C9C"/>
    <w:rsid w:val="00A85F0C"/>
    <w:rsid w:val="00A86064"/>
    <w:rsid w:val="00A86094"/>
    <w:rsid w:val="00A86736"/>
    <w:rsid w:val="00A86DB2"/>
    <w:rsid w:val="00A875F4"/>
    <w:rsid w:val="00A87B9B"/>
    <w:rsid w:val="00A90185"/>
    <w:rsid w:val="00A906D4"/>
    <w:rsid w:val="00A9151A"/>
    <w:rsid w:val="00A91956"/>
    <w:rsid w:val="00A92462"/>
    <w:rsid w:val="00A925A4"/>
    <w:rsid w:val="00A925E4"/>
    <w:rsid w:val="00A926D8"/>
    <w:rsid w:val="00A92895"/>
    <w:rsid w:val="00A92DB6"/>
    <w:rsid w:val="00A92EBE"/>
    <w:rsid w:val="00A93237"/>
    <w:rsid w:val="00A942BE"/>
    <w:rsid w:val="00A94654"/>
    <w:rsid w:val="00A94BA4"/>
    <w:rsid w:val="00A94CB1"/>
    <w:rsid w:val="00A9502E"/>
    <w:rsid w:val="00A9596E"/>
    <w:rsid w:val="00A961BB"/>
    <w:rsid w:val="00A961E3"/>
    <w:rsid w:val="00A96A98"/>
    <w:rsid w:val="00A96DEF"/>
    <w:rsid w:val="00A97293"/>
    <w:rsid w:val="00A9738E"/>
    <w:rsid w:val="00A974E9"/>
    <w:rsid w:val="00A97794"/>
    <w:rsid w:val="00A97B2E"/>
    <w:rsid w:val="00A97B51"/>
    <w:rsid w:val="00A97E1B"/>
    <w:rsid w:val="00AA01A1"/>
    <w:rsid w:val="00AA02EA"/>
    <w:rsid w:val="00AA0807"/>
    <w:rsid w:val="00AA142C"/>
    <w:rsid w:val="00AA1971"/>
    <w:rsid w:val="00AA235C"/>
    <w:rsid w:val="00AA26F5"/>
    <w:rsid w:val="00AA28CD"/>
    <w:rsid w:val="00AA2D74"/>
    <w:rsid w:val="00AA2EE2"/>
    <w:rsid w:val="00AA35DC"/>
    <w:rsid w:val="00AA402F"/>
    <w:rsid w:val="00AA41C2"/>
    <w:rsid w:val="00AA4EAF"/>
    <w:rsid w:val="00AA58B4"/>
    <w:rsid w:val="00AA5BD0"/>
    <w:rsid w:val="00AA5F8C"/>
    <w:rsid w:val="00AA60DA"/>
    <w:rsid w:val="00AA61A9"/>
    <w:rsid w:val="00AA708A"/>
    <w:rsid w:val="00AA7314"/>
    <w:rsid w:val="00AA79DF"/>
    <w:rsid w:val="00AA7A50"/>
    <w:rsid w:val="00AA7EC9"/>
    <w:rsid w:val="00AB11CD"/>
    <w:rsid w:val="00AB11FE"/>
    <w:rsid w:val="00AB1C03"/>
    <w:rsid w:val="00AB1C67"/>
    <w:rsid w:val="00AB1D53"/>
    <w:rsid w:val="00AB25FE"/>
    <w:rsid w:val="00AB2E2F"/>
    <w:rsid w:val="00AB2E49"/>
    <w:rsid w:val="00AB2E62"/>
    <w:rsid w:val="00AB3BC9"/>
    <w:rsid w:val="00AB430D"/>
    <w:rsid w:val="00AB464B"/>
    <w:rsid w:val="00AB486B"/>
    <w:rsid w:val="00AB4900"/>
    <w:rsid w:val="00AB4C76"/>
    <w:rsid w:val="00AB54DF"/>
    <w:rsid w:val="00AB556C"/>
    <w:rsid w:val="00AB55EB"/>
    <w:rsid w:val="00AB58CB"/>
    <w:rsid w:val="00AB6D6C"/>
    <w:rsid w:val="00AB6FBB"/>
    <w:rsid w:val="00AB7064"/>
    <w:rsid w:val="00AB7A1E"/>
    <w:rsid w:val="00AB7FE6"/>
    <w:rsid w:val="00AC00AC"/>
    <w:rsid w:val="00AC03C5"/>
    <w:rsid w:val="00AC1307"/>
    <w:rsid w:val="00AC19B4"/>
    <w:rsid w:val="00AC270C"/>
    <w:rsid w:val="00AC2B41"/>
    <w:rsid w:val="00AC2D5C"/>
    <w:rsid w:val="00AC2E85"/>
    <w:rsid w:val="00AC2F23"/>
    <w:rsid w:val="00AC3B99"/>
    <w:rsid w:val="00AC3BED"/>
    <w:rsid w:val="00AC4869"/>
    <w:rsid w:val="00AC48BA"/>
    <w:rsid w:val="00AC5494"/>
    <w:rsid w:val="00AC5843"/>
    <w:rsid w:val="00AC59A5"/>
    <w:rsid w:val="00AC59E4"/>
    <w:rsid w:val="00AC6A30"/>
    <w:rsid w:val="00AC707E"/>
    <w:rsid w:val="00AC7677"/>
    <w:rsid w:val="00AC7CBD"/>
    <w:rsid w:val="00AD0226"/>
    <w:rsid w:val="00AD027E"/>
    <w:rsid w:val="00AD06F3"/>
    <w:rsid w:val="00AD0866"/>
    <w:rsid w:val="00AD0D23"/>
    <w:rsid w:val="00AD0FDF"/>
    <w:rsid w:val="00AD1E6E"/>
    <w:rsid w:val="00AD2149"/>
    <w:rsid w:val="00AD2D6D"/>
    <w:rsid w:val="00AD2F90"/>
    <w:rsid w:val="00AD338B"/>
    <w:rsid w:val="00AD34EB"/>
    <w:rsid w:val="00AD35A3"/>
    <w:rsid w:val="00AD397E"/>
    <w:rsid w:val="00AD3B1F"/>
    <w:rsid w:val="00AD3B7E"/>
    <w:rsid w:val="00AD3E18"/>
    <w:rsid w:val="00AD5101"/>
    <w:rsid w:val="00AD551A"/>
    <w:rsid w:val="00AD5C10"/>
    <w:rsid w:val="00AD6BBF"/>
    <w:rsid w:val="00AD7017"/>
    <w:rsid w:val="00AD7250"/>
    <w:rsid w:val="00AD78A7"/>
    <w:rsid w:val="00AE062D"/>
    <w:rsid w:val="00AE0F24"/>
    <w:rsid w:val="00AE1870"/>
    <w:rsid w:val="00AE1C75"/>
    <w:rsid w:val="00AE30B4"/>
    <w:rsid w:val="00AE415E"/>
    <w:rsid w:val="00AE53AD"/>
    <w:rsid w:val="00AE59F3"/>
    <w:rsid w:val="00AE6088"/>
    <w:rsid w:val="00AE6245"/>
    <w:rsid w:val="00AE6835"/>
    <w:rsid w:val="00AE73E5"/>
    <w:rsid w:val="00AF05DF"/>
    <w:rsid w:val="00AF0B52"/>
    <w:rsid w:val="00AF0BE3"/>
    <w:rsid w:val="00AF126D"/>
    <w:rsid w:val="00AF16CC"/>
    <w:rsid w:val="00AF1765"/>
    <w:rsid w:val="00AF1937"/>
    <w:rsid w:val="00AF1D04"/>
    <w:rsid w:val="00AF1D80"/>
    <w:rsid w:val="00AF1FD7"/>
    <w:rsid w:val="00AF2457"/>
    <w:rsid w:val="00AF2873"/>
    <w:rsid w:val="00AF3252"/>
    <w:rsid w:val="00AF36B1"/>
    <w:rsid w:val="00AF3AA5"/>
    <w:rsid w:val="00AF40DD"/>
    <w:rsid w:val="00AF43F8"/>
    <w:rsid w:val="00AF4735"/>
    <w:rsid w:val="00AF4837"/>
    <w:rsid w:val="00AF55EC"/>
    <w:rsid w:val="00AF5C06"/>
    <w:rsid w:val="00AF5C69"/>
    <w:rsid w:val="00AF6978"/>
    <w:rsid w:val="00AF6B58"/>
    <w:rsid w:val="00AF6D8C"/>
    <w:rsid w:val="00AF7250"/>
    <w:rsid w:val="00AF72BD"/>
    <w:rsid w:val="00AF7C89"/>
    <w:rsid w:val="00B00167"/>
    <w:rsid w:val="00B004DA"/>
    <w:rsid w:val="00B0054F"/>
    <w:rsid w:val="00B00AE3"/>
    <w:rsid w:val="00B0133C"/>
    <w:rsid w:val="00B0139E"/>
    <w:rsid w:val="00B02A47"/>
    <w:rsid w:val="00B02C33"/>
    <w:rsid w:val="00B039B2"/>
    <w:rsid w:val="00B052D4"/>
    <w:rsid w:val="00B05567"/>
    <w:rsid w:val="00B05F9F"/>
    <w:rsid w:val="00B06300"/>
    <w:rsid w:val="00B06349"/>
    <w:rsid w:val="00B06691"/>
    <w:rsid w:val="00B06DCA"/>
    <w:rsid w:val="00B078F1"/>
    <w:rsid w:val="00B10168"/>
    <w:rsid w:val="00B11CB0"/>
    <w:rsid w:val="00B1276E"/>
    <w:rsid w:val="00B14882"/>
    <w:rsid w:val="00B14AC5"/>
    <w:rsid w:val="00B14FBE"/>
    <w:rsid w:val="00B1508A"/>
    <w:rsid w:val="00B168E3"/>
    <w:rsid w:val="00B16B22"/>
    <w:rsid w:val="00B16BA4"/>
    <w:rsid w:val="00B170D3"/>
    <w:rsid w:val="00B2001D"/>
    <w:rsid w:val="00B201D9"/>
    <w:rsid w:val="00B20C57"/>
    <w:rsid w:val="00B2153C"/>
    <w:rsid w:val="00B215B8"/>
    <w:rsid w:val="00B22BA0"/>
    <w:rsid w:val="00B2422B"/>
    <w:rsid w:val="00B242D6"/>
    <w:rsid w:val="00B244B3"/>
    <w:rsid w:val="00B256AA"/>
    <w:rsid w:val="00B256DD"/>
    <w:rsid w:val="00B25EBC"/>
    <w:rsid w:val="00B25EE9"/>
    <w:rsid w:val="00B26189"/>
    <w:rsid w:val="00B26758"/>
    <w:rsid w:val="00B26779"/>
    <w:rsid w:val="00B26AF1"/>
    <w:rsid w:val="00B26B7C"/>
    <w:rsid w:val="00B26DD5"/>
    <w:rsid w:val="00B27473"/>
    <w:rsid w:val="00B279AB"/>
    <w:rsid w:val="00B308C3"/>
    <w:rsid w:val="00B30E8B"/>
    <w:rsid w:val="00B30EEA"/>
    <w:rsid w:val="00B3152F"/>
    <w:rsid w:val="00B3165A"/>
    <w:rsid w:val="00B32183"/>
    <w:rsid w:val="00B32638"/>
    <w:rsid w:val="00B32B6C"/>
    <w:rsid w:val="00B34039"/>
    <w:rsid w:val="00B34D6D"/>
    <w:rsid w:val="00B34E90"/>
    <w:rsid w:val="00B351B0"/>
    <w:rsid w:val="00B35D62"/>
    <w:rsid w:val="00B35D82"/>
    <w:rsid w:val="00B35EF1"/>
    <w:rsid w:val="00B3622E"/>
    <w:rsid w:val="00B3642C"/>
    <w:rsid w:val="00B36C20"/>
    <w:rsid w:val="00B377D7"/>
    <w:rsid w:val="00B37868"/>
    <w:rsid w:val="00B37C78"/>
    <w:rsid w:val="00B37F8E"/>
    <w:rsid w:val="00B4057C"/>
    <w:rsid w:val="00B4089A"/>
    <w:rsid w:val="00B408DD"/>
    <w:rsid w:val="00B40DE9"/>
    <w:rsid w:val="00B40F38"/>
    <w:rsid w:val="00B41634"/>
    <w:rsid w:val="00B42892"/>
    <w:rsid w:val="00B42C94"/>
    <w:rsid w:val="00B43880"/>
    <w:rsid w:val="00B43CEA"/>
    <w:rsid w:val="00B44BD7"/>
    <w:rsid w:val="00B45996"/>
    <w:rsid w:val="00B45EF0"/>
    <w:rsid w:val="00B46893"/>
    <w:rsid w:val="00B46A82"/>
    <w:rsid w:val="00B46BAF"/>
    <w:rsid w:val="00B46C58"/>
    <w:rsid w:val="00B46E42"/>
    <w:rsid w:val="00B470E0"/>
    <w:rsid w:val="00B47225"/>
    <w:rsid w:val="00B47295"/>
    <w:rsid w:val="00B475FB"/>
    <w:rsid w:val="00B47BB1"/>
    <w:rsid w:val="00B505BF"/>
    <w:rsid w:val="00B50A16"/>
    <w:rsid w:val="00B5137A"/>
    <w:rsid w:val="00B514EA"/>
    <w:rsid w:val="00B5239F"/>
    <w:rsid w:val="00B52F4B"/>
    <w:rsid w:val="00B53028"/>
    <w:rsid w:val="00B530A8"/>
    <w:rsid w:val="00B535AE"/>
    <w:rsid w:val="00B54036"/>
    <w:rsid w:val="00B54440"/>
    <w:rsid w:val="00B54725"/>
    <w:rsid w:val="00B558C6"/>
    <w:rsid w:val="00B56B63"/>
    <w:rsid w:val="00B56E38"/>
    <w:rsid w:val="00B56E75"/>
    <w:rsid w:val="00B575B8"/>
    <w:rsid w:val="00B606B4"/>
    <w:rsid w:val="00B60B5A"/>
    <w:rsid w:val="00B60FED"/>
    <w:rsid w:val="00B61D7A"/>
    <w:rsid w:val="00B627DB"/>
    <w:rsid w:val="00B62840"/>
    <w:rsid w:val="00B6307B"/>
    <w:rsid w:val="00B63A42"/>
    <w:rsid w:val="00B64178"/>
    <w:rsid w:val="00B6474F"/>
    <w:rsid w:val="00B6580C"/>
    <w:rsid w:val="00B65E26"/>
    <w:rsid w:val="00B65E2B"/>
    <w:rsid w:val="00B66DA4"/>
    <w:rsid w:val="00B66F7A"/>
    <w:rsid w:val="00B67163"/>
    <w:rsid w:val="00B67346"/>
    <w:rsid w:val="00B676A4"/>
    <w:rsid w:val="00B67881"/>
    <w:rsid w:val="00B67C89"/>
    <w:rsid w:val="00B704EA"/>
    <w:rsid w:val="00B70885"/>
    <w:rsid w:val="00B70982"/>
    <w:rsid w:val="00B70CE2"/>
    <w:rsid w:val="00B713AA"/>
    <w:rsid w:val="00B713EB"/>
    <w:rsid w:val="00B71863"/>
    <w:rsid w:val="00B72071"/>
    <w:rsid w:val="00B7325C"/>
    <w:rsid w:val="00B73B98"/>
    <w:rsid w:val="00B73FA5"/>
    <w:rsid w:val="00B743EB"/>
    <w:rsid w:val="00B747AF"/>
    <w:rsid w:val="00B74968"/>
    <w:rsid w:val="00B75014"/>
    <w:rsid w:val="00B757A5"/>
    <w:rsid w:val="00B75BC5"/>
    <w:rsid w:val="00B75EC6"/>
    <w:rsid w:val="00B761CF"/>
    <w:rsid w:val="00B762AA"/>
    <w:rsid w:val="00B7650E"/>
    <w:rsid w:val="00B765E8"/>
    <w:rsid w:val="00B767B6"/>
    <w:rsid w:val="00B767F0"/>
    <w:rsid w:val="00B76D2C"/>
    <w:rsid w:val="00B76D80"/>
    <w:rsid w:val="00B775B1"/>
    <w:rsid w:val="00B77797"/>
    <w:rsid w:val="00B77885"/>
    <w:rsid w:val="00B77E5C"/>
    <w:rsid w:val="00B8058B"/>
    <w:rsid w:val="00B807A3"/>
    <w:rsid w:val="00B80E82"/>
    <w:rsid w:val="00B80FE1"/>
    <w:rsid w:val="00B82248"/>
    <w:rsid w:val="00B82267"/>
    <w:rsid w:val="00B8227F"/>
    <w:rsid w:val="00B82808"/>
    <w:rsid w:val="00B82BAD"/>
    <w:rsid w:val="00B8313C"/>
    <w:rsid w:val="00B83A96"/>
    <w:rsid w:val="00B84319"/>
    <w:rsid w:val="00B8446E"/>
    <w:rsid w:val="00B84F67"/>
    <w:rsid w:val="00B85136"/>
    <w:rsid w:val="00B85347"/>
    <w:rsid w:val="00B85752"/>
    <w:rsid w:val="00B85A6F"/>
    <w:rsid w:val="00B85D6C"/>
    <w:rsid w:val="00B86F25"/>
    <w:rsid w:val="00B87321"/>
    <w:rsid w:val="00B874A0"/>
    <w:rsid w:val="00B87EA0"/>
    <w:rsid w:val="00B90319"/>
    <w:rsid w:val="00B90778"/>
    <w:rsid w:val="00B9096C"/>
    <w:rsid w:val="00B91210"/>
    <w:rsid w:val="00B91919"/>
    <w:rsid w:val="00B91D82"/>
    <w:rsid w:val="00B923CA"/>
    <w:rsid w:val="00B929D5"/>
    <w:rsid w:val="00B932FA"/>
    <w:rsid w:val="00B93E34"/>
    <w:rsid w:val="00B943C1"/>
    <w:rsid w:val="00B9446E"/>
    <w:rsid w:val="00B947C8"/>
    <w:rsid w:val="00B949CD"/>
    <w:rsid w:val="00B94DEB"/>
    <w:rsid w:val="00B9597F"/>
    <w:rsid w:val="00B95BE3"/>
    <w:rsid w:val="00B962FF"/>
    <w:rsid w:val="00B96B32"/>
    <w:rsid w:val="00B9703B"/>
    <w:rsid w:val="00B97769"/>
    <w:rsid w:val="00B978F7"/>
    <w:rsid w:val="00B97919"/>
    <w:rsid w:val="00B97AD7"/>
    <w:rsid w:val="00B97BB7"/>
    <w:rsid w:val="00B97CB5"/>
    <w:rsid w:val="00B97D19"/>
    <w:rsid w:val="00BA049F"/>
    <w:rsid w:val="00BA06C8"/>
    <w:rsid w:val="00BA08A8"/>
    <w:rsid w:val="00BA0C50"/>
    <w:rsid w:val="00BA1C02"/>
    <w:rsid w:val="00BA1EE6"/>
    <w:rsid w:val="00BA30E6"/>
    <w:rsid w:val="00BA3265"/>
    <w:rsid w:val="00BA3491"/>
    <w:rsid w:val="00BA3881"/>
    <w:rsid w:val="00BA400E"/>
    <w:rsid w:val="00BA46B5"/>
    <w:rsid w:val="00BA4CDD"/>
    <w:rsid w:val="00BA5C15"/>
    <w:rsid w:val="00BA647E"/>
    <w:rsid w:val="00BA6A99"/>
    <w:rsid w:val="00BA7A24"/>
    <w:rsid w:val="00BB0191"/>
    <w:rsid w:val="00BB0491"/>
    <w:rsid w:val="00BB0635"/>
    <w:rsid w:val="00BB0813"/>
    <w:rsid w:val="00BB0B4E"/>
    <w:rsid w:val="00BB0D7B"/>
    <w:rsid w:val="00BB0E91"/>
    <w:rsid w:val="00BB14A8"/>
    <w:rsid w:val="00BB1B2C"/>
    <w:rsid w:val="00BB1BD3"/>
    <w:rsid w:val="00BB1D50"/>
    <w:rsid w:val="00BB1F2B"/>
    <w:rsid w:val="00BB2FCD"/>
    <w:rsid w:val="00BB32C9"/>
    <w:rsid w:val="00BB3629"/>
    <w:rsid w:val="00BB36CB"/>
    <w:rsid w:val="00BB3700"/>
    <w:rsid w:val="00BB40AA"/>
    <w:rsid w:val="00BB47C7"/>
    <w:rsid w:val="00BB4BBA"/>
    <w:rsid w:val="00BB56FC"/>
    <w:rsid w:val="00BB57F5"/>
    <w:rsid w:val="00BB64A6"/>
    <w:rsid w:val="00BB7088"/>
    <w:rsid w:val="00BB733C"/>
    <w:rsid w:val="00BB740B"/>
    <w:rsid w:val="00BB7570"/>
    <w:rsid w:val="00BB7F7A"/>
    <w:rsid w:val="00BC0044"/>
    <w:rsid w:val="00BC04AA"/>
    <w:rsid w:val="00BC059D"/>
    <w:rsid w:val="00BC065F"/>
    <w:rsid w:val="00BC0FE1"/>
    <w:rsid w:val="00BC15D5"/>
    <w:rsid w:val="00BC1831"/>
    <w:rsid w:val="00BC19BA"/>
    <w:rsid w:val="00BC19C5"/>
    <w:rsid w:val="00BC1BC3"/>
    <w:rsid w:val="00BC1C82"/>
    <w:rsid w:val="00BC226F"/>
    <w:rsid w:val="00BC2A44"/>
    <w:rsid w:val="00BC2FDD"/>
    <w:rsid w:val="00BC4761"/>
    <w:rsid w:val="00BC4915"/>
    <w:rsid w:val="00BC4FCE"/>
    <w:rsid w:val="00BC515D"/>
    <w:rsid w:val="00BC5BA9"/>
    <w:rsid w:val="00BC5C4C"/>
    <w:rsid w:val="00BC67D7"/>
    <w:rsid w:val="00BC6BFC"/>
    <w:rsid w:val="00BC718A"/>
    <w:rsid w:val="00BC7299"/>
    <w:rsid w:val="00BC775C"/>
    <w:rsid w:val="00BD052B"/>
    <w:rsid w:val="00BD08A3"/>
    <w:rsid w:val="00BD1001"/>
    <w:rsid w:val="00BD11FF"/>
    <w:rsid w:val="00BD1363"/>
    <w:rsid w:val="00BD14BD"/>
    <w:rsid w:val="00BD175B"/>
    <w:rsid w:val="00BD2063"/>
    <w:rsid w:val="00BD20DF"/>
    <w:rsid w:val="00BD263F"/>
    <w:rsid w:val="00BD26FA"/>
    <w:rsid w:val="00BD28BA"/>
    <w:rsid w:val="00BD2AF1"/>
    <w:rsid w:val="00BD347D"/>
    <w:rsid w:val="00BD36E8"/>
    <w:rsid w:val="00BD37C4"/>
    <w:rsid w:val="00BD39C3"/>
    <w:rsid w:val="00BD4058"/>
    <w:rsid w:val="00BD4A50"/>
    <w:rsid w:val="00BD4EEB"/>
    <w:rsid w:val="00BD597C"/>
    <w:rsid w:val="00BD6B86"/>
    <w:rsid w:val="00BD79D8"/>
    <w:rsid w:val="00BE0CF0"/>
    <w:rsid w:val="00BE1332"/>
    <w:rsid w:val="00BE1F57"/>
    <w:rsid w:val="00BE223B"/>
    <w:rsid w:val="00BE2EB6"/>
    <w:rsid w:val="00BE35FE"/>
    <w:rsid w:val="00BE360B"/>
    <w:rsid w:val="00BE364E"/>
    <w:rsid w:val="00BE375A"/>
    <w:rsid w:val="00BE3FBA"/>
    <w:rsid w:val="00BE4050"/>
    <w:rsid w:val="00BE4A92"/>
    <w:rsid w:val="00BE4C83"/>
    <w:rsid w:val="00BE5AC7"/>
    <w:rsid w:val="00BE6DAC"/>
    <w:rsid w:val="00BE6EB7"/>
    <w:rsid w:val="00BE6F2F"/>
    <w:rsid w:val="00BE6F69"/>
    <w:rsid w:val="00BE7527"/>
    <w:rsid w:val="00BE7EC3"/>
    <w:rsid w:val="00BF0477"/>
    <w:rsid w:val="00BF085D"/>
    <w:rsid w:val="00BF09ED"/>
    <w:rsid w:val="00BF0EBE"/>
    <w:rsid w:val="00BF0FE1"/>
    <w:rsid w:val="00BF12D3"/>
    <w:rsid w:val="00BF18F4"/>
    <w:rsid w:val="00BF2673"/>
    <w:rsid w:val="00BF2CF3"/>
    <w:rsid w:val="00BF30EF"/>
    <w:rsid w:val="00BF318C"/>
    <w:rsid w:val="00BF34FF"/>
    <w:rsid w:val="00BF35A1"/>
    <w:rsid w:val="00BF4A9E"/>
    <w:rsid w:val="00BF4B5C"/>
    <w:rsid w:val="00BF4F65"/>
    <w:rsid w:val="00BF51A0"/>
    <w:rsid w:val="00BF51FE"/>
    <w:rsid w:val="00BF61C2"/>
    <w:rsid w:val="00BF61F2"/>
    <w:rsid w:val="00BF6264"/>
    <w:rsid w:val="00BF64E8"/>
    <w:rsid w:val="00BF6604"/>
    <w:rsid w:val="00BF67B1"/>
    <w:rsid w:val="00C0061D"/>
    <w:rsid w:val="00C011FB"/>
    <w:rsid w:val="00C02349"/>
    <w:rsid w:val="00C02751"/>
    <w:rsid w:val="00C02CFC"/>
    <w:rsid w:val="00C02E16"/>
    <w:rsid w:val="00C02E82"/>
    <w:rsid w:val="00C0585F"/>
    <w:rsid w:val="00C062D8"/>
    <w:rsid w:val="00C06CC9"/>
    <w:rsid w:val="00C06DB0"/>
    <w:rsid w:val="00C074AE"/>
    <w:rsid w:val="00C07914"/>
    <w:rsid w:val="00C07945"/>
    <w:rsid w:val="00C07A72"/>
    <w:rsid w:val="00C102D9"/>
    <w:rsid w:val="00C1058F"/>
    <w:rsid w:val="00C106E7"/>
    <w:rsid w:val="00C10A84"/>
    <w:rsid w:val="00C11ACB"/>
    <w:rsid w:val="00C11B0E"/>
    <w:rsid w:val="00C11DE6"/>
    <w:rsid w:val="00C11F90"/>
    <w:rsid w:val="00C127BF"/>
    <w:rsid w:val="00C12B17"/>
    <w:rsid w:val="00C1357B"/>
    <w:rsid w:val="00C13DDD"/>
    <w:rsid w:val="00C143DE"/>
    <w:rsid w:val="00C14448"/>
    <w:rsid w:val="00C14C20"/>
    <w:rsid w:val="00C14DC8"/>
    <w:rsid w:val="00C14F89"/>
    <w:rsid w:val="00C1525D"/>
    <w:rsid w:val="00C16573"/>
    <w:rsid w:val="00C16A71"/>
    <w:rsid w:val="00C17451"/>
    <w:rsid w:val="00C20052"/>
    <w:rsid w:val="00C20702"/>
    <w:rsid w:val="00C20B15"/>
    <w:rsid w:val="00C20D46"/>
    <w:rsid w:val="00C21060"/>
    <w:rsid w:val="00C2141A"/>
    <w:rsid w:val="00C21457"/>
    <w:rsid w:val="00C21698"/>
    <w:rsid w:val="00C21931"/>
    <w:rsid w:val="00C21AF4"/>
    <w:rsid w:val="00C21D39"/>
    <w:rsid w:val="00C21EB9"/>
    <w:rsid w:val="00C22B13"/>
    <w:rsid w:val="00C22F18"/>
    <w:rsid w:val="00C232D4"/>
    <w:rsid w:val="00C23611"/>
    <w:rsid w:val="00C2361E"/>
    <w:rsid w:val="00C23BE2"/>
    <w:rsid w:val="00C23C7F"/>
    <w:rsid w:val="00C23E14"/>
    <w:rsid w:val="00C23E48"/>
    <w:rsid w:val="00C23E82"/>
    <w:rsid w:val="00C23ECE"/>
    <w:rsid w:val="00C2499B"/>
    <w:rsid w:val="00C2503D"/>
    <w:rsid w:val="00C250CA"/>
    <w:rsid w:val="00C2525E"/>
    <w:rsid w:val="00C25658"/>
    <w:rsid w:val="00C256BB"/>
    <w:rsid w:val="00C25BB3"/>
    <w:rsid w:val="00C25EC0"/>
    <w:rsid w:val="00C25F1C"/>
    <w:rsid w:val="00C263B6"/>
    <w:rsid w:val="00C269E7"/>
    <w:rsid w:val="00C26D84"/>
    <w:rsid w:val="00C26D88"/>
    <w:rsid w:val="00C26FB6"/>
    <w:rsid w:val="00C27156"/>
    <w:rsid w:val="00C27395"/>
    <w:rsid w:val="00C276B2"/>
    <w:rsid w:val="00C30131"/>
    <w:rsid w:val="00C304A4"/>
    <w:rsid w:val="00C309E8"/>
    <w:rsid w:val="00C30FA5"/>
    <w:rsid w:val="00C31570"/>
    <w:rsid w:val="00C31FA8"/>
    <w:rsid w:val="00C32234"/>
    <w:rsid w:val="00C3251C"/>
    <w:rsid w:val="00C326C1"/>
    <w:rsid w:val="00C32724"/>
    <w:rsid w:val="00C33079"/>
    <w:rsid w:val="00C33150"/>
    <w:rsid w:val="00C335B0"/>
    <w:rsid w:val="00C339AD"/>
    <w:rsid w:val="00C33F08"/>
    <w:rsid w:val="00C34271"/>
    <w:rsid w:val="00C342F1"/>
    <w:rsid w:val="00C34E72"/>
    <w:rsid w:val="00C35566"/>
    <w:rsid w:val="00C35EB1"/>
    <w:rsid w:val="00C36359"/>
    <w:rsid w:val="00C37206"/>
    <w:rsid w:val="00C372DE"/>
    <w:rsid w:val="00C377B8"/>
    <w:rsid w:val="00C378EF"/>
    <w:rsid w:val="00C37B89"/>
    <w:rsid w:val="00C409BE"/>
    <w:rsid w:val="00C40CF4"/>
    <w:rsid w:val="00C40DC8"/>
    <w:rsid w:val="00C415E9"/>
    <w:rsid w:val="00C41931"/>
    <w:rsid w:val="00C4194E"/>
    <w:rsid w:val="00C41B4E"/>
    <w:rsid w:val="00C41E36"/>
    <w:rsid w:val="00C420C8"/>
    <w:rsid w:val="00C425EB"/>
    <w:rsid w:val="00C42833"/>
    <w:rsid w:val="00C431E6"/>
    <w:rsid w:val="00C43D9A"/>
    <w:rsid w:val="00C44797"/>
    <w:rsid w:val="00C448D8"/>
    <w:rsid w:val="00C4512E"/>
    <w:rsid w:val="00C459E9"/>
    <w:rsid w:val="00C45CEC"/>
    <w:rsid w:val="00C46FA3"/>
    <w:rsid w:val="00C46FC1"/>
    <w:rsid w:val="00C47232"/>
    <w:rsid w:val="00C47511"/>
    <w:rsid w:val="00C47FAB"/>
    <w:rsid w:val="00C50073"/>
    <w:rsid w:val="00C5007C"/>
    <w:rsid w:val="00C500E9"/>
    <w:rsid w:val="00C50AD2"/>
    <w:rsid w:val="00C50BE1"/>
    <w:rsid w:val="00C5137D"/>
    <w:rsid w:val="00C518D2"/>
    <w:rsid w:val="00C51E58"/>
    <w:rsid w:val="00C51EF1"/>
    <w:rsid w:val="00C521C9"/>
    <w:rsid w:val="00C52D1F"/>
    <w:rsid w:val="00C53172"/>
    <w:rsid w:val="00C531AC"/>
    <w:rsid w:val="00C53EDC"/>
    <w:rsid w:val="00C547A1"/>
    <w:rsid w:val="00C549BF"/>
    <w:rsid w:val="00C54F9D"/>
    <w:rsid w:val="00C55A18"/>
    <w:rsid w:val="00C55BFE"/>
    <w:rsid w:val="00C55CBA"/>
    <w:rsid w:val="00C55D8C"/>
    <w:rsid w:val="00C56957"/>
    <w:rsid w:val="00C56A76"/>
    <w:rsid w:val="00C572C6"/>
    <w:rsid w:val="00C576C4"/>
    <w:rsid w:val="00C57831"/>
    <w:rsid w:val="00C57C7B"/>
    <w:rsid w:val="00C604F8"/>
    <w:rsid w:val="00C6056A"/>
    <w:rsid w:val="00C62742"/>
    <w:rsid w:val="00C62A0B"/>
    <w:rsid w:val="00C638D9"/>
    <w:rsid w:val="00C63B4E"/>
    <w:rsid w:val="00C63F89"/>
    <w:rsid w:val="00C6465F"/>
    <w:rsid w:val="00C646D8"/>
    <w:rsid w:val="00C647BD"/>
    <w:rsid w:val="00C647C2"/>
    <w:rsid w:val="00C64810"/>
    <w:rsid w:val="00C64A91"/>
    <w:rsid w:val="00C65B51"/>
    <w:rsid w:val="00C65C24"/>
    <w:rsid w:val="00C65E7D"/>
    <w:rsid w:val="00C65E98"/>
    <w:rsid w:val="00C65E9A"/>
    <w:rsid w:val="00C663FA"/>
    <w:rsid w:val="00C66410"/>
    <w:rsid w:val="00C67757"/>
    <w:rsid w:val="00C706E2"/>
    <w:rsid w:val="00C70BD2"/>
    <w:rsid w:val="00C70F74"/>
    <w:rsid w:val="00C71343"/>
    <w:rsid w:val="00C7187F"/>
    <w:rsid w:val="00C72AA1"/>
    <w:rsid w:val="00C72AA4"/>
    <w:rsid w:val="00C72BFF"/>
    <w:rsid w:val="00C72C82"/>
    <w:rsid w:val="00C72CC6"/>
    <w:rsid w:val="00C72E8C"/>
    <w:rsid w:val="00C73614"/>
    <w:rsid w:val="00C74F16"/>
    <w:rsid w:val="00C750C7"/>
    <w:rsid w:val="00C7556D"/>
    <w:rsid w:val="00C755B4"/>
    <w:rsid w:val="00C756D9"/>
    <w:rsid w:val="00C75971"/>
    <w:rsid w:val="00C75ABC"/>
    <w:rsid w:val="00C775B6"/>
    <w:rsid w:val="00C77C56"/>
    <w:rsid w:val="00C77EBB"/>
    <w:rsid w:val="00C80B87"/>
    <w:rsid w:val="00C80EB8"/>
    <w:rsid w:val="00C810DB"/>
    <w:rsid w:val="00C813F3"/>
    <w:rsid w:val="00C815EE"/>
    <w:rsid w:val="00C8176B"/>
    <w:rsid w:val="00C82108"/>
    <w:rsid w:val="00C822EF"/>
    <w:rsid w:val="00C824A8"/>
    <w:rsid w:val="00C82A39"/>
    <w:rsid w:val="00C82E92"/>
    <w:rsid w:val="00C82EC4"/>
    <w:rsid w:val="00C82F9B"/>
    <w:rsid w:val="00C83357"/>
    <w:rsid w:val="00C83379"/>
    <w:rsid w:val="00C837DC"/>
    <w:rsid w:val="00C83A3B"/>
    <w:rsid w:val="00C83B17"/>
    <w:rsid w:val="00C83B74"/>
    <w:rsid w:val="00C83BA4"/>
    <w:rsid w:val="00C84662"/>
    <w:rsid w:val="00C8589D"/>
    <w:rsid w:val="00C85DAB"/>
    <w:rsid w:val="00C85E93"/>
    <w:rsid w:val="00C861B4"/>
    <w:rsid w:val="00C8629F"/>
    <w:rsid w:val="00C86C91"/>
    <w:rsid w:val="00C871D6"/>
    <w:rsid w:val="00C8790A"/>
    <w:rsid w:val="00C87F1A"/>
    <w:rsid w:val="00C903AB"/>
    <w:rsid w:val="00C903F0"/>
    <w:rsid w:val="00C9091F"/>
    <w:rsid w:val="00C90B41"/>
    <w:rsid w:val="00C90DAB"/>
    <w:rsid w:val="00C91314"/>
    <w:rsid w:val="00C915D7"/>
    <w:rsid w:val="00C91708"/>
    <w:rsid w:val="00C9203F"/>
    <w:rsid w:val="00C926E1"/>
    <w:rsid w:val="00C92737"/>
    <w:rsid w:val="00C9279E"/>
    <w:rsid w:val="00C9282C"/>
    <w:rsid w:val="00C92AE2"/>
    <w:rsid w:val="00C92C75"/>
    <w:rsid w:val="00C93EFB"/>
    <w:rsid w:val="00C9514A"/>
    <w:rsid w:val="00C952E7"/>
    <w:rsid w:val="00C95A60"/>
    <w:rsid w:val="00C95C27"/>
    <w:rsid w:val="00C95F3C"/>
    <w:rsid w:val="00C96509"/>
    <w:rsid w:val="00C96B66"/>
    <w:rsid w:val="00CA04CB"/>
    <w:rsid w:val="00CA0A10"/>
    <w:rsid w:val="00CA0C5F"/>
    <w:rsid w:val="00CA0ED6"/>
    <w:rsid w:val="00CA0F6C"/>
    <w:rsid w:val="00CA0FD4"/>
    <w:rsid w:val="00CA1ADC"/>
    <w:rsid w:val="00CA22A9"/>
    <w:rsid w:val="00CA22BF"/>
    <w:rsid w:val="00CA23D3"/>
    <w:rsid w:val="00CA33FD"/>
    <w:rsid w:val="00CA37B4"/>
    <w:rsid w:val="00CA3A79"/>
    <w:rsid w:val="00CA3EA9"/>
    <w:rsid w:val="00CA45DD"/>
    <w:rsid w:val="00CA47E5"/>
    <w:rsid w:val="00CA4842"/>
    <w:rsid w:val="00CA4D6C"/>
    <w:rsid w:val="00CA4E24"/>
    <w:rsid w:val="00CA4ECE"/>
    <w:rsid w:val="00CA4FD0"/>
    <w:rsid w:val="00CA5279"/>
    <w:rsid w:val="00CA54DF"/>
    <w:rsid w:val="00CA5B52"/>
    <w:rsid w:val="00CA5C87"/>
    <w:rsid w:val="00CA5D78"/>
    <w:rsid w:val="00CA620B"/>
    <w:rsid w:val="00CA6799"/>
    <w:rsid w:val="00CA6B21"/>
    <w:rsid w:val="00CA6D3A"/>
    <w:rsid w:val="00CA6D92"/>
    <w:rsid w:val="00CA6EE4"/>
    <w:rsid w:val="00CA7169"/>
    <w:rsid w:val="00CA734A"/>
    <w:rsid w:val="00CA7797"/>
    <w:rsid w:val="00CA77B5"/>
    <w:rsid w:val="00CB012C"/>
    <w:rsid w:val="00CB0268"/>
    <w:rsid w:val="00CB0378"/>
    <w:rsid w:val="00CB07F7"/>
    <w:rsid w:val="00CB14C0"/>
    <w:rsid w:val="00CB17F3"/>
    <w:rsid w:val="00CB1851"/>
    <w:rsid w:val="00CB18E8"/>
    <w:rsid w:val="00CB2124"/>
    <w:rsid w:val="00CB215B"/>
    <w:rsid w:val="00CB2360"/>
    <w:rsid w:val="00CB26B6"/>
    <w:rsid w:val="00CB2F2D"/>
    <w:rsid w:val="00CB30FC"/>
    <w:rsid w:val="00CB3406"/>
    <w:rsid w:val="00CB3496"/>
    <w:rsid w:val="00CB4056"/>
    <w:rsid w:val="00CB4195"/>
    <w:rsid w:val="00CB4518"/>
    <w:rsid w:val="00CB51D8"/>
    <w:rsid w:val="00CB5570"/>
    <w:rsid w:val="00CB5C32"/>
    <w:rsid w:val="00CB5CC5"/>
    <w:rsid w:val="00CB5D56"/>
    <w:rsid w:val="00CB6308"/>
    <w:rsid w:val="00CB67CE"/>
    <w:rsid w:val="00CB6B81"/>
    <w:rsid w:val="00CB7127"/>
    <w:rsid w:val="00CB71D5"/>
    <w:rsid w:val="00CB7C28"/>
    <w:rsid w:val="00CC05CE"/>
    <w:rsid w:val="00CC0F66"/>
    <w:rsid w:val="00CC1EAB"/>
    <w:rsid w:val="00CC2148"/>
    <w:rsid w:val="00CC2A9C"/>
    <w:rsid w:val="00CC2D06"/>
    <w:rsid w:val="00CC31EF"/>
    <w:rsid w:val="00CC3442"/>
    <w:rsid w:val="00CC35CC"/>
    <w:rsid w:val="00CC3C35"/>
    <w:rsid w:val="00CC42D0"/>
    <w:rsid w:val="00CC4881"/>
    <w:rsid w:val="00CC4FC0"/>
    <w:rsid w:val="00CC547F"/>
    <w:rsid w:val="00CC5C89"/>
    <w:rsid w:val="00CC5E03"/>
    <w:rsid w:val="00CC5F9D"/>
    <w:rsid w:val="00CC7B4A"/>
    <w:rsid w:val="00CD1069"/>
    <w:rsid w:val="00CD14FC"/>
    <w:rsid w:val="00CD1A82"/>
    <w:rsid w:val="00CD1E0A"/>
    <w:rsid w:val="00CD2E51"/>
    <w:rsid w:val="00CD338A"/>
    <w:rsid w:val="00CD3EAA"/>
    <w:rsid w:val="00CD3F20"/>
    <w:rsid w:val="00CD4371"/>
    <w:rsid w:val="00CD4687"/>
    <w:rsid w:val="00CD4A14"/>
    <w:rsid w:val="00CD566C"/>
    <w:rsid w:val="00CD5711"/>
    <w:rsid w:val="00CD5B43"/>
    <w:rsid w:val="00CD6053"/>
    <w:rsid w:val="00CD6C20"/>
    <w:rsid w:val="00CD73A6"/>
    <w:rsid w:val="00CD75E5"/>
    <w:rsid w:val="00CD764B"/>
    <w:rsid w:val="00CE0323"/>
    <w:rsid w:val="00CE0835"/>
    <w:rsid w:val="00CE0951"/>
    <w:rsid w:val="00CE09F2"/>
    <w:rsid w:val="00CE10E0"/>
    <w:rsid w:val="00CE1710"/>
    <w:rsid w:val="00CE174A"/>
    <w:rsid w:val="00CE1961"/>
    <w:rsid w:val="00CE1FCF"/>
    <w:rsid w:val="00CE214E"/>
    <w:rsid w:val="00CE2A2E"/>
    <w:rsid w:val="00CE2D8D"/>
    <w:rsid w:val="00CE389E"/>
    <w:rsid w:val="00CE3AB6"/>
    <w:rsid w:val="00CE410F"/>
    <w:rsid w:val="00CE4B47"/>
    <w:rsid w:val="00CE4D06"/>
    <w:rsid w:val="00CE5645"/>
    <w:rsid w:val="00CE5753"/>
    <w:rsid w:val="00CE5B50"/>
    <w:rsid w:val="00CE6517"/>
    <w:rsid w:val="00CE69E6"/>
    <w:rsid w:val="00CE71E9"/>
    <w:rsid w:val="00CE73F7"/>
    <w:rsid w:val="00CE77A8"/>
    <w:rsid w:val="00CE77AB"/>
    <w:rsid w:val="00CE7849"/>
    <w:rsid w:val="00CF0122"/>
    <w:rsid w:val="00CF0F21"/>
    <w:rsid w:val="00CF0F62"/>
    <w:rsid w:val="00CF1DED"/>
    <w:rsid w:val="00CF288E"/>
    <w:rsid w:val="00CF3052"/>
    <w:rsid w:val="00CF4471"/>
    <w:rsid w:val="00CF4FBB"/>
    <w:rsid w:val="00CF5141"/>
    <w:rsid w:val="00CF5259"/>
    <w:rsid w:val="00CF58B1"/>
    <w:rsid w:val="00CF6B16"/>
    <w:rsid w:val="00CF6E21"/>
    <w:rsid w:val="00CF74D4"/>
    <w:rsid w:val="00CF7673"/>
    <w:rsid w:val="00CF76F4"/>
    <w:rsid w:val="00CF77DE"/>
    <w:rsid w:val="00D00233"/>
    <w:rsid w:val="00D00397"/>
    <w:rsid w:val="00D00612"/>
    <w:rsid w:val="00D00A57"/>
    <w:rsid w:val="00D00AEF"/>
    <w:rsid w:val="00D0122E"/>
    <w:rsid w:val="00D012AF"/>
    <w:rsid w:val="00D01EDC"/>
    <w:rsid w:val="00D02051"/>
    <w:rsid w:val="00D02129"/>
    <w:rsid w:val="00D02356"/>
    <w:rsid w:val="00D02AF6"/>
    <w:rsid w:val="00D02C00"/>
    <w:rsid w:val="00D02E8B"/>
    <w:rsid w:val="00D03171"/>
    <w:rsid w:val="00D038A4"/>
    <w:rsid w:val="00D042B6"/>
    <w:rsid w:val="00D04423"/>
    <w:rsid w:val="00D0492B"/>
    <w:rsid w:val="00D05017"/>
    <w:rsid w:val="00D052A2"/>
    <w:rsid w:val="00D0606E"/>
    <w:rsid w:val="00D06532"/>
    <w:rsid w:val="00D06D73"/>
    <w:rsid w:val="00D07150"/>
    <w:rsid w:val="00D07C52"/>
    <w:rsid w:val="00D07DAA"/>
    <w:rsid w:val="00D101CD"/>
    <w:rsid w:val="00D103F3"/>
    <w:rsid w:val="00D10623"/>
    <w:rsid w:val="00D10629"/>
    <w:rsid w:val="00D10778"/>
    <w:rsid w:val="00D114B8"/>
    <w:rsid w:val="00D11F39"/>
    <w:rsid w:val="00D120B1"/>
    <w:rsid w:val="00D123B8"/>
    <w:rsid w:val="00D12EAE"/>
    <w:rsid w:val="00D13EE5"/>
    <w:rsid w:val="00D141ED"/>
    <w:rsid w:val="00D144C2"/>
    <w:rsid w:val="00D14921"/>
    <w:rsid w:val="00D1560E"/>
    <w:rsid w:val="00D156AD"/>
    <w:rsid w:val="00D1579D"/>
    <w:rsid w:val="00D15FDE"/>
    <w:rsid w:val="00D1625D"/>
    <w:rsid w:val="00D16269"/>
    <w:rsid w:val="00D16298"/>
    <w:rsid w:val="00D1658B"/>
    <w:rsid w:val="00D166EC"/>
    <w:rsid w:val="00D17041"/>
    <w:rsid w:val="00D172A8"/>
    <w:rsid w:val="00D17E0A"/>
    <w:rsid w:val="00D204CA"/>
    <w:rsid w:val="00D20904"/>
    <w:rsid w:val="00D20F07"/>
    <w:rsid w:val="00D211B3"/>
    <w:rsid w:val="00D215D1"/>
    <w:rsid w:val="00D21997"/>
    <w:rsid w:val="00D22A88"/>
    <w:rsid w:val="00D22B58"/>
    <w:rsid w:val="00D22D31"/>
    <w:rsid w:val="00D23A1F"/>
    <w:rsid w:val="00D24946"/>
    <w:rsid w:val="00D253E5"/>
    <w:rsid w:val="00D257E1"/>
    <w:rsid w:val="00D25B5B"/>
    <w:rsid w:val="00D25C92"/>
    <w:rsid w:val="00D26225"/>
    <w:rsid w:val="00D266AC"/>
    <w:rsid w:val="00D2729B"/>
    <w:rsid w:val="00D27547"/>
    <w:rsid w:val="00D27594"/>
    <w:rsid w:val="00D27730"/>
    <w:rsid w:val="00D27779"/>
    <w:rsid w:val="00D27995"/>
    <w:rsid w:val="00D27C29"/>
    <w:rsid w:val="00D3025E"/>
    <w:rsid w:val="00D30463"/>
    <w:rsid w:val="00D30481"/>
    <w:rsid w:val="00D3191A"/>
    <w:rsid w:val="00D31C6B"/>
    <w:rsid w:val="00D32229"/>
    <w:rsid w:val="00D3225E"/>
    <w:rsid w:val="00D32831"/>
    <w:rsid w:val="00D32C29"/>
    <w:rsid w:val="00D3310F"/>
    <w:rsid w:val="00D3336A"/>
    <w:rsid w:val="00D33ED4"/>
    <w:rsid w:val="00D34009"/>
    <w:rsid w:val="00D34833"/>
    <w:rsid w:val="00D349A2"/>
    <w:rsid w:val="00D34E09"/>
    <w:rsid w:val="00D35647"/>
    <w:rsid w:val="00D35BB0"/>
    <w:rsid w:val="00D36811"/>
    <w:rsid w:val="00D36F89"/>
    <w:rsid w:val="00D376CA"/>
    <w:rsid w:val="00D37FFB"/>
    <w:rsid w:val="00D40561"/>
    <w:rsid w:val="00D40F20"/>
    <w:rsid w:val="00D412AB"/>
    <w:rsid w:val="00D41362"/>
    <w:rsid w:val="00D41F53"/>
    <w:rsid w:val="00D42083"/>
    <w:rsid w:val="00D4344C"/>
    <w:rsid w:val="00D4368F"/>
    <w:rsid w:val="00D436C4"/>
    <w:rsid w:val="00D43D4B"/>
    <w:rsid w:val="00D44074"/>
    <w:rsid w:val="00D4511B"/>
    <w:rsid w:val="00D45A10"/>
    <w:rsid w:val="00D45DE7"/>
    <w:rsid w:val="00D46750"/>
    <w:rsid w:val="00D468C0"/>
    <w:rsid w:val="00D46D53"/>
    <w:rsid w:val="00D46E13"/>
    <w:rsid w:val="00D5011E"/>
    <w:rsid w:val="00D502AC"/>
    <w:rsid w:val="00D5072B"/>
    <w:rsid w:val="00D507C9"/>
    <w:rsid w:val="00D50A83"/>
    <w:rsid w:val="00D50E9A"/>
    <w:rsid w:val="00D5168F"/>
    <w:rsid w:val="00D52184"/>
    <w:rsid w:val="00D525EF"/>
    <w:rsid w:val="00D52720"/>
    <w:rsid w:val="00D52799"/>
    <w:rsid w:val="00D52F59"/>
    <w:rsid w:val="00D5316C"/>
    <w:rsid w:val="00D53655"/>
    <w:rsid w:val="00D539A5"/>
    <w:rsid w:val="00D53D0A"/>
    <w:rsid w:val="00D543C7"/>
    <w:rsid w:val="00D5447D"/>
    <w:rsid w:val="00D5478E"/>
    <w:rsid w:val="00D54DD8"/>
    <w:rsid w:val="00D550C8"/>
    <w:rsid w:val="00D55F32"/>
    <w:rsid w:val="00D561A5"/>
    <w:rsid w:val="00D56BB7"/>
    <w:rsid w:val="00D56D8F"/>
    <w:rsid w:val="00D57202"/>
    <w:rsid w:val="00D573A1"/>
    <w:rsid w:val="00D576FA"/>
    <w:rsid w:val="00D57AD9"/>
    <w:rsid w:val="00D57DC3"/>
    <w:rsid w:val="00D600C5"/>
    <w:rsid w:val="00D60285"/>
    <w:rsid w:val="00D6052C"/>
    <w:rsid w:val="00D60E96"/>
    <w:rsid w:val="00D6115D"/>
    <w:rsid w:val="00D611A3"/>
    <w:rsid w:val="00D61B37"/>
    <w:rsid w:val="00D62A9C"/>
    <w:rsid w:val="00D62D74"/>
    <w:rsid w:val="00D62FDE"/>
    <w:rsid w:val="00D632A2"/>
    <w:rsid w:val="00D63C29"/>
    <w:rsid w:val="00D6495E"/>
    <w:rsid w:val="00D65498"/>
    <w:rsid w:val="00D655D6"/>
    <w:rsid w:val="00D65C3F"/>
    <w:rsid w:val="00D65D3D"/>
    <w:rsid w:val="00D65F23"/>
    <w:rsid w:val="00D668C2"/>
    <w:rsid w:val="00D66A5C"/>
    <w:rsid w:val="00D66A81"/>
    <w:rsid w:val="00D66CA7"/>
    <w:rsid w:val="00D678AA"/>
    <w:rsid w:val="00D701E7"/>
    <w:rsid w:val="00D70285"/>
    <w:rsid w:val="00D709E7"/>
    <w:rsid w:val="00D7187F"/>
    <w:rsid w:val="00D71C5A"/>
    <w:rsid w:val="00D71C67"/>
    <w:rsid w:val="00D71D61"/>
    <w:rsid w:val="00D71E06"/>
    <w:rsid w:val="00D72556"/>
    <w:rsid w:val="00D72D33"/>
    <w:rsid w:val="00D72E30"/>
    <w:rsid w:val="00D73A78"/>
    <w:rsid w:val="00D73EAD"/>
    <w:rsid w:val="00D74300"/>
    <w:rsid w:val="00D74487"/>
    <w:rsid w:val="00D745C2"/>
    <w:rsid w:val="00D74C88"/>
    <w:rsid w:val="00D753CB"/>
    <w:rsid w:val="00D754D6"/>
    <w:rsid w:val="00D7561D"/>
    <w:rsid w:val="00D75709"/>
    <w:rsid w:val="00D75DE2"/>
    <w:rsid w:val="00D75E55"/>
    <w:rsid w:val="00D760A8"/>
    <w:rsid w:val="00D7622C"/>
    <w:rsid w:val="00D7631D"/>
    <w:rsid w:val="00D76360"/>
    <w:rsid w:val="00D76618"/>
    <w:rsid w:val="00D7673E"/>
    <w:rsid w:val="00D76E91"/>
    <w:rsid w:val="00D77408"/>
    <w:rsid w:val="00D80427"/>
    <w:rsid w:val="00D80649"/>
    <w:rsid w:val="00D808BD"/>
    <w:rsid w:val="00D80AA7"/>
    <w:rsid w:val="00D81106"/>
    <w:rsid w:val="00D83047"/>
    <w:rsid w:val="00D84272"/>
    <w:rsid w:val="00D85A14"/>
    <w:rsid w:val="00D85AA5"/>
    <w:rsid w:val="00D860BA"/>
    <w:rsid w:val="00D867D1"/>
    <w:rsid w:val="00D87982"/>
    <w:rsid w:val="00D910C2"/>
    <w:rsid w:val="00D913B1"/>
    <w:rsid w:val="00D9171A"/>
    <w:rsid w:val="00D917B0"/>
    <w:rsid w:val="00D91E38"/>
    <w:rsid w:val="00D92A64"/>
    <w:rsid w:val="00D92E56"/>
    <w:rsid w:val="00D93261"/>
    <w:rsid w:val="00D936DC"/>
    <w:rsid w:val="00D937AD"/>
    <w:rsid w:val="00D938C7"/>
    <w:rsid w:val="00D957FA"/>
    <w:rsid w:val="00D95883"/>
    <w:rsid w:val="00D95B0B"/>
    <w:rsid w:val="00D95F74"/>
    <w:rsid w:val="00D967D1"/>
    <w:rsid w:val="00D96DCA"/>
    <w:rsid w:val="00D970B3"/>
    <w:rsid w:val="00D9712E"/>
    <w:rsid w:val="00DA0259"/>
    <w:rsid w:val="00DA1894"/>
    <w:rsid w:val="00DA2479"/>
    <w:rsid w:val="00DA2924"/>
    <w:rsid w:val="00DA39BE"/>
    <w:rsid w:val="00DA3D75"/>
    <w:rsid w:val="00DA43DD"/>
    <w:rsid w:val="00DA46C6"/>
    <w:rsid w:val="00DA535C"/>
    <w:rsid w:val="00DA53B3"/>
    <w:rsid w:val="00DA54AF"/>
    <w:rsid w:val="00DA5557"/>
    <w:rsid w:val="00DA591F"/>
    <w:rsid w:val="00DA599A"/>
    <w:rsid w:val="00DA5E66"/>
    <w:rsid w:val="00DA6435"/>
    <w:rsid w:val="00DA6964"/>
    <w:rsid w:val="00DA747A"/>
    <w:rsid w:val="00DA7D12"/>
    <w:rsid w:val="00DA7EE2"/>
    <w:rsid w:val="00DB0153"/>
    <w:rsid w:val="00DB0393"/>
    <w:rsid w:val="00DB03AF"/>
    <w:rsid w:val="00DB05BE"/>
    <w:rsid w:val="00DB0722"/>
    <w:rsid w:val="00DB0DBA"/>
    <w:rsid w:val="00DB20EC"/>
    <w:rsid w:val="00DB2359"/>
    <w:rsid w:val="00DB2A00"/>
    <w:rsid w:val="00DB3A86"/>
    <w:rsid w:val="00DB3EB2"/>
    <w:rsid w:val="00DB406A"/>
    <w:rsid w:val="00DB485D"/>
    <w:rsid w:val="00DB4AC4"/>
    <w:rsid w:val="00DB4C46"/>
    <w:rsid w:val="00DB541E"/>
    <w:rsid w:val="00DB5720"/>
    <w:rsid w:val="00DB5B15"/>
    <w:rsid w:val="00DB6743"/>
    <w:rsid w:val="00DB6923"/>
    <w:rsid w:val="00DB6DC1"/>
    <w:rsid w:val="00DC0061"/>
    <w:rsid w:val="00DC013F"/>
    <w:rsid w:val="00DC074D"/>
    <w:rsid w:val="00DC1355"/>
    <w:rsid w:val="00DC181E"/>
    <w:rsid w:val="00DC1E2A"/>
    <w:rsid w:val="00DC244A"/>
    <w:rsid w:val="00DC2474"/>
    <w:rsid w:val="00DC2CDF"/>
    <w:rsid w:val="00DC3044"/>
    <w:rsid w:val="00DC30F8"/>
    <w:rsid w:val="00DC3901"/>
    <w:rsid w:val="00DC456D"/>
    <w:rsid w:val="00DC4639"/>
    <w:rsid w:val="00DC46F4"/>
    <w:rsid w:val="00DC4DE0"/>
    <w:rsid w:val="00DC54C9"/>
    <w:rsid w:val="00DC59B9"/>
    <w:rsid w:val="00DC5CE5"/>
    <w:rsid w:val="00DC5E23"/>
    <w:rsid w:val="00DC60A0"/>
    <w:rsid w:val="00DC6495"/>
    <w:rsid w:val="00DC69C5"/>
    <w:rsid w:val="00DC7128"/>
    <w:rsid w:val="00DC7210"/>
    <w:rsid w:val="00DC76A9"/>
    <w:rsid w:val="00DC7738"/>
    <w:rsid w:val="00DC7A25"/>
    <w:rsid w:val="00DD0100"/>
    <w:rsid w:val="00DD02E2"/>
    <w:rsid w:val="00DD06E5"/>
    <w:rsid w:val="00DD0810"/>
    <w:rsid w:val="00DD0834"/>
    <w:rsid w:val="00DD17FF"/>
    <w:rsid w:val="00DD19A8"/>
    <w:rsid w:val="00DD1EEE"/>
    <w:rsid w:val="00DD1F92"/>
    <w:rsid w:val="00DD22D3"/>
    <w:rsid w:val="00DD32B2"/>
    <w:rsid w:val="00DD34B2"/>
    <w:rsid w:val="00DD3639"/>
    <w:rsid w:val="00DD3871"/>
    <w:rsid w:val="00DD3B94"/>
    <w:rsid w:val="00DD3F5B"/>
    <w:rsid w:val="00DD44F9"/>
    <w:rsid w:val="00DD46BB"/>
    <w:rsid w:val="00DD4DFA"/>
    <w:rsid w:val="00DD5781"/>
    <w:rsid w:val="00DD5784"/>
    <w:rsid w:val="00DD5D51"/>
    <w:rsid w:val="00DD722C"/>
    <w:rsid w:val="00DD7822"/>
    <w:rsid w:val="00DE039C"/>
    <w:rsid w:val="00DE07F2"/>
    <w:rsid w:val="00DE1BE4"/>
    <w:rsid w:val="00DE263A"/>
    <w:rsid w:val="00DE2DF7"/>
    <w:rsid w:val="00DE355E"/>
    <w:rsid w:val="00DE35C5"/>
    <w:rsid w:val="00DE39B6"/>
    <w:rsid w:val="00DE3D1E"/>
    <w:rsid w:val="00DE46FD"/>
    <w:rsid w:val="00DE4C53"/>
    <w:rsid w:val="00DE51F2"/>
    <w:rsid w:val="00DE55AE"/>
    <w:rsid w:val="00DE5F16"/>
    <w:rsid w:val="00DE6084"/>
    <w:rsid w:val="00DE650A"/>
    <w:rsid w:val="00DE65E2"/>
    <w:rsid w:val="00DE68D1"/>
    <w:rsid w:val="00DE6BEA"/>
    <w:rsid w:val="00DE779B"/>
    <w:rsid w:val="00DE7BF7"/>
    <w:rsid w:val="00DF05DD"/>
    <w:rsid w:val="00DF08CC"/>
    <w:rsid w:val="00DF0CC1"/>
    <w:rsid w:val="00DF0FF0"/>
    <w:rsid w:val="00DF131A"/>
    <w:rsid w:val="00DF143C"/>
    <w:rsid w:val="00DF19C9"/>
    <w:rsid w:val="00DF1EFE"/>
    <w:rsid w:val="00DF1F38"/>
    <w:rsid w:val="00DF1F55"/>
    <w:rsid w:val="00DF255F"/>
    <w:rsid w:val="00DF2C54"/>
    <w:rsid w:val="00DF2F02"/>
    <w:rsid w:val="00DF31D8"/>
    <w:rsid w:val="00DF3878"/>
    <w:rsid w:val="00DF3E59"/>
    <w:rsid w:val="00DF3F32"/>
    <w:rsid w:val="00DF47B0"/>
    <w:rsid w:val="00DF4EE9"/>
    <w:rsid w:val="00DF515A"/>
    <w:rsid w:val="00DF5874"/>
    <w:rsid w:val="00DF6A1F"/>
    <w:rsid w:val="00DF6C84"/>
    <w:rsid w:val="00DF6E8A"/>
    <w:rsid w:val="00DF6F11"/>
    <w:rsid w:val="00DF73E9"/>
    <w:rsid w:val="00DF7653"/>
    <w:rsid w:val="00E00314"/>
    <w:rsid w:val="00E010DF"/>
    <w:rsid w:val="00E017A1"/>
    <w:rsid w:val="00E029FF"/>
    <w:rsid w:val="00E0317C"/>
    <w:rsid w:val="00E03792"/>
    <w:rsid w:val="00E048CC"/>
    <w:rsid w:val="00E04CD0"/>
    <w:rsid w:val="00E04E3C"/>
    <w:rsid w:val="00E05038"/>
    <w:rsid w:val="00E05B5F"/>
    <w:rsid w:val="00E05D64"/>
    <w:rsid w:val="00E06BC6"/>
    <w:rsid w:val="00E0706B"/>
    <w:rsid w:val="00E073B5"/>
    <w:rsid w:val="00E07E61"/>
    <w:rsid w:val="00E1046C"/>
    <w:rsid w:val="00E11368"/>
    <w:rsid w:val="00E118A2"/>
    <w:rsid w:val="00E12326"/>
    <w:rsid w:val="00E12ABC"/>
    <w:rsid w:val="00E131F4"/>
    <w:rsid w:val="00E135EA"/>
    <w:rsid w:val="00E13E64"/>
    <w:rsid w:val="00E14605"/>
    <w:rsid w:val="00E147B6"/>
    <w:rsid w:val="00E14E89"/>
    <w:rsid w:val="00E152B6"/>
    <w:rsid w:val="00E16399"/>
    <w:rsid w:val="00E16D6D"/>
    <w:rsid w:val="00E16D88"/>
    <w:rsid w:val="00E16E07"/>
    <w:rsid w:val="00E1756A"/>
    <w:rsid w:val="00E17E36"/>
    <w:rsid w:val="00E2006D"/>
    <w:rsid w:val="00E2056E"/>
    <w:rsid w:val="00E20C23"/>
    <w:rsid w:val="00E21188"/>
    <w:rsid w:val="00E211EC"/>
    <w:rsid w:val="00E21E11"/>
    <w:rsid w:val="00E21E40"/>
    <w:rsid w:val="00E21F9B"/>
    <w:rsid w:val="00E22502"/>
    <w:rsid w:val="00E225F1"/>
    <w:rsid w:val="00E22A1E"/>
    <w:rsid w:val="00E233EF"/>
    <w:rsid w:val="00E2356B"/>
    <w:rsid w:val="00E235CD"/>
    <w:rsid w:val="00E23C44"/>
    <w:rsid w:val="00E24132"/>
    <w:rsid w:val="00E2491B"/>
    <w:rsid w:val="00E24F4A"/>
    <w:rsid w:val="00E25DDF"/>
    <w:rsid w:val="00E266DD"/>
    <w:rsid w:val="00E26965"/>
    <w:rsid w:val="00E26CD1"/>
    <w:rsid w:val="00E27CEE"/>
    <w:rsid w:val="00E303E8"/>
    <w:rsid w:val="00E3093C"/>
    <w:rsid w:val="00E30B2E"/>
    <w:rsid w:val="00E30CDB"/>
    <w:rsid w:val="00E3170E"/>
    <w:rsid w:val="00E31CDC"/>
    <w:rsid w:val="00E324CD"/>
    <w:rsid w:val="00E32658"/>
    <w:rsid w:val="00E333B4"/>
    <w:rsid w:val="00E33637"/>
    <w:rsid w:val="00E33D3D"/>
    <w:rsid w:val="00E34285"/>
    <w:rsid w:val="00E3493B"/>
    <w:rsid w:val="00E34C71"/>
    <w:rsid w:val="00E35406"/>
    <w:rsid w:val="00E35FB4"/>
    <w:rsid w:val="00E35FEA"/>
    <w:rsid w:val="00E360AB"/>
    <w:rsid w:val="00E364AD"/>
    <w:rsid w:val="00E36C99"/>
    <w:rsid w:val="00E376DA"/>
    <w:rsid w:val="00E378AE"/>
    <w:rsid w:val="00E40342"/>
    <w:rsid w:val="00E408FE"/>
    <w:rsid w:val="00E40A79"/>
    <w:rsid w:val="00E40F60"/>
    <w:rsid w:val="00E410E0"/>
    <w:rsid w:val="00E4142A"/>
    <w:rsid w:val="00E41508"/>
    <w:rsid w:val="00E41CEB"/>
    <w:rsid w:val="00E42DEA"/>
    <w:rsid w:val="00E432DD"/>
    <w:rsid w:val="00E4358A"/>
    <w:rsid w:val="00E435D3"/>
    <w:rsid w:val="00E43F3C"/>
    <w:rsid w:val="00E44E70"/>
    <w:rsid w:val="00E45107"/>
    <w:rsid w:val="00E45828"/>
    <w:rsid w:val="00E45DDF"/>
    <w:rsid w:val="00E46B1C"/>
    <w:rsid w:val="00E4702D"/>
    <w:rsid w:val="00E473DA"/>
    <w:rsid w:val="00E475D8"/>
    <w:rsid w:val="00E476AA"/>
    <w:rsid w:val="00E4797D"/>
    <w:rsid w:val="00E479A4"/>
    <w:rsid w:val="00E500CC"/>
    <w:rsid w:val="00E50281"/>
    <w:rsid w:val="00E50754"/>
    <w:rsid w:val="00E51D0A"/>
    <w:rsid w:val="00E51F84"/>
    <w:rsid w:val="00E51FE1"/>
    <w:rsid w:val="00E52E56"/>
    <w:rsid w:val="00E52E84"/>
    <w:rsid w:val="00E54314"/>
    <w:rsid w:val="00E54B92"/>
    <w:rsid w:val="00E5561F"/>
    <w:rsid w:val="00E55C2C"/>
    <w:rsid w:val="00E55DA2"/>
    <w:rsid w:val="00E56568"/>
    <w:rsid w:val="00E56B05"/>
    <w:rsid w:val="00E57213"/>
    <w:rsid w:val="00E57265"/>
    <w:rsid w:val="00E57C39"/>
    <w:rsid w:val="00E60547"/>
    <w:rsid w:val="00E607A9"/>
    <w:rsid w:val="00E60BAF"/>
    <w:rsid w:val="00E60C47"/>
    <w:rsid w:val="00E60D7F"/>
    <w:rsid w:val="00E61036"/>
    <w:rsid w:val="00E61212"/>
    <w:rsid w:val="00E61455"/>
    <w:rsid w:val="00E614AB"/>
    <w:rsid w:val="00E6157B"/>
    <w:rsid w:val="00E61619"/>
    <w:rsid w:val="00E618D5"/>
    <w:rsid w:val="00E623B1"/>
    <w:rsid w:val="00E62453"/>
    <w:rsid w:val="00E6373A"/>
    <w:rsid w:val="00E638E2"/>
    <w:rsid w:val="00E63F07"/>
    <w:rsid w:val="00E64722"/>
    <w:rsid w:val="00E656ED"/>
    <w:rsid w:val="00E657C7"/>
    <w:rsid w:val="00E65902"/>
    <w:rsid w:val="00E65BDE"/>
    <w:rsid w:val="00E66810"/>
    <w:rsid w:val="00E67EE1"/>
    <w:rsid w:val="00E702C9"/>
    <w:rsid w:val="00E707DD"/>
    <w:rsid w:val="00E70D4C"/>
    <w:rsid w:val="00E70F56"/>
    <w:rsid w:val="00E710E8"/>
    <w:rsid w:val="00E7151C"/>
    <w:rsid w:val="00E71B07"/>
    <w:rsid w:val="00E71E17"/>
    <w:rsid w:val="00E72437"/>
    <w:rsid w:val="00E7270E"/>
    <w:rsid w:val="00E735AC"/>
    <w:rsid w:val="00E735F7"/>
    <w:rsid w:val="00E736DA"/>
    <w:rsid w:val="00E7433B"/>
    <w:rsid w:val="00E7459B"/>
    <w:rsid w:val="00E746FD"/>
    <w:rsid w:val="00E74C3E"/>
    <w:rsid w:val="00E75013"/>
    <w:rsid w:val="00E750E4"/>
    <w:rsid w:val="00E751ED"/>
    <w:rsid w:val="00E75FE8"/>
    <w:rsid w:val="00E764F2"/>
    <w:rsid w:val="00E77039"/>
    <w:rsid w:val="00E80D27"/>
    <w:rsid w:val="00E80D56"/>
    <w:rsid w:val="00E814FF"/>
    <w:rsid w:val="00E82117"/>
    <w:rsid w:val="00E821C6"/>
    <w:rsid w:val="00E8268F"/>
    <w:rsid w:val="00E82F33"/>
    <w:rsid w:val="00E832FE"/>
    <w:rsid w:val="00E838D5"/>
    <w:rsid w:val="00E83A4B"/>
    <w:rsid w:val="00E83F55"/>
    <w:rsid w:val="00E8435F"/>
    <w:rsid w:val="00E8460E"/>
    <w:rsid w:val="00E8473B"/>
    <w:rsid w:val="00E84D3A"/>
    <w:rsid w:val="00E851C8"/>
    <w:rsid w:val="00E851E1"/>
    <w:rsid w:val="00E85922"/>
    <w:rsid w:val="00E85931"/>
    <w:rsid w:val="00E86368"/>
    <w:rsid w:val="00E8639A"/>
    <w:rsid w:val="00E86BA1"/>
    <w:rsid w:val="00E86C7A"/>
    <w:rsid w:val="00E86D30"/>
    <w:rsid w:val="00E86E00"/>
    <w:rsid w:val="00E87182"/>
    <w:rsid w:val="00E8747B"/>
    <w:rsid w:val="00E87ADF"/>
    <w:rsid w:val="00E90DF2"/>
    <w:rsid w:val="00E90E7C"/>
    <w:rsid w:val="00E90E9E"/>
    <w:rsid w:val="00E91504"/>
    <w:rsid w:val="00E91628"/>
    <w:rsid w:val="00E91EF8"/>
    <w:rsid w:val="00E9247A"/>
    <w:rsid w:val="00E92C59"/>
    <w:rsid w:val="00E94058"/>
    <w:rsid w:val="00E94ABA"/>
    <w:rsid w:val="00E95279"/>
    <w:rsid w:val="00E95315"/>
    <w:rsid w:val="00E9540C"/>
    <w:rsid w:val="00E95934"/>
    <w:rsid w:val="00E95EF7"/>
    <w:rsid w:val="00E96561"/>
    <w:rsid w:val="00E96875"/>
    <w:rsid w:val="00E969D8"/>
    <w:rsid w:val="00E96F8D"/>
    <w:rsid w:val="00E97377"/>
    <w:rsid w:val="00E973ED"/>
    <w:rsid w:val="00E975FA"/>
    <w:rsid w:val="00E97A1B"/>
    <w:rsid w:val="00E97FEA"/>
    <w:rsid w:val="00EA00B6"/>
    <w:rsid w:val="00EA16C3"/>
    <w:rsid w:val="00EA1816"/>
    <w:rsid w:val="00EA19CE"/>
    <w:rsid w:val="00EA2529"/>
    <w:rsid w:val="00EA305E"/>
    <w:rsid w:val="00EA32D6"/>
    <w:rsid w:val="00EA330B"/>
    <w:rsid w:val="00EA3B14"/>
    <w:rsid w:val="00EA4307"/>
    <w:rsid w:val="00EA4B2F"/>
    <w:rsid w:val="00EA543E"/>
    <w:rsid w:val="00EA57F6"/>
    <w:rsid w:val="00EA5F3E"/>
    <w:rsid w:val="00EA60EA"/>
    <w:rsid w:val="00EA6164"/>
    <w:rsid w:val="00EA618F"/>
    <w:rsid w:val="00EA6B88"/>
    <w:rsid w:val="00EA6EEB"/>
    <w:rsid w:val="00EA74A6"/>
    <w:rsid w:val="00EA7657"/>
    <w:rsid w:val="00EA786E"/>
    <w:rsid w:val="00EA788C"/>
    <w:rsid w:val="00EA7FDD"/>
    <w:rsid w:val="00EB02C1"/>
    <w:rsid w:val="00EB0419"/>
    <w:rsid w:val="00EB0905"/>
    <w:rsid w:val="00EB0B62"/>
    <w:rsid w:val="00EB0B69"/>
    <w:rsid w:val="00EB0E53"/>
    <w:rsid w:val="00EB19F1"/>
    <w:rsid w:val="00EB1DD3"/>
    <w:rsid w:val="00EB2E29"/>
    <w:rsid w:val="00EB33D0"/>
    <w:rsid w:val="00EB36A8"/>
    <w:rsid w:val="00EB450B"/>
    <w:rsid w:val="00EB4B5A"/>
    <w:rsid w:val="00EB5492"/>
    <w:rsid w:val="00EB5BBD"/>
    <w:rsid w:val="00EB66FD"/>
    <w:rsid w:val="00EB69E0"/>
    <w:rsid w:val="00EB6C99"/>
    <w:rsid w:val="00EB6CB3"/>
    <w:rsid w:val="00EB6F4E"/>
    <w:rsid w:val="00EB7409"/>
    <w:rsid w:val="00EB77E7"/>
    <w:rsid w:val="00EB78A8"/>
    <w:rsid w:val="00EB7AE8"/>
    <w:rsid w:val="00EB7EB1"/>
    <w:rsid w:val="00EC1B78"/>
    <w:rsid w:val="00EC2039"/>
    <w:rsid w:val="00EC27BC"/>
    <w:rsid w:val="00EC2D68"/>
    <w:rsid w:val="00EC2E6F"/>
    <w:rsid w:val="00EC3576"/>
    <w:rsid w:val="00EC3AF7"/>
    <w:rsid w:val="00EC42DB"/>
    <w:rsid w:val="00EC4430"/>
    <w:rsid w:val="00EC466A"/>
    <w:rsid w:val="00EC5621"/>
    <w:rsid w:val="00EC5BC5"/>
    <w:rsid w:val="00EC5D62"/>
    <w:rsid w:val="00EC5E3F"/>
    <w:rsid w:val="00EC6305"/>
    <w:rsid w:val="00EC637C"/>
    <w:rsid w:val="00EC655A"/>
    <w:rsid w:val="00EC69F4"/>
    <w:rsid w:val="00EC6BD3"/>
    <w:rsid w:val="00EC6EAF"/>
    <w:rsid w:val="00EC71A5"/>
    <w:rsid w:val="00EC71B0"/>
    <w:rsid w:val="00EC7555"/>
    <w:rsid w:val="00EC75C9"/>
    <w:rsid w:val="00EC761A"/>
    <w:rsid w:val="00EC783C"/>
    <w:rsid w:val="00EC7A64"/>
    <w:rsid w:val="00EC7BEE"/>
    <w:rsid w:val="00ED07AF"/>
    <w:rsid w:val="00ED0C2E"/>
    <w:rsid w:val="00ED1B26"/>
    <w:rsid w:val="00ED22FB"/>
    <w:rsid w:val="00ED25F6"/>
    <w:rsid w:val="00ED332F"/>
    <w:rsid w:val="00ED3590"/>
    <w:rsid w:val="00ED3E63"/>
    <w:rsid w:val="00ED4D23"/>
    <w:rsid w:val="00ED5501"/>
    <w:rsid w:val="00ED567C"/>
    <w:rsid w:val="00ED5BDE"/>
    <w:rsid w:val="00ED5CC9"/>
    <w:rsid w:val="00ED5D04"/>
    <w:rsid w:val="00ED5E73"/>
    <w:rsid w:val="00ED5F68"/>
    <w:rsid w:val="00ED6476"/>
    <w:rsid w:val="00ED65E3"/>
    <w:rsid w:val="00ED66A8"/>
    <w:rsid w:val="00ED7018"/>
    <w:rsid w:val="00ED7133"/>
    <w:rsid w:val="00ED7202"/>
    <w:rsid w:val="00ED796A"/>
    <w:rsid w:val="00ED7F66"/>
    <w:rsid w:val="00EE09FC"/>
    <w:rsid w:val="00EE0BC8"/>
    <w:rsid w:val="00EE0D65"/>
    <w:rsid w:val="00EE1265"/>
    <w:rsid w:val="00EE1B9B"/>
    <w:rsid w:val="00EE1D04"/>
    <w:rsid w:val="00EE2491"/>
    <w:rsid w:val="00EE24F0"/>
    <w:rsid w:val="00EE2C28"/>
    <w:rsid w:val="00EE3004"/>
    <w:rsid w:val="00EE32A0"/>
    <w:rsid w:val="00EE35F3"/>
    <w:rsid w:val="00EE39B4"/>
    <w:rsid w:val="00EE39CD"/>
    <w:rsid w:val="00EE43CA"/>
    <w:rsid w:val="00EE4A69"/>
    <w:rsid w:val="00EE4C4E"/>
    <w:rsid w:val="00EE4FFC"/>
    <w:rsid w:val="00EE565C"/>
    <w:rsid w:val="00EE5E58"/>
    <w:rsid w:val="00EE6134"/>
    <w:rsid w:val="00EE635B"/>
    <w:rsid w:val="00EE6A2E"/>
    <w:rsid w:val="00EE6D70"/>
    <w:rsid w:val="00EF017A"/>
    <w:rsid w:val="00EF09A3"/>
    <w:rsid w:val="00EF0AD2"/>
    <w:rsid w:val="00EF18FD"/>
    <w:rsid w:val="00EF1F45"/>
    <w:rsid w:val="00EF22F2"/>
    <w:rsid w:val="00EF2567"/>
    <w:rsid w:val="00EF2725"/>
    <w:rsid w:val="00EF275D"/>
    <w:rsid w:val="00EF27EC"/>
    <w:rsid w:val="00EF2BAC"/>
    <w:rsid w:val="00EF2F85"/>
    <w:rsid w:val="00EF3304"/>
    <w:rsid w:val="00EF3C4A"/>
    <w:rsid w:val="00EF4A91"/>
    <w:rsid w:val="00EF4B82"/>
    <w:rsid w:val="00EF52CF"/>
    <w:rsid w:val="00EF5517"/>
    <w:rsid w:val="00EF5575"/>
    <w:rsid w:val="00EF58B3"/>
    <w:rsid w:val="00EF6154"/>
    <w:rsid w:val="00EF6433"/>
    <w:rsid w:val="00EF64D3"/>
    <w:rsid w:val="00EF6F50"/>
    <w:rsid w:val="00EF7871"/>
    <w:rsid w:val="00EF78E4"/>
    <w:rsid w:val="00EF7A2B"/>
    <w:rsid w:val="00EF7E26"/>
    <w:rsid w:val="00F00928"/>
    <w:rsid w:val="00F00DFE"/>
    <w:rsid w:val="00F01C0A"/>
    <w:rsid w:val="00F02CF4"/>
    <w:rsid w:val="00F02E59"/>
    <w:rsid w:val="00F031EB"/>
    <w:rsid w:val="00F03988"/>
    <w:rsid w:val="00F03A65"/>
    <w:rsid w:val="00F04025"/>
    <w:rsid w:val="00F042D9"/>
    <w:rsid w:val="00F04707"/>
    <w:rsid w:val="00F05E8E"/>
    <w:rsid w:val="00F0645F"/>
    <w:rsid w:val="00F0649B"/>
    <w:rsid w:val="00F06B69"/>
    <w:rsid w:val="00F06EB5"/>
    <w:rsid w:val="00F07004"/>
    <w:rsid w:val="00F071B1"/>
    <w:rsid w:val="00F0729E"/>
    <w:rsid w:val="00F0778A"/>
    <w:rsid w:val="00F077CC"/>
    <w:rsid w:val="00F079D8"/>
    <w:rsid w:val="00F10060"/>
    <w:rsid w:val="00F10643"/>
    <w:rsid w:val="00F10932"/>
    <w:rsid w:val="00F109FB"/>
    <w:rsid w:val="00F10D23"/>
    <w:rsid w:val="00F10DB9"/>
    <w:rsid w:val="00F11724"/>
    <w:rsid w:val="00F11905"/>
    <w:rsid w:val="00F11C45"/>
    <w:rsid w:val="00F11CF3"/>
    <w:rsid w:val="00F12825"/>
    <w:rsid w:val="00F1291B"/>
    <w:rsid w:val="00F13017"/>
    <w:rsid w:val="00F137F0"/>
    <w:rsid w:val="00F1387D"/>
    <w:rsid w:val="00F13B13"/>
    <w:rsid w:val="00F13B2B"/>
    <w:rsid w:val="00F13DF6"/>
    <w:rsid w:val="00F13F14"/>
    <w:rsid w:val="00F14232"/>
    <w:rsid w:val="00F14247"/>
    <w:rsid w:val="00F14828"/>
    <w:rsid w:val="00F149D5"/>
    <w:rsid w:val="00F14AFD"/>
    <w:rsid w:val="00F14E3C"/>
    <w:rsid w:val="00F15868"/>
    <w:rsid w:val="00F1623E"/>
    <w:rsid w:val="00F16850"/>
    <w:rsid w:val="00F16AD8"/>
    <w:rsid w:val="00F16CFE"/>
    <w:rsid w:val="00F17975"/>
    <w:rsid w:val="00F17A76"/>
    <w:rsid w:val="00F20464"/>
    <w:rsid w:val="00F21005"/>
    <w:rsid w:val="00F2107C"/>
    <w:rsid w:val="00F21200"/>
    <w:rsid w:val="00F2123E"/>
    <w:rsid w:val="00F217F2"/>
    <w:rsid w:val="00F21ADA"/>
    <w:rsid w:val="00F21C14"/>
    <w:rsid w:val="00F22093"/>
    <w:rsid w:val="00F22F13"/>
    <w:rsid w:val="00F22F8E"/>
    <w:rsid w:val="00F233A8"/>
    <w:rsid w:val="00F23818"/>
    <w:rsid w:val="00F23A36"/>
    <w:rsid w:val="00F23BF9"/>
    <w:rsid w:val="00F23EA4"/>
    <w:rsid w:val="00F240B8"/>
    <w:rsid w:val="00F2468E"/>
    <w:rsid w:val="00F24B98"/>
    <w:rsid w:val="00F24DCE"/>
    <w:rsid w:val="00F2516F"/>
    <w:rsid w:val="00F25189"/>
    <w:rsid w:val="00F254F8"/>
    <w:rsid w:val="00F256CD"/>
    <w:rsid w:val="00F26C24"/>
    <w:rsid w:val="00F27240"/>
    <w:rsid w:val="00F272D1"/>
    <w:rsid w:val="00F2739A"/>
    <w:rsid w:val="00F27D9D"/>
    <w:rsid w:val="00F27E24"/>
    <w:rsid w:val="00F27EE1"/>
    <w:rsid w:val="00F306B7"/>
    <w:rsid w:val="00F3072A"/>
    <w:rsid w:val="00F309F7"/>
    <w:rsid w:val="00F30E19"/>
    <w:rsid w:val="00F31B8B"/>
    <w:rsid w:val="00F31CE2"/>
    <w:rsid w:val="00F32668"/>
    <w:rsid w:val="00F327C7"/>
    <w:rsid w:val="00F32A78"/>
    <w:rsid w:val="00F32CC9"/>
    <w:rsid w:val="00F33584"/>
    <w:rsid w:val="00F33F38"/>
    <w:rsid w:val="00F34636"/>
    <w:rsid w:val="00F34C5D"/>
    <w:rsid w:val="00F34CF5"/>
    <w:rsid w:val="00F34E7F"/>
    <w:rsid w:val="00F350DD"/>
    <w:rsid w:val="00F35822"/>
    <w:rsid w:val="00F35D67"/>
    <w:rsid w:val="00F36C2D"/>
    <w:rsid w:val="00F37750"/>
    <w:rsid w:val="00F377F5"/>
    <w:rsid w:val="00F378BD"/>
    <w:rsid w:val="00F37B3A"/>
    <w:rsid w:val="00F37D57"/>
    <w:rsid w:val="00F37E20"/>
    <w:rsid w:val="00F4010F"/>
    <w:rsid w:val="00F40A43"/>
    <w:rsid w:val="00F41066"/>
    <w:rsid w:val="00F4160F"/>
    <w:rsid w:val="00F4189F"/>
    <w:rsid w:val="00F418AA"/>
    <w:rsid w:val="00F42036"/>
    <w:rsid w:val="00F42291"/>
    <w:rsid w:val="00F4271D"/>
    <w:rsid w:val="00F436EE"/>
    <w:rsid w:val="00F438F3"/>
    <w:rsid w:val="00F4408D"/>
    <w:rsid w:val="00F44221"/>
    <w:rsid w:val="00F4470D"/>
    <w:rsid w:val="00F44A26"/>
    <w:rsid w:val="00F44FFE"/>
    <w:rsid w:val="00F4547A"/>
    <w:rsid w:val="00F45B76"/>
    <w:rsid w:val="00F45FF2"/>
    <w:rsid w:val="00F46A46"/>
    <w:rsid w:val="00F46D65"/>
    <w:rsid w:val="00F47267"/>
    <w:rsid w:val="00F479C5"/>
    <w:rsid w:val="00F50361"/>
    <w:rsid w:val="00F506B7"/>
    <w:rsid w:val="00F506BC"/>
    <w:rsid w:val="00F51503"/>
    <w:rsid w:val="00F51917"/>
    <w:rsid w:val="00F52103"/>
    <w:rsid w:val="00F5252B"/>
    <w:rsid w:val="00F52996"/>
    <w:rsid w:val="00F52D2E"/>
    <w:rsid w:val="00F53265"/>
    <w:rsid w:val="00F533B3"/>
    <w:rsid w:val="00F5386D"/>
    <w:rsid w:val="00F544D9"/>
    <w:rsid w:val="00F54534"/>
    <w:rsid w:val="00F55AE6"/>
    <w:rsid w:val="00F55C14"/>
    <w:rsid w:val="00F55EDB"/>
    <w:rsid w:val="00F56014"/>
    <w:rsid w:val="00F565DB"/>
    <w:rsid w:val="00F5677B"/>
    <w:rsid w:val="00F5704C"/>
    <w:rsid w:val="00F576C3"/>
    <w:rsid w:val="00F5790C"/>
    <w:rsid w:val="00F57AA0"/>
    <w:rsid w:val="00F6029C"/>
    <w:rsid w:val="00F6093F"/>
    <w:rsid w:val="00F60C0A"/>
    <w:rsid w:val="00F60C5B"/>
    <w:rsid w:val="00F6209B"/>
    <w:rsid w:val="00F620E8"/>
    <w:rsid w:val="00F627EC"/>
    <w:rsid w:val="00F62926"/>
    <w:rsid w:val="00F62DB7"/>
    <w:rsid w:val="00F62F9D"/>
    <w:rsid w:val="00F632B3"/>
    <w:rsid w:val="00F633AF"/>
    <w:rsid w:val="00F64541"/>
    <w:rsid w:val="00F6457A"/>
    <w:rsid w:val="00F647C3"/>
    <w:rsid w:val="00F64A30"/>
    <w:rsid w:val="00F64C5C"/>
    <w:rsid w:val="00F6534F"/>
    <w:rsid w:val="00F65558"/>
    <w:rsid w:val="00F66324"/>
    <w:rsid w:val="00F669C3"/>
    <w:rsid w:val="00F66A08"/>
    <w:rsid w:val="00F66CA4"/>
    <w:rsid w:val="00F70852"/>
    <w:rsid w:val="00F70D52"/>
    <w:rsid w:val="00F71980"/>
    <w:rsid w:val="00F71AC6"/>
    <w:rsid w:val="00F71D38"/>
    <w:rsid w:val="00F71E54"/>
    <w:rsid w:val="00F7240F"/>
    <w:rsid w:val="00F72865"/>
    <w:rsid w:val="00F7291F"/>
    <w:rsid w:val="00F72D59"/>
    <w:rsid w:val="00F731BF"/>
    <w:rsid w:val="00F734B1"/>
    <w:rsid w:val="00F73B55"/>
    <w:rsid w:val="00F73D62"/>
    <w:rsid w:val="00F73E60"/>
    <w:rsid w:val="00F7465F"/>
    <w:rsid w:val="00F74A39"/>
    <w:rsid w:val="00F75A48"/>
    <w:rsid w:val="00F760CE"/>
    <w:rsid w:val="00F762DF"/>
    <w:rsid w:val="00F7673D"/>
    <w:rsid w:val="00F802F5"/>
    <w:rsid w:val="00F80476"/>
    <w:rsid w:val="00F80A52"/>
    <w:rsid w:val="00F81200"/>
    <w:rsid w:val="00F81BC8"/>
    <w:rsid w:val="00F81F0D"/>
    <w:rsid w:val="00F82018"/>
    <w:rsid w:val="00F822D6"/>
    <w:rsid w:val="00F829AF"/>
    <w:rsid w:val="00F84434"/>
    <w:rsid w:val="00F849B4"/>
    <w:rsid w:val="00F84BD5"/>
    <w:rsid w:val="00F84DDA"/>
    <w:rsid w:val="00F856A9"/>
    <w:rsid w:val="00F8605F"/>
    <w:rsid w:val="00F86137"/>
    <w:rsid w:val="00F86A3A"/>
    <w:rsid w:val="00F8775C"/>
    <w:rsid w:val="00F90B5C"/>
    <w:rsid w:val="00F90E8F"/>
    <w:rsid w:val="00F91067"/>
    <w:rsid w:val="00F91D0D"/>
    <w:rsid w:val="00F91E23"/>
    <w:rsid w:val="00F9201E"/>
    <w:rsid w:val="00F92343"/>
    <w:rsid w:val="00F92552"/>
    <w:rsid w:val="00F92BF1"/>
    <w:rsid w:val="00F93067"/>
    <w:rsid w:val="00F933E3"/>
    <w:rsid w:val="00F93412"/>
    <w:rsid w:val="00F935DB"/>
    <w:rsid w:val="00F93F1B"/>
    <w:rsid w:val="00F94032"/>
    <w:rsid w:val="00F94189"/>
    <w:rsid w:val="00F942FF"/>
    <w:rsid w:val="00F94C77"/>
    <w:rsid w:val="00F94D7D"/>
    <w:rsid w:val="00F953BA"/>
    <w:rsid w:val="00F95E65"/>
    <w:rsid w:val="00F961DE"/>
    <w:rsid w:val="00F96439"/>
    <w:rsid w:val="00F96470"/>
    <w:rsid w:val="00F9677D"/>
    <w:rsid w:val="00F96CA5"/>
    <w:rsid w:val="00F970A3"/>
    <w:rsid w:val="00F971DE"/>
    <w:rsid w:val="00F97470"/>
    <w:rsid w:val="00FA0215"/>
    <w:rsid w:val="00FA0774"/>
    <w:rsid w:val="00FA0785"/>
    <w:rsid w:val="00FA1201"/>
    <w:rsid w:val="00FA24FA"/>
    <w:rsid w:val="00FA268E"/>
    <w:rsid w:val="00FA2ADA"/>
    <w:rsid w:val="00FA2D68"/>
    <w:rsid w:val="00FA3C18"/>
    <w:rsid w:val="00FA3D38"/>
    <w:rsid w:val="00FA3E36"/>
    <w:rsid w:val="00FA3EDB"/>
    <w:rsid w:val="00FA41DD"/>
    <w:rsid w:val="00FA4552"/>
    <w:rsid w:val="00FA460D"/>
    <w:rsid w:val="00FA4CAA"/>
    <w:rsid w:val="00FA5247"/>
    <w:rsid w:val="00FA590A"/>
    <w:rsid w:val="00FA5929"/>
    <w:rsid w:val="00FA5EB3"/>
    <w:rsid w:val="00FA605B"/>
    <w:rsid w:val="00FA615C"/>
    <w:rsid w:val="00FA652D"/>
    <w:rsid w:val="00FA6609"/>
    <w:rsid w:val="00FA69C7"/>
    <w:rsid w:val="00FA7289"/>
    <w:rsid w:val="00FA735F"/>
    <w:rsid w:val="00FA7F93"/>
    <w:rsid w:val="00FB0F27"/>
    <w:rsid w:val="00FB1042"/>
    <w:rsid w:val="00FB1FCE"/>
    <w:rsid w:val="00FB209F"/>
    <w:rsid w:val="00FB223C"/>
    <w:rsid w:val="00FB2C07"/>
    <w:rsid w:val="00FB2FB7"/>
    <w:rsid w:val="00FB3357"/>
    <w:rsid w:val="00FB3731"/>
    <w:rsid w:val="00FB452D"/>
    <w:rsid w:val="00FB5170"/>
    <w:rsid w:val="00FB6272"/>
    <w:rsid w:val="00FB62C5"/>
    <w:rsid w:val="00FB6630"/>
    <w:rsid w:val="00FB6D05"/>
    <w:rsid w:val="00FB78AE"/>
    <w:rsid w:val="00FC02C2"/>
    <w:rsid w:val="00FC0AFA"/>
    <w:rsid w:val="00FC14D8"/>
    <w:rsid w:val="00FC151B"/>
    <w:rsid w:val="00FC1B2E"/>
    <w:rsid w:val="00FC21A7"/>
    <w:rsid w:val="00FC2A4E"/>
    <w:rsid w:val="00FC2F25"/>
    <w:rsid w:val="00FC3294"/>
    <w:rsid w:val="00FC3383"/>
    <w:rsid w:val="00FC3C88"/>
    <w:rsid w:val="00FC485E"/>
    <w:rsid w:val="00FC4DB5"/>
    <w:rsid w:val="00FC4FF8"/>
    <w:rsid w:val="00FC5130"/>
    <w:rsid w:val="00FC56FC"/>
    <w:rsid w:val="00FC5A98"/>
    <w:rsid w:val="00FC6994"/>
    <w:rsid w:val="00FC6F40"/>
    <w:rsid w:val="00FD005D"/>
    <w:rsid w:val="00FD0A20"/>
    <w:rsid w:val="00FD0B3A"/>
    <w:rsid w:val="00FD0CC7"/>
    <w:rsid w:val="00FD1637"/>
    <w:rsid w:val="00FD1723"/>
    <w:rsid w:val="00FD1BD0"/>
    <w:rsid w:val="00FD1E4A"/>
    <w:rsid w:val="00FD206D"/>
    <w:rsid w:val="00FD2295"/>
    <w:rsid w:val="00FD255A"/>
    <w:rsid w:val="00FD2591"/>
    <w:rsid w:val="00FD29FE"/>
    <w:rsid w:val="00FD31C8"/>
    <w:rsid w:val="00FD3CDF"/>
    <w:rsid w:val="00FD4DBD"/>
    <w:rsid w:val="00FD4DD8"/>
    <w:rsid w:val="00FD519E"/>
    <w:rsid w:val="00FD53BA"/>
    <w:rsid w:val="00FD55D3"/>
    <w:rsid w:val="00FD5688"/>
    <w:rsid w:val="00FD56A3"/>
    <w:rsid w:val="00FD56C7"/>
    <w:rsid w:val="00FD57D3"/>
    <w:rsid w:val="00FD59D0"/>
    <w:rsid w:val="00FD647A"/>
    <w:rsid w:val="00FD66E3"/>
    <w:rsid w:val="00FD7030"/>
    <w:rsid w:val="00FD78D5"/>
    <w:rsid w:val="00FE0369"/>
    <w:rsid w:val="00FE08AE"/>
    <w:rsid w:val="00FE0CE1"/>
    <w:rsid w:val="00FE0E5D"/>
    <w:rsid w:val="00FE1123"/>
    <w:rsid w:val="00FE11D6"/>
    <w:rsid w:val="00FE1238"/>
    <w:rsid w:val="00FE2287"/>
    <w:rsid w:val="00FE23E8"/>
    <w:rsid w:val="00FE25A7"/>
    <w:rsid w:val="00FE2BEE"/>
    <w:rsid w:val="00FE358B"/>
    <w:rsid w:val="00FE35C8"/>
    <w:rsid w:val="00FE366D"/>
    <w:rsid w:val="00FE4377"/>
    <w:rsid w:val="00FE44BD"/>
    <w:rsid w:val="00FE4B18"/>
    <w:rsid w:val="00FE55C9"/>
    <w:rsid w:val="00FE5669"/>
    <w:rsid w:val="00FE57ED"/>
    <w:rsid w:val="00FE6464"/>
    <w:rsid w:val="00FE64BA"/>
    <w:rsid w:val="00FE7844"/>
    <w:rsid w:val="00FE7E9A"/>
    <w:rsid w:val="00FE7EBD"/>
    <w:rsid w:val="00FF014F"/>
    <w:rsid w:val="00FF07DA"/>
    <w:rsid w:val="00FF11BE"/>
    <w:rsid w:val="00FF16F7"/>
    <w:rsid w:val="00FF18EA"/>
    <w:rsid w:val="00FF24AC"/>
    <w:rsid w:val="00FF25D0"/>
    <w:rsid w:val="00FF2E36"/>
    <w:rsid w:val="00FF3018"/>
    <w:rsid w:val="00FF3D56"/>
    <w:rsid w:val="00FF4AEF"/>
    <w:rsid w:val="00FF4C6B"/>
    <w:rsid w:val="00FF4DBF"/>
    <w:rsid w:val="00FF4EAC"/>
    <w:rsid w:val="00FF4F50"/>
    <w:rsid w:val="00FF524C"/>
    <w:rsid w:val="00FF54AF"/>
    <w:rsid w:val="00FF54CC"/>
    <w:rsid w:val="00FF5695"/>
    <w:rsid w:val="00FF5CF9"/>
    <w:rsid w:val="00FF5D2A"/>
    <w:rsid w:val="00FF5DC0"/>
    <w:rsid w:val="00FF67FC"/>
    <w:rsid w:val="00FF6C9B"/>
    <w:rsid w:val="00FF6D5D"/>
    <w:rsid w:val="00FF75F2"/>
    <w:rsid w:val="00FF7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8"/>
    <o:shapelayout v:ext="edit">
      <o:idmap v:ext="edit" data="1"/>
    </o:shapelayout>
  </w:shapeDefaults>
  <w:decimalSymbol w:val="."/>
  <w:listSeparator w:val=","/>
  <w14:docId w14:val="001FA8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annotation text" w:uiPriority="0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2502"/>
    <w:pPr>
      <w:widowControl w:val="0"/>
      <w:jc w:val="both"/>
    </w:pPr>
    <w:rPr>
      <w:rFonts w:ascii="Tahoma" w:hAnsi="Tahoma"/>
      <w:kern w:val="2"/>
      <w:sz w:val="24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aliases w:val="sect 1.2,H2,sect 3.1,Heading 2 Hidden,Heading 2 CCBS,heading 2,Titre3,Underrubrik1,prop2,PIM2,2nd level,h2,2,Header 2,l2,Titre2,Head 2,PA Major Section,HD2,H21,sect 1.21,H22,sect 1.22,H211,sect 1.211,H23,sect 1.23,H212,sect 1.212,第一章 标题 2,DO,c,节,h:"/>
    <w:basedOn w:val="a"/>
    <w:next w:val="a"/>
    <w:link w:val="2Char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0">
    <w:name w:val="heading 3"/>
    <w:aliases w:val="Bold Head,bh,Bold Head1,bh1,Bold Head2,bh2,Bold Head11,bh11,Bold Head3,bh3,Bold Head12,bh12,Bold Head21,bh21,Bold Head111,bh111,Bold Head4,bh4,Bold Head13,bh13,Bold Head22,bh22,Bold Head112,bh112,Bold Head5,bh5,Bold Head14,bh14,Bold Head23,bh6,h3,3"/>
    <w:basedOn w:val="a"/>
    <w:next w:val="a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2Char">
    <w:name w:val="标题 2 Char"/>
    <w:aliases w:val="sect 1.2 Char,H2 Char,sect 3.1 Char,Heading 2 Hidden Char,Heading 2 CCBS Char,heading 2 Char,Titre3 Char,Underrubrik1 Char,prop2 Char,PIM2 Char,2nd level Char,h2 Char,2 Char,Header 2 Char,l2 Char,Titre2 Char,Head 2 Char,PA Major Section Char"/>
    <w:basedOn w:val="a0"/>
    <w:link w:val="20"/>
    <w:rsid w:val="00DD3871"/>
    <w:rPr>
      <w:rFonts w:ascii="Arial" w:eastAsia="黑体" w:hAnsi="Arial"/>
      <w:b/>
      <w:bCs/>
      <w:kern w:val="2"/>
      <w:sz w:val="32"/>
      <w:szCs w:val="32"/>
    </w:rPr>
  </w:style>
  <w:style w:type="character" w:styleId="a5">
    <w:name w:val="Hyperlink"/>
    <w:basedOn w:val="a0"/>
    <w:uiPriority w:val="99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pPr>
      <w:ind w:left="210"/>
      <w:jc w:val="left"/>
    </w:pPr>
    <w:rPr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pPr>
      <w:ind w:left="420"/>
      <w:jc w:val="left"/>
    </w:pPr>
    <w:rPr>
      <w:i/>
      <w:iCs/>
      <w:sz w:val="20"/>
      <w:szCs w:val="20"/>
    </w:rPr>
  </w:style>
  <w:style w:type="paragraph" w:styleId="40">
    <w:name w:val="toc 4"/>
    <w:basedOn w:val="a"/>
    <w:next w:val="a"/>
    <w:autoRedefine/>
    <w:semiHidden/>
    <w:pPr>
      <w:ind w:left="630"/>
      <w:jc w:val="left"/>
    </w:pPr>
    <w:rPr>
      <w:sz w:val="18"/>
      <w:szCs w:val="18"/>
    </w:rPr>
  </w:style>
  <w:style w:type="paragraph" w:styleId="50">
    <w:name w:val="toc 5"/>
    <w:basedOn w:val="a"/>
    <w:next w:val="a"/>
    <w:autoRedefine/>
    <w:semiHidden/>
    <w:pPr>
      <w:ind w:left="840"/>
      <w:jc w:val="left"/>
    </w:pPr>
    <w:rPr>
      <w:sz w:val="18"/>
      <w:szCs w:val="18"/>
    </w:rPr>
  </w:style>
  <w:style w:type="paragraph" w:styleId="60">
    <w:name w:val="toc 6"/>
    <w:basedOn w:val="a"/>
    <w:next w:val="a"/>
    <w:autoRedefine/>
    <w:semiHidden/>
    <w:pPr>
      <w:ind w:left="1050"/>
      <w:jc w:val="left"/>
    </w:pPr>
    <w:rPr>
      <w:sz w:val="18"/>
      <w:szCs w:val="18"/>
    </w:rPr>
  </w:style>
  <w:style w:type="paragraph" w:styleId="70">
    <w:name w:val="toc 7"/>
    <w:basedOn w:val="a"/>
    <w:next w:val="a"/>
    <w:autoRedefine/>
    <w:semiHidden/>
    <w:pPr>
      <w:ind w:left="1260"/>
      <w:jc w:val="left"/>
    </w:pPr>
    <w:rPr>
      <w:sz w:val="18"/>
      <w:szCs w:val="18"/>
    </w:rPr>
  </w:style>
  <w:style w:type="paragraph" w:styleId="80">
    <w:name w:val="toc 8"/>
    <w:basedOn w:val="a"/>
    <w:next w:val="a"/>
    <w:autoRedefine/>
    <w:semiHidden/>
    <w:pPr>
      <w:ind w:left="1470"/>
      <w:jc w:val="left"/>
    </w:pPr>
    <w:rPr>
      <w:sz w:val="18"/>
      <w:szCs w:val="18"/>
    </w:rPr>
  </w:style>
  <w:style w:type="paragraph" w:styleId="90">
    <w:name w:val="toc 9"/>
    <w:basedOn w:val="a"/>
    <w:next w:val="a"/>
    <w:autoRedefine/>
    <w:semiHidden/>
    <w:pPr>
      <w:ind w:left="1680"/>
      <w:jc w:val="left"/>
    </w:pPr>
    <w:rPr>
      <w:sz w:val="18"/>
      <w:szCs w:val="18"/>
    </w:rPr>
  </w:style>
  <w:style w:type="character" w:styleId="a6">
    <w:name w:val="annotation reference"/>
    <w:basedOn w:val="a0"/>
    <w:semiHidden/>
    <w:rPr>
      <w:sz w:val="21"/>
      <w:szCs w:val="21"/>
    </w:rPr>
  </w:style>
  <w:style w:type="paragraph" w:styleId="a7">
    <w:name w:val="annotation text"/>
    <w:basedOn w:val="a"/>
    <w:semiHidden/>
    <w:pPr>
      <w:jc w:val="left"/>
    </w:pPr>
  </w:style>
  <w:style w:type="paragraph" w:styleId="a8">
    <w:name w:val="annotation subject"/>
    <w:basedOn w:val="a7"/>
    <w:next w:val="a7"/>
    <w:semiHidden/>
    <w:rPr>
      <w:b/>
      <w:bCs/>
    </w:rPr>
  </w:style>
  <w:style w:type="paragraph" w:styleId="a9">
    <w:name w:val="Balloon Text"/>
    <w:basedOn w:val="a"/>
    <w:semiHidden/>
    <w:rPr>
      <w:sz w:val="18"/>
      <w:szCs w:val="18"/>
    </w:rPr>
  </w:style>
  <w:style w:type="paragraph" w:styleId="aa">
    <w:name w:val="footnote text"/>
    <w:basedOn w:val="a"/>
    <w:semiHidden/>
    <w:pPr>
      <w:snapToGrid w:val="0"/>
      <w:jc w:val="left"/>
    </w:pPr>
    <w:rPr>
      <w:sz w:val="18"/>
      <w:szCs w:val="18"/>
    </w:rPr>
  </w:style>
  <w:style w:type="character" w:styleId="ab">
    <w:name w:val="footnote reference"/>
    <w:basedOn w:val="a0"/>
    <w:semiHidden/>
    <w:rPr>
      <w:vertAlign w:val="superscript"/>
    </w:rPr>
  </w:style>
  <w:style w:type="paragraph" w:styleId="ac">
    <w:name w:val="caption"/>
    <w:basedOn w:val="a"/>
    <w:next w:val="a"/>
    <w:qFormat/>
    <w:pPr>
      <w:spacing w:before="152" w:after="160"/>
    </w:pPr>
    <w:rPr>
      <w:rFonts w:ascii="Arial" w:eastAsia="黑体" w:hAnsi="Arial" w:cs="Arial"/>
      <w:sz w:val="20"/>
      <w:szCs w:val="20"/>
    </w:rPr>
  </w:style>
  <w:style w:type="paragraph" w:styleId="ad">
    <w:name w:val="Document Map"/>
    <w:basedOn w:val="a"/>
    <w:semiHidden/>
    <w:pPr>
      <w:shd w:val="clear" w:color="auto" w:fill="000080"/>
    </w:pPr>
  </w:style>
  <w:style w:type="paragraph" w:customStyle="1" w:styleId="11">
    <w:name w:val="日期1"/>
    <w:basedOn w:val="a"/>
    <w:next w:val="a"/>
    <w:rsid w:val="00DD3871"/>
    <w:pPr>
      <w:adjustRightInd w:val="0"/>
      <w:spacing w:line="312" w:lineRule="atLeast"/>
      <w:textAlignment w:val="baseline"/>
    </w:pPr>
    <w:rPr>
      <w:rFonts w:ascii="宋体" w:hAnsi="Times New Roman"/>
      <w:kern w:val="0"/>
      <w:sz w:val="21"/>
      <w:szCs w:val="20"/>
    </w:rPr>
  </w:style>
  <w:style w:type="paragraph" w:customStyle="1" w:styleId="12">
    <w:name w:val="样式1"/>
    <w:basedOn w:val="20"/>
    <w:link w:val="1Char0"/>
    <w:rsid w:val="00DD3871"/>
    <w:pPr>
      <w:keepLines w:val="0"/>
      <w:numPr>
        <w:ilvl w:val="0"/>
        <w:numId w:val="0"/>
      </w:numPr>
      <w:tabs>
        <w:tab w:val="num" w:pos="432"/>
      </w:tabs>
      <w:adjustRightInd w:val="0"/>
      <w:spacing w:before="0" w:after="0" w:line="312" w:lineRule="atLeast"/>
      <w:textAlignment w:val="baseline"/>
    </w:pPr>
    <w:rPr>
      <w:rFonts w:ascii="Times New Roman" w:eastAsia="宋体" w:hAnsi="Times New Roman"/>
      <w:kern w:val="0"/>
      <w:sz w:val="21"/>
      <w:szCs w:val="20"/>
    </w:rPr>
  </w:style>
  <w:style w:type="paragraph" w:customStyle="1" w:styleId="2">
    <w:name w:val="样式2"/>
    <w:basedOn w:val="20"/>
    <w:rsid w:val="00DD3871"/>
    <w:pPr>
      <w:keepLines w:val="0"/>
      <w:numPr>
        <w:ilvl w:val="0"/>
        <w:numId w:val="2"/>
      </w:numPr>
      <w:adjustRightInd w:val="0"/>
      <w:spacing w:before="0" w:after="0" w:line="312" w:lineRule="atLeast"/>
      <w:ind w:left="0" w:firstLine="0"/>
      <w:textAlignment w:val="baseline"/>
    </w:pPr>
    <w:rPr>
      <w:rFonts w:ascii="Times New Roman" w:eastAsia="宋体" w:hAnsi="Times New Roman"/>
      <w:kern w:val="0"/>
      <w:sz w:val="21"/>
      <w:szCs w:val="20"/>
    </w:rPr>
  </w:style>
  <w:style w:type="character" w:customStyle="1" w:styleId="1Char0">
    <w:name w:val="样式1 Char"/>
    <w:basedOn w:val="2Char"/>
    <w:link w:val="12"/>
    <w:rsid w:val="00DD3871"/>
    <w:rPr>
      <w:rFonts w:ascii="Arial" w:eastAsia="黑体" w:hAnsi="Arial"/>
      <w:b/>
      <w:bCs/>
      <w:kern w:val="2"/>
      <w:sz w:val="21"/>
      <w:szCs w:val="32"/>
    </w:rPr>
  </w:style>
  <w:style w:type="paragraph" w:styleId="ae">
    <w:name w:val="Normal Indent"/>
    <w:basedOn w:val="a"/>
    <w:rsid w:val="006C6845"/>
    <w:pPr>
      <w:adjustRightInd w:val="0"/>
      <w:spacing w:line="312" w:lineRule="atLeast"/>
      <w:ind w:firstLine="420"/>
      <w:textAlignment w:val="baseline"/>
    </w:pPr>
    <w:rPr>
      <w:rFonts w:ascii="Times New Roman" w:hAnsi="Times New Roman"/>
      <w:kern w:val="0"/>
      <w:sz w:val="21"/>
      <w:szCs w:val="20"/>
    </w:rPr>
  </w:style>
  <w:style w:type="paragraph" w:customStyle="1" w:styleId="13">
    <w:name w:val="正文缩进1"/>
    <w:basedOn w:val="a"/>
    <w:rsid w:val="003777EB"/>
    <w:pPr>
      <w:adjustRightInd w:val="0"/>
      <w:spacing w:line="360" w:lineRule="atLeast"/>
      <w:ind w:firstLineChars="200" w:firstLine="420"/>
      <w:textAlignment w:val="baseline"/>
    </w:pPr>
    <w:rPr>
      <w:rFonts w:ascii="宋体" w:hAnsi="宋体"/>
      <w:sz w:val="21"/>
    </w:rPr>
  </w:style>
  <w:style w:type="paragraph" w:customStyle="1" w:styleId="3">
    <w:name w:val="3级项目编号"/>
    <w:basedOn w:val="a"/>
    <w:rsid w:val="003777EB"/>
    <w:pPr>
      <w:numPr>
        <w:numId w:val="3"/>
      </w:numPr>
      <w:adjustRightInd w:val="0"/>
      <w:spacing w:line="360" w:lineRule="atLeast"/>
      <w:textAlignment w:val="baseline"/>
    </w:pPr>
    <w:rPr>
      <w:rFonts w:ascii="Arial" w:hAnsi="Arial"/>
      <w:sz w:val="21"/>
    </w:rPr>
  </w:style>
  <w:style w:type="table" w:styleId="af">
    <w:name w:val="Table Grid"/>
    <w:basedOn w:val="a1"/>
    <w:uiPriority w:val="59"/>
    <w:rsid w:val="00FC6F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Strong"/>
    <w:uiPriority w:val="22"/>
    <w:qFormat/>
    <w:rsid w:val="00F90B5C"/>
    <w:rPr>
      <w:b/>
      <w:bCs/>
    </w:rPr>
  </w:style>
  <w:style w:type="paragraph" w:styleId="af1">
    <w:name w:val="List Paragraph"/>
    <w:basedOn w:val="a"/>
    <w:uiPriority w:val="34"/>
    <w:qFormat/>
    <w:rsid w:val="008D3755"/>
    <w:pPr>
      <w:ind w:firstLineChars="200" w:firstLine="420"/>
    </w:pPr>
  </w:style>
  <w:style w:type="character" w:customStyle="1" w:styleId="1Char">
    <w:name w:val="标题 1 Char"/>
    <w:basedOn w:val="a0"/>
    <w:link w:val="1"/>
    <w:rsid w:val="004B0EA6"/>
    <w:rPr>
      <w:rFonts w:ascii="Tahoma" w:hAnsi="Tahoma"/>
      <w:b/>
      <w:bCs/>
      <w:kern w:val="44"/>
      <w:sz w:val="44"/>
      <w:szCs w:val="44"/>
    </w:rPr>
  </w:style>
  <w:style w:type="table" w:styleId="af2">
    <w:name w:val="Light Shading"/>
    <w:basedOn w:val="a1"/>
    <w:uiPriority w:val="60"/>
    <w:rsid w:val="008D559B"/>
    <w:rPr>
      <w:rFonts w:asciiTheme="minorHAnsi" w:eastAsiaTheme="minorEastAsia" w:hAnsiTheme="minorHAnsi" w:cstheme="minorBidi"/>
      <w:color w:val="000000" w:themeColor="text1" w:themeShade="BF"/>
      <w:kern w:val="2"/>
      <w:sz w:val="21"/>
      <w:szCs w:val="22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f3">
    <w:name w:val="FollowedHyperlink"/>
    <w:basedOn w:val="a0"/>
    <w:uiPriority w:val="99"/>
    <w:semiHidden/>
    <w:unhideWhenUsed/>
    <w:rsid w:val="00932A8E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annotation text" w:uiPriority="0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2502"/>
    <w:pPr>
      <w:widowControl w:val="0"/>
      <w:jc w:val="both"/>
    </w:pPr>
    <w:rPr>
      <w:rFonts w:ascii="Tahoma" w:hAnsi="Tahoma"/>
      <w:kern w:val="2"/>
      <w:sz w:val="24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aliases w:val="sect 1.2,H2,sect 3.1,Heading 2 Hidden,Heading 2 CCBS,heading 2,Titre3,Underrubrik1,prop2,PIM2,2nd level,h2,2,Header 2,l2,Titre2,Head 2,PA Major Section,HD2,H21,sect 1.21,H22,sect 1.22,H211,sect 1.211,H23,sect 1.23,H212,sect 1.212,第一章 标题 2,DO,c,节,h:"/>
    <w:basedOn w:val="a"/>
    <w:next w:val="a"/>
    <w:link w:val="2Char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0">
    <w:name w:val="heading 3"/>
    <w:aliases w:val="Bold Head,bh,Bold Head1,bh1,Bold Head2,bh2,Bold Head11,bh11,Bold Head3,bh3,Bold Head12,bh12,Bold Head21,bh21,Bold Head111,bh111,Bold Head4,bh4,Bold Head13,bh13,Bold Head22,bh22,Bold Head112,bh112,Bold Head5,bh5,Bold Head14,bh14,Bold Head23,bh6,h3,3"/>
    <w:basedOn w:val="a"/>
    <w:next w:val="a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2Char">
    <w:name w:val="标题 2 Char"/>
    <w:aliases w:val="sect 1.2 Char,H2 Char,sect 3.1 Char,Heading 2 Hidden Char,Heading 2 CCBS Char,heading 2 Char,Titre3 Char,Underrubrik1 Char,prop2 Char,PIM2 Char,2nd level Char,h2 Char,2 Char,Header 2 Char,l2 Char,Titre2 Char,Head 2 Char,PA Major Section Char"/>
    <w:basedOn w:val="a0"/>
    <w:link w:val="20"/>
    <w:rsid w:val="00DD3871"/>
    <w:rPr>
      <w:rFonts w:ascii="Arial" w:eastAsia="黑体" w:hAnsi="Arial"/>
      <w:b/>
      <w:bCs/>
      <w:kern w:val="2"/>
      <w:sz w:val="32"/>
      <w:szCs w:val="32"/>
    </w:rPr>
  </w:style>
  <w:style w:type="character" w:styleId="a5">
    <w:name w:val="Hyperlink"/>
    <w:basedOn w:val="a0"/>
    <w:uiPriority w:val="99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pPr>
      <w:ind w:left="210"/>
      <w:jc w:val="left"/>
    </w:pPr>
    <w:rPr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pPr>
      <w:ind w:left="420"/>
      <w:jc w:val="left"/>
    </w:pPr>
    <w:rPr>
      <w:i/>
      <w:iCs/>
      <w:sz w:val="20"/>
      <w:szCs w:val="20"/>
    </w:rPr>
  </w:style>
  <w:style w:type="paragraph" w:styleId="40">
    <w:name w:val="toc 4"/>
    <w:basedOn w:val="a"/>
    <w:next w:val="a"/>
    <w:autoRedefine/>
    <w:semiHidden/>
    <w:pPr>
      <w:ind w:left="630"/>
      <w:jc w:val="left"/>
    </w:pPr>
    <w:rPr>
      <w:sz w:val="18"/>
      <w:szCs w:val="18"/>
    </w:rPr>
  </w:style>
  <w:style w:type="paragraph" w:styleId="50">
    <w:name w:val="toc 5"/>
    <w:basedOn w:val="a"/>
    <w:next w:val="a"/>
    <w:autoRedefine/>
    <w:semiHidden/>
    <w:pPr>
      <w:ind w:left="840"/>
      <w:jc w:val="left"/>
    </w:pPr>
    <w:rPr>
      <w:sz w:val="18"/>
      <w:szCs w:val="18"/>
    </w:rPr>
  </w:style>
  <w:style w:type="paragraph" w:styleId="60">
    <w:name w:val="toc 6"/>
    <w:basedOn w:val="a"/>
    <w:next w:val="a"/>
    <w:autoRedefine/>
    <w:semiHidden/>
    <w:pPr>
      <w:ind w:left="1050"/>
      <w:jc w:val="left"/>
    </w:pPr>
    <w:rPr>
      <w:sz w:val="18"/>
      <w:szCs w:val="18"/>
    </w:rPr>
  </w:style>
  <w:style w:type="paragraph" w:styleId="70">
    <w:name w:val="toc 7"/>
    <w:basedOn w:val="a"/>
    <w:next w:val="a"/>
    <w:autoRedefine/>
    <w:semiHidden/>
    <w:pPr>
      <w:ind w:left="1260"/>
      <w:jc w:val="left"/>
    </w:pPr>
    <w:rPr>
      <w:sz w:val="18"/>
      <w:szCs w:val="18"/>
    </w:rPr>
  </w:style>
  <w:style w:type="paragraph" w:styleId="80">
    <w:name w:val="toc 8"/>
    <w:basedOn w:val="a"/>
    <w:next w:val="a"/>
    <w:autoRedefine/>
    <w:semiHidden/>
    <w:pPr>
      <w:ind w:left="1470"/>
      <w:jc w:val="left"/>
    </w:pPr>
    <w:rPr>
      <w:sz w:val="18"/>
      <w:szCs w:val="18"/>
    </w:rPr>
  </w:style>
  <w:style w:type="paragraph" w:styleId="90">
    <w:name w:val="toc 9"/>
    <w:basedOn w:val="a"/>
    <w:next w:val="a"/>
    <w:autoRedefine/>
    <w:semiHidden/>
    <w:pPr>
      <w:ind w:left="1680"/>
      <w:jc w:val="left"/>
    </w:pPr>
    <w:rPr>
      <w:sz w:val="18"/>
      <w:szCs w:val="18"/>
    </w:rPr>
  </w:style>
  <w:style w:type="character" w:styleId="a6">
    <w:name w:val="annotation reference"/>
    <w:basedOn w:val="a0"/>
    <w:semiHidden/>
    <w:rPr>
      <w:sz w:val="21"/>
      <w:szCs w:val="21"/>
    </w:rPr>
  </w:style>
  <w:style w:type="paragraph" w:styleId="a7">
    <w:name w:val="annotation text"/>
    <w:basedOn w:val="a"/>
    <w:semiHidden/>
    <w:pPr>
      <w:jc w:val="left"/>
    </w:pPr>
  </w:style>
  <w:style w:type="paragraph" w:styleId="a8">
    <w:name w:val="annotation subject"/>
    <w:basedOn w:val="a7"/>
    <w:next w:val="a7"/>
    <w:semiHidden/>
    <w:rPr>
      <w:b/>
      <w:bCs/>
    </w:rPr>
  </w:style>
  <w:style w:type="paragraph" w:styleId="a9">
    <w:name w:val="Balloon Text"/>
    <w:basedOn w:val="a"/>
    <w:semiHidden/>
    <w:rPr>
      <w:sz w:val="18"/>
      <w:szCs w:val="18"/>
    </w:rPr>
  </w:style>
  <w:style w:type="paragraph" w:styleId="aa">
    <w:name w:val="footnote text"/>
    <w:basedOn w:val="a"/>
    <w:semiHidden/>
    <w:pPr>
      <w:snapToGrid w:val="0"/>
      <w:jc w:val="left"/>
    </w:pPr>
    <w:rPr>
      <w:sz w:val="18"/>
      <w:szCs w:val="18"/>
    </w:rPr>
  </w:style>
  <w:style w:type="character" w:styleId="ab">
    <w:name w:val="footnote reference"/>
    <w:basedOn w:val="a0"/>
    <w:semiHidden/>
    <w:rPr>
      <w:vertAlign w:val="superscript"/>
    </w:rPr>
  </w:style>
  <w:style w:type="paragraph" w:styleId="ac">
    <w:name w:val="caption"/>
    <w:basedOn w:val="a"/>
    <w:next w:val="a"/>
    <w:qFormat/>
    <w:pPr>
      <w:spacing w:before="152" w:after="160"/>
    </w:pPr>
    <w:rPr>
      <w:rFonts w:ascii="Arial" w:eastAsia="黑体" w:hAnsi="Arial" w:cs="Arial"/>
      <w:sz w:val="20"/>
      <w:szCs w:val="20"/>
    </w:rPr>
  </w:style>
  <w:style w:type="paragraph" w:styleId="ad">
    <w:name w:val="Document Map"/>
    <w:basedOn w:val="a"/>
    <w:semiHidden/>
    <w:pPr>
      <w:shd w:val="clear" w:color="auto" w:fill="000080"/>
    </w:pPr>
  </w:style>
  <w:style w:type="paragraph" w:customStyle="1" w:styleId="11">
    <w:name w:val="日期1"/>
    <w:basedOn w:val="a"/>
    <w:next w:val="a"/>
    <w:rsid w:val="00DD3871"/>
    <w:pPr>
      <w:adjustRightInd w:val="0"/>
      <w:spacing w:line="312" w:lineRule="atLeast"/>
      <w:textAlignment w:val="baseline"/>
    </w:pPr>
    <w:rPr>
      <w:rFonts w:ascii="宋体" w:hAnsi="Times New Roman"/>
      <w:kern w:val="0"/>
      <w:sz w:val="21"/>
      <w:szCs w:val="20"/>
    </w:rPr>
  </w:style>
  <w:style w:type="paragraph" w:customStyle="1" w:styleId="12">
    <w:name w:val="样式1"/>
    <w:basedOn w:val="20"/>
    <w:link w:val="1Char0"/>
    <w:rsid w:val="00DD3871"/>
    <w:pPr>
      <w:keepLines w:val="0"/>
      <w:numPr>
        <w:ilvl w:val="0"/>
        <w:numId w:val="0"/>
      </w:numPr>
      <w:tabs>
        <w:tab w:val="num" w:pos="432"/>
      </w:tabs>
      <w:adjustRightInd w:val="0"/>
      <w:spacing w:before="0" w:after="0" w:line="312" w:lineRule="atLeast"/>
      <w:textAlignment w:val="baseline"/>
    </w:pPr>
    <w:rPr>
      <w:rFonts w:ascii="Times New Roman" w:eastAsia="宋体" w:hAnsi="Times New Roman"/>
      <w:kern w:val="0"/>
      <w:sz w:val="21"/>
      <w:szCs w:val="20"/>
    </w:rPr>
  </w:style>
  <w:style w:type="paragraph" w:customStyle="1" w:styleId="2">
    <w:name w:val="样式2"/>
    <w:basedOn w:val="20"/>
    <w:rsid w:val="00DD3871"/>
    <w:pPr>
      <w:keepLines w:val="0"/>
      <w:numPr>
        <w:ilvl w:val="0"/>
        <w:numId w:val="2"/>
      </w:numPr>
      <w:adjustRightInd w:val="0"/>
      <w:spacing w:before="0" w:after="0" w:line="312" w:lineRule="atLeast"/>
      <w:ind w:left="0" w:firstLine="0"/>
      <w:textAlignment w:val="baseline"/>
    </w:pPr>
    <w:rPr>
      <w:rFonts w:ascii="Times New Roman" w:eastAsia="宋体" w:hAnsi="Times New Roman"/>
      <w:kern w:val="0"/>
      <w:sz w:val="21"/>
      <w:szCs w:val="20"/>
    </w:rPr>
  </w:style>
  <w:style w:type="character" w:customStyle="1" w:styleId="1Char0">
    <w:name w:val="样式1 Char"/>
    <w:basedOn w:val="2Char"/>
    <w:link w:val="12"/>
    <w:rsid w:val="00DD3871"/>
    <w:rPr>
      <w:rFonts w:ascii="Arial" w:eastAsia="黑体" w:hAnsi="Arial"/>
      <w:b/>
      <w:bCs/>
      <w:kern w:val="2"/>
      <w:sz w:val="21"/>
      <w:szCs w:val="32"/>
    </w:rPr>
  </w:style>
  <w:style w:type="paragraph" w:styleId="ae">
    <w:name w:val="Normal Indent"/>
    <w:basedOn w:val="a"/>
    <w:rsid w:val="006C6845"/>
    <w:pPr>
      <w:adjustRightInd w:val="0"/>
      <w:spacing w:line="312" w:lineRule="atLeast"/>
      <w:ind w:firstLine="420"/>
      <w:textAlignment w:val="baseline"/>
    </w:pPr>
    <w:rPr>
      <w:rFonts w:ascii="Times New Roman" w:hAnsi="Times New Roman"/>
      <w:kern w:val="0"/>
      <w:sz w:val="21"/>
      <w:szCs w:val="20"/>
    </w:rPr>
  </w:style>
  <w:style w:type="paragraph" w:customStyle="1" w:styleId="13">
    <w:name w:val="正文缩进1"/>
    <w:basedOn w:val="a"/>
    <w:rsid w:val="003777EB"/>
    <w:pPr>
      <w:adjustRightInd w:val="0"/>
      <w:spacing w:line="360" w:lineRule="atLeast"/>
      <w:ind w:firstLineChars="200" w:firstLine="420"/>
      <w:textAlignment w:val="baseline"/>
    </w:pPr>
    <w:rPr>
      <w:rFonts w:ascii="宋体" w:hAnsi="宋体"/>
      <w:sz w:val="21"/>
    </w:rPr>
  </w:style>
  <w:style w:type="paragraph" w:customStyle="1" w:styleId="3">
    <w:name w:val="3级项目编号"/>
    <w:basedOn w:val="a"/>
    <w:rsid w:val="003777EB"/>
    <w:pPr>
      <w:numPr>
        <w:numId w:val="3"/>
      </w:numPr>
      <w:adjustRightInd w:val="0"/>
      <w:spacing w:line="360" w:lineRule="atLeast"/>
      <w:textAlignment w:val="baseline"/>
    </w:pPr>
    <w:rPr>
      <w:rFonts w:ascii="Arial" w:hAnsi="Arial"/>
      <w:sz w:val="21"/>
    </w:rPr>
  </w:style>
  <w:style w:type="table" w:styleId="af">
    <w:name w:val="Table Grid"/>
    <w:basedOn w:val="a1"/>
    <w:uiPriority w:val="59"/>
    <w:rsid w:val="00FC6F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Strong"/>
    <w:uiPriority w:val="22"/>
    <w:qFormat/>
    <w:rsid w:val="00F90B5C"/>
    <w:rPr>
      <w:b/>
      <w:bCs/>
    </w:rPr>
  </w:style>
  <w:style w:type="paragraph" w:styleId="af1">
    <w:name w:val="List Paragraph"/>
    <w:basedOn w:val="a"/>
    <w:uiPriority w:val="34"/>
    <w:qFormat/>
    <w:rsid w:val="008D3755"/>
    <w:pPr>
      <w:ind w:firstLineChars="200" w:firstLine="420"/>
    </w:pPr>
  </w:style>
  <w:style w:type="character" w:customStyle="1" w:styleId="1Char">
    <w:name w:val="标题 1 Char"/>
    <w:basedOn w:val="a0"/>
    <w:link w:val="1"/>
    <w:rsid w:val="004B0EA6"/>
    <w:rPr>
      <w:rFonts w:ascii="Tahoma" w:hAnsi="Tahoma"/>
      <w:b/>
      <w:bCs/>
      <w:kern w:val="44"/>
      <w:sz w:val="44"/>
      <w:szCs w:val="44"/>
    </w:rPr>
  </w:style>
  <w:style w:type="table" w:styleId="af2">
    <w:name w:val="Light Shading"/>
    <w:basedOn w:val="a1"/>
    <w:uiPriority w:val="60"/>
    <w:rsid w:val="008D559B"/>
    <w:rPr>
      <w:rFonts w:asciiTheme="minorHAnsi" w:eastAsiaTheme="minorEastAsia" w:hAnsiTheme="minorHAnsi" w:cstheme="minorBidi"/>
      <w:color w:val="000000" w:themeColor="text1" w:themeShade="BF"/>
      <w:kern w:val="2"/>
      <w:sz w:val="21"/>
      <w:szCs w:val="22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f3">
    <w:name w:val="FollowedHyperlink"/>
    <w:basedOn w:val="a0"/>
    <w:uiPriority w:val="99"/>
    <w:semiHidden/>
    <w:unhideWhenUsed/>
    <w:rsid w:val="00932A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49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684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893653">
                  <w:blockQuote w:val="1"/>
                  <w:marLeft w:val="48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96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095729">
                          <w:marLeft w:val="150"/>
                          <w:marRight w:val="15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22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8253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4062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119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756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3.emf"/><Relationship Id="rId26" Type="http://schemas.openxmlformats.org/officeDocument/2006/relationships/image" Target="media/image7.emf"/><Relationship Id="rId39" Type="http://schemas.openxmlformats.org/officeDocument/2006/relationships/image" Target="media/image13.emf"/><Relationship Id="rId21" Type="http://schemas.openxmlformats.org/officeDocument/2006/relationships/package" Target="embeddings/Microsoft_Visio___22.vsdx"/><Relationship Id="rId34" Type="http://schemas.openxmlformats.org/officeDocument/2006/relationships/image" Target="media/image11.emf"/><Relationship Id="rId42" Type="http://schemas.openxmlformats.org/officeDocument/2006/relationships/package" Target="embeddings/Microsoft_Visio___1010.vsdx"/><Relationship Id="rId47" Type="http://schemas.openxmlformats.org/officeDocument/2006/relationships/oleObject" Target="embeddings/oleObject3.bin"/><Relationship Id="rId50" Type="http://schemas.openxmlformats.org/officeDocument/2006/relationships/header" Target="header7.xm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9" Type="http://schemas.openxmlformats.org/officeDocument/2006/relationships/oleObject" Target="embeddings/oleObject1.bin"/><Relationship Id="rId11" Type="http://schemas.openxmlformats.org/officeDocument/2006/relationships/header" Target="header2.xml"/><Relationship Id="rId24" Type="http://schemas.openxmlformats.org/officeDocument/2006/relationships/image" Target="media/image6.emf"/><Relationship Id="rId32" Type="http://schemas.openxmlformats.org/officeDocument/2006/relationships/image" Target="media/image10.emf"/><Relationship Id="rId37" Type="http://schemas.openxmlformats.org/officeDocument/2006/relationships/package" Target="embeddings/Microsoft_Visio___88.vsdx"/><Relationship Id="rId40" Type="http://schemas.openxmlformats.org/officeDocument/2006/relationships/package" Target="embeddings/Microsoft_Visio___99.vsdx"/><Relationship Id="rId45" Type="http://schemas.openxmlformats.org/officeDocument/2006/relationships/comments" Target="comments.xml"/><Relationship Id="rId53" Type="http://schemas.openxmlformats.org/officeDocument/2006/relationships/header" Target="header9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19" Type="http://schemas.openxmlformats.org/officeDocument/2006/relationships/package" Target="embeddings/Microsoft_Visio___11.vsdx"/><Relationship Id="rId31" Type="http://schemas.openxmlformats.org/officeDocument/2006/relationships/oleObject" Target="embeddings/oleObject2.bin"/><Relationship Id="rId44" Type="http://schemas.openxmlformats.org/officeDocument/2006/relationships/package" Target="embeddings/Microsoft_Visio___1111.vsdx"/><Relationship Id="rId52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5.xml"/><Relationship Id="rId22" Type="http://schemas.openxmlformats.org/officeDocument/2006/relationships/image" Target="media/image5.emf"/><Relationship Id="rId27" Type="http://schemas.openxmlformats.org/officeDocument/2006/relationships/package" Target="embeddings/Microsoft_Visio___55.vsdx"/><Relationship Id="rId30" Type="http://schemas.openxmlformats.org/officeDocument/2006/relationships/image" Target="media/image9.emf"/><Relationship Id="rId35" Type="http://schemas.openxmlformats.org/officeDocument/2006/relationships/package" Target="embeddings/Microsoft_Visio___77.vsdx"/><Relationship Id="rId43" Type="http://schemas.openxmlformats.org/officeDocument/2006/relationships/image" Target="media/image15.emf"/><Relationship Id="rId48" Type="http://schemas.openxmlformats.org/officeDocument/2006/relationships/image" Target="media/image17.emf"/><Relationship Id="rId56" Type="http://schemas.microsoft.com/office/2011/relationships/commentsExtended" Target="commentsExtended.xml"/><Relationship Id="rId8" Type="http://schemas.openxmlformats.org/officeDocument/2006/relationships/endnotes" Target="endnotes.xml"/><Relationship Id="rId51" Type="http://schemas.openxmlformats.org/officeDocument/2006/relationships/header" Target="header8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yperlink" Target="http://baike.baidu.com/view/1088.htm" TargetMode="External"/><Relationship Id="rId25" Type="http://schemas.openxmlformats.org/officeDocument/2006/relationships/package" Target="embeddings/Microsoft_Visio___44.vsdx"/><Relationship Id="rId33" Type="http://schemas.openxmlformats.org/officeDocument/2006/relationships/package" Target="embeddings/Microsoft_Visio___66.vsdx"/><Relationship Id="rId38" Type="http://schemas.openxmlformats.org/officeDocument/2006/relationships/hyperlink" Target="http://www.php100.com/manual/PostgreSQL8/" TargetMode="External"/><Relationship Id="rId46" Type="http://schemas.openxmlformats.org/officeDocument/2006/relationships/image" Target="media/image16.emf"/><Relationship Id="rId20" Type="http://schemas.openxmlformats.org/officeDocument/2006/relationships/image" Target="media/image4.emf"/><Relationship Id="rId41" Type="http://schemas.openxmlformats.org/officeDocument/2006/relationships/image" Target="media/image14.emf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package" Target="embeddings/Microsoft_Excel_Worksheet3.xlsx"/><Relationship Id="rId28" Type="http://schemas.openxmlformats.org/officeDocument/2006/relationships/image" Target="media/image8.emf"/><Relationship Id="rId36" Type="http://schemas.openxmlformats.org/officeDocument/2006/relationships/image" Target="media/image12.emf"/><Relationship Id="rId49" Type="http://schemas.openxmlformats.org/officeDocument/2006/relationships/oleObject" Target="embeddings/oleObject4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w&#25991;&#26723;\&#39033;&#30446;&#25991;&#26723;\CIN-DOC\CIN-XX&#27010;&#35201;&#35774;&#35745;&#27169;&#26495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E4F8ED-9A56-4D1F-ADCB-A2FCF5A831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CIN-XX概要设计模板.dot</Template>
  <TotalTime>11415</TotalTime>
  <Pages>54</Pages>
  <Words>4341</Words>
  <Characters>24750</Characters>
  <Application>Microsoft Office Word</Application>
  <DocSecurity>0</DocSecurity>
  <Lines>206</Lines>
  <Paragraphs>58</Paragraphs>
  <ScaleCrop>false</ScaleCrop>
  <Company/>
  <LinksUpToDate>false</LinksUpToDate>
  <CharactersWithSpaces>29033</CharactersWithSpaces>
  <SharedDoc>false</SharedDoc>
  <HLinks>
    <vt:vector size="246" baseType="variant">
      <vt:variant>
        <vt:i4>1441840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_Toc293339227</vt:lpwstr>
      </vt:variant>
      <vt:variant>
        <vt:i4>1441840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_Toc293339226</vt:lpwstr>
      </vt:variant>
      <vt:variant>
        <vt:i4>1441840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_Toc293339225</vt:lpwstr>
      </vt:variant>
      <vt:variant>
        <vt:i4>1441840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_Toc293339224</vt:lpwstr>
      </vt:variant>
      <vt:variant>
        <vt:i4>1441840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_Toc293339223</vt:lpwstr>
      </vt:variant>
      <vt:variant>
        <vt:i4>1441840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_Toc293339222</vt:lpwstr>
      </vt:variant>
      <vt:variant>
        <vt:i4>1441840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_Toc293339221</vt:lpwstr>
      </vt:variant>
      <vt:variant>
        <vt:i4>1441840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_Toc293339220</vt:lpwstr>
      </vt:variant>
      <vt:variant>
        <vt:i4>1376304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_Toc293339219</vt:lpwstr>
      </vt:variant>
      <vt:variant>
        <vt:i4>1376304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_Toc293339218</vt:lpwstr>
      </vt:variant>
      <vt:variant>
        <vt:i4>1376304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_Toc293339217</vt:lpwstr>
      </vt:variant>
      <vt:variant>
        <vt:i4>1376304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_Toc293339216</vt:lpwstr>
      </vt:variant>
      <vt:variant>
        <vt:i4>1376304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_Toc293339215</vt:lpwstr>
      </vt:variant>
      <vt:variant>
        <vt:i4>1376304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_Toc293339214</vt:lpwstr>
      </vt:variant>
      <vt:variant>
        <vt:i4>1376304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_Toc293339213</vt:lpwstr>
      </vt:variant>
      <vt:variant>
        <vt:i4>1376304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_Toc293339212</vt:lpwstr>
      </vt:variant>
      <vt:variant>
        <vt:i4>1376304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_Toc293339211</vt:lpwstr>
      </vt:variant>
      <vt:variant>
        <vt:i4>1376304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_Toc293339210</vt:lpwstr>
      </vt:variant>
      <vt:variant>
        <vt:i4>1310768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_Toc293339209</vt:lpwstr>
      </vt:variant>
      <vt:variant>
        <vt:i4>1310768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_Toc293339208</vt:lpwstr>
      </vt:variant>
      <vt:variant>
        <vt:i4>1310768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_Toc293339207</vt:lpwstr>
      </vt:variant>
      <vt:variant>
        <vt:i4>1310768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_Toc293339206</vt:lpwstr>
      </vt:variant>
      <vt:variant>
        <vt:i4>1310768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_Toc293339205</vt:lpwstr>
      </vt:variant>
      <vt:variant>
        <vt:i4>1310768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_Toc293339204</vt:lpwstr>
      </vt:variant>
      <vt:variant>
        <vt:i4>1310768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_Toc293339203</vt:lpwstr>
      </vt:variant>
      <vt:variant>
        <vt:i4>1310768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_Toc293339202</vt:lpwstr>
      </vt:variant>
      <vt:variant>
        <vt:i4>1310768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_Toc293339201</vt:lpwstr>
      </vt:variant>
      <vt:variant>
        <vt:i4>1310768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_Toc293339200</vt:lpwstr>
      </vt:variant>
      <vt:variant>
        <vt:i4>1900595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_Toc293339199</vt:lpwstr>
      </vt:variant>
      <vt:variant>
        <vt:i4>1900595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_Toc293339198</vt:lpwstr>
      </vt:variant>
      <vt:variant>
        <vt:i4>1900595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_Toc293339197</vt:lpwstr>
      </vt:variant>
      <vt:variant>
        <vt:i4>1900595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_Toc293339196</vt:lpwstr>
      </vt:variant>
      <vt:variant>
        <vt:i4>1900595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_Toc293339195</vt:lpwstr>
      </vt:variant>
      <vt:variant>
        <vt:i4>1900595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_Toc293339194</vt:lpwstr>
      </vt:variant>
      <vt:variant>
        <vt:i4>1900595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_Toc293339193</vt:lpwstr>
      </vt:variant>
      <vt:variant>
        <vt:i4>1900595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_Toc293339192</vt:lpwstr>
      </vt:variant>
      <vt:variant>
        <vt:i4>1900595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_Toc293339191</vt:lpwstr>
      </vt:variant>
      <vt:variant>
        <vt:i4>1900595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_Toc293339190</vt:lpwstr>
      </vt:variant>
      <vt:variant>
        <vt:i4>1835059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_Toc293339189</vt:lpwstr>
      </vt:variant>
      <vt:variant>
        <vt:i4>1835059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_Toc293339188</vt:lpwstr>
      </vt:variant>
      <vt:variant>
        <vt:i4>1835059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_Toc293339187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{文档名}</dc:title>
  <dc:subject/>
  <dc:creator>joho</dc:creator>
  <cp:keywords/>
  <cp:lastModifiedBy>Justing</cp:lastModifiedBy>
  <cp:revision>363</cp:revision>
  <cp:lastPrinted>2010-01-26T03:15:00Z</cp:lastPrinted>
  <dcterms:created xsi:type="dcterms:W3CDTF">2014-07-14T09:47:00Z</dcterms:created>
  <dcterms:modified xsi:type="dcterms:W3CDTF">2015-10-27T06:41:00Z</dcterms:modified>
</cp:coreProperties>
</file>